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EE629" w14:textId="77777777" w:rsidR="0027720C" w:rsidRDefault="0027720C" w:rsidP="00BE7DEC">
      <w:pP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47C09341" w14:textId="77777777" w:rsidR="001B4562" w:rsidRPr="006E3083" w:rsidRDefault="004D44B3">
      <w:pPr>
        <w:spacing w:line="240" w:lineRule="auto"/>
        <w:jc w:val="center"/>
        <w:rPr>
          <w:rFonts w:asciiTheme="majorHAnsi" w:hAnsiTheme="majorHAnsi" w:cstheme="majorHAnsi"/>
          <w:color w:val="4A86E8"/>
          <w:sz w:val="36"/>
          <w:szCs w:val="36"/>
        </w:rPr>
      </w:pPr>
      <w:r w:rsidRPr="006E3083">
        <w:rPr>
          <w:rFonts w:asciiTheme="majorHAnsi" w:hAnsiTheme="majorHAnsi" w:cstheme="majorHAnsi"/>
          <w:b/>
          <w:sz w:val="36"/>
          <w:szCs w:val="36"/>
        </w:rPr>
        <w:t>Product Requirements Document</w:t>
      </w:r>
    </w:p>
    <w:p w14:paraId="29918536" w14:textId="7C46EA53" w:rsidR="000B7085" w:rsidRDefault="00A92088" w:rsidP="0027720C">
      <w:pPr>
        <w:spacing w:line="240" w:lineRule="auto"/>
        <w:jc w:val="center"/>
        <w:rPr>
          <w:rFonts w:asciiTheme="majorHAnsi" w:hAnsiTheme="majorHAnsi" w:cstheme="majorHAnsi"/>
          <w:b/>
          <w:color w:val="00B0F0"/>
          <w:sz w:val="36"/>
          <w:szCs w:val="36"/>
        </w:rPr>
      </w:pPr>
      <w:r>
        <w:rPr>
          <w:rFonts w:asciiTheme="majorHAnsi" w:hAnsiTheme="majorHAnsi" w:cstheme="majorHAnsi"/>
          <w:b/>
          <w:color w:val="00B0F0"/>
          <w:sz w:val="36"/>
          <w:szCs w:val="36"/>
        </w:rPr>
        <w:t>DASHBOARD - Display</w:t>
      </w:r>
    </w:p>
    <w:p w14:paraId="33C9B168" w14:textId="77777777" w:rsidR="009B20AD" w:rsidRPr="006E3083" w:rsidRDefault="009B20AD" w:rsidP="009B20AD">
      <w:pPr>
        <w:spacing w:line="240" w:lineRule="auto"/>
        <w:rPr>
          <w:rFonts w:asciiTheme="majorHAnsi" w:hAnsiTheme="majorHAnsi" w:cstheme="majorHAnsi"/>
          <w:b/>
          <w:color w:val="00B0F0"/>
          <w:sz w:val="36"/>
          <w:szCs w:val="36"/>
        </w:rPr>
      </w:pPr>
    </w:p>
    <w:p w14:paraId="7A1BD4F8" w14:textId="77777777" w:rsidR="001B4562" w:rsidRPr="00E37B4A" w:rsidRDefault="001B4562">
      <w:pPr>
        <w:spacing w:line="240" w:lineRule="auto"/>
        <w:rPr>
          <w:rFonts w:asciiTheme="majorHAnsi" w:hAnsiTheme="majorHAnsi" w:cstheme="majorHAnsi"/>
          <w:color w:val="4A86E8"/>
          <w:sz w:val="24"/>
          <w:szCs w:val="24"/>
        </w:rPr>
      </w:pPr>
    </w:p>
    <w:p w14:paraId="18C61CEA" w14:textId="77777777" w:rsidR="005E2A45" w:rsidRDefault="005E2A45" w:rsidP="005E2A45">
      <w:pPr>
        <w:spacing w:line="240" w:lineRule="auto"/>
        <w:rPr>
          <w:rFonts w:asciiTheme="majorHAnsi" w:hAnsiTheme="majorHAnsi" w:cstheme="majorHAnsi"/>
          <w:color w:val="4A86E8"/>
          <w:sz w:val="24"/>
          <w:szCs w:val="24"/>
        </w:rPr>
      </w:pPr>
    </w:p>
    <w:tbl>
      <w:tblPr>
        <w:tblStyle w:val="Grigliatabella"/>
        <w:tblW w:w="9338" w:type="dxa"/>
        <w:tblLook w:val="04A0" w:firstRow="1" w:lastRow="0" w:firstColumn="1" w:lastColumn="0" w:noHBand="0" w:noVBand="1"/>
      </w:tblPr>
      <w:tblGrid>
        <w:gridCol w:w="2689"/>
        <w:gridCol w:w="3424"/>
        <w:gridCol w:w="3225"/>
      </w:tblGrid>
      <w:tr w:rsidR="004C07B7" w:rsidRPr="006E3083" w14:paraId="07E34EBD" w14:textId="77777777" w:rsidTr="00F22B9D">
        <w:tc>
          <w:tcPr>
            <w:tcW w:w="2689" w:type="dxa"/>
          </w:tcPr>
          <w:p w14:paraId="0350095D" w14:textId="77777777" w:rsidR="004C07B7" w:rsidRPr="006E3083" w:rsidRDefault="004C07B7" w:rsidP="005E2A45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Issued by</w:t>
            </w:r>
          </w:p>
        </w:tc>
        <w:tc>
          <w:tcPr>
            <w:tcW w:w="3424" w:type="dxa"/>
          </w:tcPr>
          <w:p w14:paraId="3083EBC9" w14:textId="77777777" w:rsidR="004C07B7" w:rsidRPr="006E3083" w:rsidRDefault="004C07B7" w:rsidP="005E2A45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Role/Department</w:t>
            </w:r>
          </w:p>
        </w:tc>
        <w:tc>
          <w:tcPr>
            <w:tcW w:w="3225" w:type="dxa"/>
          </w:tcPr>
          <w:p w14:paraId="4FF93DEF" w14:textId="77777777" w:rsidR="004C07B7" w:rsidRPr="006E3083" w:rsidRDefault="004C07B7" w:rsidP="000072C0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Date</w:t>
            </w:r>
          </w:p>
        </w:tc>
      </w:tr>
      <w:tr w:rsidR="00F22B9D" w:rsidRPr="006E3083" w14:paraId="2C33FE7B" w14:textId="77777777" w:rsidTr="00F22B9D">
        <w:tc>
          <w:tcPr>
            <w:tcW w:w="2689" w:type="dxa"/>
          </w:tcPr>
          <w:p w14:paraId="3650692D" w14:textId="4D9D63EB" w:rsidR="00F22B9D" w:rsidRPr="006E3083" w:rsidRDefault="00F22B9D" w:rsidP="00F22B9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92088">
              <w:rPr>
                <w:rFonts w:asciiTheme="majorHAnsi" w:hAnsiTheme="majorHAnsi" w:cstheme="majorHAnsi"/>
                <w:bCs/>
                <w:sz w:val="28"/>
                <w:szCs w:val="28"/>
              </w:rPr>
              <w:t>Alessandro Zingaretti</w:t>
            </w:r>
          </w:p>
        </w:tc>
        <w:tc>
          <w:tcPr>
            <w:tcW w:w="3424" w:type="dxa"/>
          </w:tcPr>
          <w:p w14:paraId="45DFA5E2" w14:textId="43515D7F" w:rsidR="00F22B9D" w:rsidRPr="006E3083" w:rsidRDefault="00F22B9D" w:rsidP="00F22B9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Electronics Team Member</w:t>
            </w:r>
          </w:p>
        </w:tc>
        <w:tc>
          <w:tcPr>
            <w:tcW w:w="3225" w:type="dxa"/>
          </w:tcPr>
          <w:p w14:paraId="2FEBB455" w14:textId="6466CD5D" w:rsidR="00F22B9D" w:rsidRPr="006E3083" w:rsidRDefault="00F22B9D" w:rsidP="00F22B9D">
            <w:pPr>
              <w:jc w:val="center"/>
              <w:rPr>
                <w:rFonts w:asciiTheme="majorHAnsi" w:hAnsiTheme="majorHAnsi" w:cstheme="majorBidi"/>
                <w:sz w:val="28"/>
                <w:szCs w:val="28"/>
              </w:rPr>
            </w:pPr>
            <w:r>
              <w:rPr>
                <w:rFonts w:asciiTheme="majorHAnsi" w:hAnsiTheme="majorHAnsi" w:cstheme="majorBidi"/>
                <w:sz w:val="28"/>
                <w:szCs w:val="28"/>
              </w:rPr>
              <w:t>28/01/2025</w:t>
            </w:r>
          </w:p>
        </w:tc>
      </w:tr>
      <w:tr w:rsidR="00F22B9D" w:rsidRPr="006E3083" w14:paraId="159B608F" w14:textId="77777777" w:rsidTr="00F22B9D">
        <w:tc>
          <w:tcPr>
            <w:tcW w:w="2689" w:type="dxa"/>
          </w:tcPr>
          <w:p w14:paraId="61B66F21" w14:textId="7DFA55C1" w:rsidR="00F22B9D" w:rsidRPr="006E3083" w:rsidRDefault="00F22B9D" w:rsidP="00F22B9D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424" w:type="dxa"/>
          </w:tcPr>
          <w:p w14:paraId="2ED21E0B" w14:textId="5E581402" w:rsidR="00F22B9D" w:rsidRPr="006E3083" w:rsidRDefault="00F22B9D" w:rsidP="00F22B9D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225" w:type="dxa"/>
          </w:tcPr>
          <w:p w14:paraId="4DD74E15" w14:textId="2457D794" w:rsidR="00F22B9D" w:rsidRPr="006E3083" w:rsidRDefault="00F22B9D" w:rsidP="00F22B9D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F22B9D" w:rsidRPr="006E3083" w14:paraId="739F7155" w14:textId="77777777" w:rsidTr="00F22B9D">
        <w:tc>
          <w:tcPr>
            <w:tcW w:w="2689" w:type="dxa"/>
          </w:tcPr>
          <w:p w14:paraId="04D41882" w14:textId="394E135D" w:rsidR="00F22B9D" w:rsidRPr="006E3083" w:rsidRDefault="00F22B9D" w:rsidP="00F22B9D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424" w:type="dxa"/>
          </w:tcPr>
          <w:p w14:paraId="57BCDC70" w14:textId="4F5225E9" w:rsidR="00F22B9D" w:rsidRPr="006E3083" w:rsidRDefault="00F22B9D" w:rsidP="00F22B9D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225" w:type="dxa"/>
          </w:tcPr>
          <w:p w14:paraId="03618AC9" w14:textId="5E68E49A" w:rsidR="00F22B9D" w:rsidRPr="006E3083" w:rsidRDefault="00F22B9D" w:rsidP="00F22B9D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</w:tbl>
    <w:p w14:paraId="46CBD219" w14:textId="77777777" w:rsidR="005E2A45" w:rsidRPr="006E3083" w:rsidRDefault="005E2A45" w:rsidP="005E2A45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7891FB9A" w14:textId="77777777" w:rsidR="005E2A45" w:rsidRPr="006E3083" w:rsidRDefault="005E2A45" w:rsidP="005E2A45">
      <w:pPr>
        <w:spacing w:line="240" w:lineRule="auto"/>
        <w:rPr>
          <w:rFonts w:asciiTheme="majorHAnsi" w:hAnsiTheme="majorHAnsi" w:cstheme="majorHAnsi"/>
          <w:color w:val="4A86E8"/>
          <w:sz w:val="28"/>
          <w:szCs w:val="28"/>
        </w:rPr>
      </w:pPr>
    </w:p>
    <w:p w14:paraId="136E31EB" w14:textId="77777777" w:rsidR="000072C0" w:rsidRPr="006E3083" w:rsidRDefault="000072C0" w:rsidP="0000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8"/>
          <w:szCs w:val="28"/>
        </w:rPr>
      </w:pPr>
      <w:r w:rsidRPr="006E3083">
        <w:rPr>
          <w:rFonts w:asciiTheme="majorHAnsi" w:hAnsiTheme="majorHAnsi" w:cstheme="majorHAnsi"/>
          <w:b/>
          <w:sz w:val="28"/>
          <w:szCs w:val="28"/>
        </w:rPr>
        <w:t>REVISION TABLE</w:t>
      </w:r>
    </w:p>
    <w:p w14:paraId="057DB84D" w14:textId="77777777" w:rsidR="000072C0" w:rsidRPr="006E3083" w:rsidRDefault="000072C0" w:rsidP="0000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8"/>
          <w:szCs w:val="28"/>
        </w:rPr>
      </w:pPr>
    </w:p>
    <w:tbl>
      <w:tblPr>
        <w:tblStyle w:val="Grigliatabella"/>
        <w:tblW w:w="9351" w:type="dxa"/>
        <w:tblLook w:val="04A0" w:firstRow="1" w:lastRow="0" w:firstColumn="1" w:lastColumn="0" w:noHBand="0" w:noVBand="1"/>
      </w:tblPr>
      <w:tblGrid>
        <w:gridCol w:w="1129"/>
        <w:gridCol w:w="1843"/>
        <w:gridCol w:w="3119"/>
        <w:gridCol w:w="3260"/>
      </w:tblGrid>
      <w:tr w:rsidR="000072C0" w:rsidRPr="006E3083" w14:paraId="06ABD628" w14:textId="77777777" w:rsidTr="00A92088">
        <w:tc>
          <w:tcPr>
            <w:tcW w:w="1129" w:type="dxa"/>
          </w:tcPr>
          <w:p w14:paraId="431410BA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sz w:val="28"/>
                <w:szCs w:val="28"/>
              </w:rPr>
              <w:t>Version</w:t>
            </w:r>
          </w:p>
        </w:tc>
        <w:tc>
          <w:tcPr>
            <w:tcW w:w="1843" w:type="dxa"/>
          </w:tcPr>
          <w:p w14:paraId="73D29698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sz w:val="28"/>
                <w:szCs w:val="28"/>
              </w:rPr>
              <w:t>Date</w:t>
            </w:r>
          </w:p>
        </w:tc>
        <w:tc>
          <w:tcPr>
            <w:tcW w:w="3119" w:type="dxa"/>
          </w:tcPr>
          <w:p w14:paraId="70E83C0D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sz w:val="28"/>
                <w:szCs w:val="28"/>
              </w:rPr>
              <w:t>Issued by</w:t>
            </w:r>
          </w:p>
        </w:tc>
        <w:tc>
          <w:tcPr>
            <w:tcW w:w="3260" w:type="dxa"/>
          </w:tcPr>
          <w:p w14:paraId="1854C239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sz w:val="28"/>
                <w:szCs w:val="28"/>
              </w:rPr>
              <w:t>Description</w:t>
            </w:r>
          </w:p>
        </w:tc>
      </w:tr>
      <w:tr w:rsidR="000072C0" w:rsidRPr="006E3083" w14:paraId="64528717" w14:textId="77777777" w:rsidTr="00A92088">
        <w:tc>
          <w:tcPr>
            <w:tcW w:w="1129" w:type="dxa"/>
          </w:tcPr>
          <w:p w14:paraId="09438105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A-1</w:t>
            </w:r>
          </w:p>
        </w:tc>
        <w:tc>
          <w:tcPr>
            <w:tcW w:w="1843" w:type="dxa"/>
          </w:tcPr>
          <w:p w14:paraId="7DB9510A" w14:textId="35A04B1F" w:rsidR="000072C0" w:rsidRPr="006E3083" w:rsidRDefault="000072C0" w:rsidP="6C52D7B9">
            <w:pPr>
              <w:widowControl w:val="0"/>
              <w:jc w:val="center"/>
              <w:rPr>
                <w:rFonts w:asciiTheme="majorHAnsi" w:hAnsiTheme="majorHAnsi" w:cstheme="majorBidi"/>
                <w:sz w:val="28"/>
                <w:szCs w:val="28"/>
              </w:rPr>
            </w:pPr>
          </w:p>
        </w:tc>
        <w:tc>
          <w:tcPr>
            <w:tcW w:w="3119" w:type="dxa"/>
          </w:tcPr>
          <w:p w14:paraId="4966DDA0" w14:textId="273BA11B" w:rsidR="000072C0" w:rsidRPr="00A92088" w:rsidRDefault="000072C0" w:rsidP="000072C0">
            <w:pPr>
              <w:widowControl w:val="0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</w:p>
        </w:tc>
        <w:tc>
          <w:tcPr>
            <w:tcW w:w="3260" w:type="dxa"/>
          </w:tcPr>
          <w:p w14:paraId="0A5119AC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="000072C0" w:rsidRPr="006E3083" w14:paraId="4E098592" w14:textId="77777777" w:rsidTr="00A92088">
        <w:tc>
          <w:tcPr>
            <w:tcW w:w="1129" w:type="dxa"/>
          </w:tcPr>
          <w:p w14:paraId="4D15729E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A-2</w:t>
            </w:r>
          </w:p>
        </w:tc>
        <w:tc>
          <w:tcPr>
            <w:tcW w:w="1843" w:type="dxa"/>
          </w:tcPr>
          <w:p w14:paraId="4ADAFB81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14:paraId="4DEF511D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7107A9C9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="000072C0" w:rsidRPr="006E3083" w14:paraId="0ED4C576" w14:textId="77777777" w:rsidTr="00A92088">
        <w:tc>
          <w:tcPr>
            <w:tcW w:w="1129" w:type="dxa"/>
          </w:tcPr>
          <w:p w14:paraId="5E560E20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A-3</w:t>
            </w:r>
          </w:p>
        </w:tc>
        <w:tc>
          <w:tcPr>
            <w:tcW w:w="1843" w:type="dxa"/>
          </w:tcPr>
          <w:p w14:paraId="2668C488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14:paraId="1C486642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2087A514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="000072C0" w:rsidRPr="006E3083" w14:paraId="0D5CAFCE" w14:textId="77777777" w:rsidTr="00A92088">
        <w:tc>
          <w:tcPr>
            <w:tcW w:w="1129" w:type="dxa"/>
          </w:tcPr>
          <w:p w14:paraId="13A80780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B-1</w:t>
            </w:r>
          </w:p>
        </w:tc>
        <w:tc>
          <w:tcPr>
            <w:tcW w:w="1843" w:type="dxa"/>
          </w:tcPr>
          <w:p w14:paraId="303485DA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14:paraId="69FFD98E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174A02DE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="000072C0" w:rsidRPr="006E3083" w14:paraId="3C5D227A" w14:textId="77777777" w:rsidTr="00A92088">
        <w:tc>
          <w:tcPr>
            <w:tcW w:w="1129" w:type="dxa"/>
          </w:tcPr>
          <w:p w14:paraId="37D12B4F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B-2</w:t>
            </w:r>
          </w:p>
        </w:tc>
        <w:tc>
          <w:tcPr>
            <w:tcW w:w="1843" w:type="dxa"/>
          </w:tcPr>
          <w:p w14:paraId="6E773563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14:paraId="6E47FFF0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5B328675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="000072C0" w:rsidRPr="006E3083" w14:paraId="7BFFF5E7" w14:textId="77777777" w:rsidTr="00A92088">
        <w:tc>
          <w:tcPr>
            <w:tcW w:w="1129" w:type="dxa"/>
          </w:tcPr>
          <w:p w14:paraId="5C007258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B-3</w:t>
            </w:r>
          </w:p>
        </w:tc>
        <w:tc>
          <w:tcPr>
            <w:tcW w:w="1843" w:type="dxa"/>
          </w:tcPr>
          <w:p w14:paraId="182F7383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14:paraId="6F6F1E63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14EDA5D7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="000072C0" w:rsidRPr="006E3083" w14:paraId="6882ED52" w14:textId="77777777" w:rsidTr="00A92088">
        <w:tc>
          <w:tcPr>
            <w:tcW w:w="1129" w:type="dxa"/>
          </w:tcPr>
          <w:p w14:paraId="2589A617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B-4</w:t>
            </w:r>
          </w:p>
        </w:tc>
        <w:tc>
          <w:tcPr>
            <w:tcW w:w="1843" w:type="dxa"/>
          </w:tcPr>
          <w:p w14:paraId="2CB58DE8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14:paraId="4C11D70C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6373B210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</w:tbl>
    <w:p w14:paraId="3D3190A3" w14:textId="654F2CB9" w:rsidR="00A160E5" w:rsidRPr="00CC530C" w:rsidRDefault="0027720C" w:rsidP="00CC530C">
      <w:pPr>
        <w:spacing w:line="240" w:lineRule="auto"/>
        <w:rPr>
          <w:rFonts w:asciiTheme="majorHAnsi" w:hAnsiTheme="majorHAnsi" w:cstheme="majorHAnsi"/>
          <w:color w:val="4A86E8"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  <w:lang w:val="en" w:eastAsia="it-IT"/>
        </w:rPr>
        <w:id w:val="-13125491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869DCD" w14:textId="77777777" w:rsidR="006E3083" w:rsidRDefault="006E3083" w:rsidP="006E3083">
          <w:pPr>
            <w:pStyle w:val="Titolosommario"/>
          </w:pPr>
        </w:p>
        <w:p w14:paraId="14609120" w14:textId="77777777" w:rsidR="00A160E5" w:rsidRPr="006E3083" w:rsidRDefault="006E3083" w:rsidP="00CC530C">
          <w:pPr>
            <w:pStyle w:val="Titolosommario"/>
            <w:jc w:val="center"/>
            <w:rPr>
              <w:b/>
              <w:bCs/>
              <w:sz w:val="44"/>
              <w:szCs w:val="44"/>
            </w:rPr>
          </w:pPr>
          <w:r w:rsidRPr="006E3083">
            <w:rPr>
              <w:b/>
              <w:bCs/>
              <w:color w:val="auto"/>
              <w:sz w:val="44"/>
              <w:szCs w:val="44"/>
            </w:rPr>
            <w:t>TABLE OF CONTENTS</w:t>
          </w:r>
        </w:p>
        <w:p w14:paraId="4C959B1C" w14:textId="1B0DD976" w:rsidR="00BE7DEC" w:rsidRDefault="00A160E5">
          <w:pPr>
            <w:pStyle w:val="Somma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 w:eastAsia="zh-CN"/>
              <w14:ligatures w14:val="standardContextual"/>
            </w:rPr>
          </w:pPr>
          <w:r w:rsidRPr="006E3083">
            <w:rPr>
              <w:rFonts w:asciiTheme="majorHAnsi" w:hAnsiTheme="majorHAnsi" w:cstheme="majorHAnsi"/>
              <w:sz w:val="32"/>
              <w:szCs w:val="32"/>
            </w:rPr>
            <w:fldChar w:fldCharType="begin"/>
          </w:r>
          <w:r w:rsidRPr="006E3083">
            <w:rPr>
              <w:rFonts w:asciiTheme="majorHAnsi" w:hAnsiTheme="majorHAnsi" w:cstheme="majorHAnsi"/>
              <w:sz w:val="32"/>
              <w:szCs w:val="32"/>
            </w:rPr>
            <w:instrText xml:space="preserve"> TOC \o "1-3" \h \z \u </w:instrText>
          </w:r>
          <w:r w:rsidRPr="006E3083">
            <w:rPr>
              <w:rFonts w:asciiTheme="majorHAnsi" w:hAnsiTheme="majorHAnsi" w:cstheme="majorHAnsi"/>
              <w:sz w:val="32"/>
              <w:szCs w:val="32"/>
            </w:rPr>
            <w:fldChar w:fldCharType="separate"/>
          </w:r>
          <w:hyperlink w:anchor="_Toc188453204" w:history="1">
            <w:r w:rsidR="00BE7DEC" w:rsidRPr="00D56408">
              <w:rPr>
                <w:rStyle w:val="Collegamentoipertestuale"/>
                <w:rFonts w:asciiTheme="majorHAnsi" w:hAnsiTheme="majorHAnsi" w:cstheme="majorHAnsi"/>
                <w:noProof/>
              </w:rPr>
              <w:t>GENERAL PRODUCT DESCRIPTION</w:t>
            </w:r>
            <w:r w:rsidR="00BE7DEC">
              <w:rPr>
                <w:noProof/>
                <w:webHidden/>
              </w:rPr>
              <w:tab/>
            </w:r>
            <w:r w:rsidR="00BE7DEC">
              <w:rPr>
                <w:noProof/>
                <w:webHidden/>
              </w:rPr>
              <w:fldChar w:fldCharType="begin"/>
            </w:r>
            <w:r w:rsidR="00BE7DEC">
              <w:rPr>
                <w:noProof/>
                <w:webHidden/>
              </w:rPr>
              <w:instrText xml:space="preserve"> PAGEREF _Toc188453204 \h </w:instrText>
            </w:r>
            <w:r w:rsidR="00BE7DEC">
              <w:rPr>
                <w:noProof/>
                <w:webHidden/>
              </w:rPr>
            </w:r>
            <w:r w:rsidR="00BE7DEC">
              <w:rPr>
                <w:noProof/>
                <w:webHidden/>
              </w:rPr>
              <w:fldChar w:fldCharType="separate"/>
            </w:r>
            <w:r w:rsidR="00BE7DEC">
              <w:rPr>
                <w:noProof/>
                <w:webHidden/>
              </w:rPr>
              <w:t>3</w:t>
            </w:r>
            <w:r w:rsidR="00BE7DEC">
              <w:rPr>
                <w:noProof/>
                <w:webHidden/>
              </w:rPr>
              <w:fldChar w:fldCharType="end"/>
            </w:r>
          </w:hyperlink>
        </w:p>
        <w:p w14:paraId="226C6188" w14:textId="271CC362" w:rsidR="00BE7DEC" w:rsidRDefault="00BE7DEC">
          <w:pPr>
            <w:pStyle w:val="Somma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 w:eastAsia="zh-CN"/>
              <w14:ligatures w14:val="standardContextual"/>
            </w:rPr>
          </w:pPr>
          <w:hyperlink w:anchor="_Toc188453205" w:history="1">
            <w:r w:rsidRPr="00D56408">
              <w:rPr>
                <w:rStyle w:val="Collegamentoipertestuale"/>
                <w:rFonts w:asciiTheme="majorHAnsi" w:hAnsiTheme="majorHAnsi" w:cstheme="majorHAnsi"/>
                <w:noProof/>
              </w:rPr>
              <w:t>REGULATORY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_Toc188453205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66883" w14:textId="47A8F995" w:rsidR="00BE7DEC" w:rsidRDefault="00BE7DEC">
          <w:pPr>
            <w:pStyle w:val="Somma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 w:eastAsia="zh-CN"/>
              <w14:ligatures w14:val="standardContextual"/>
            </w:rPr>
          </w:pPr>
          <w:hyperlink w:anchor="_Toc188453206" w:history="1">
            <w:r w:rsidRPr="00D56408">
              <w:rPr>
                <w:rStyle w:val="Collegamentoipertestuale"/>
                <w:rFonts w:asciiTheme="majorHAnsi" w:hAnsiTheme="majorHAnsi" w:cstheme="majorHAnsi"/>
                <w:noProof/>
              </w:rPr>
              <w:t>INPUT AND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_Toc188453206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435B7" w14:textId="3E3DDF76" w:rsidR="00BE7DEC" w:rsidRDefault="00BE7DEC">
          <w:pPr>
            <w:pStyle w:val="Somma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 w:eastAsia="zh-CN"/>
              <w14:ligatures w14:val="standardContextual"/>
            </w:rPr>
          </w:pPr>
          <w:hyperlink w:anchor="_Toc188453207" w:history="1">
            <w:r w:rsidRPr="00D56408">
              <w:rPr>
                <w:rStyle w:val="Collegamentoipertestuale"/>
                <w:rFonts w:asciiTheme="majorHAnsi" w:hAnsiTheme="majorHAnsi" w:cstheme="majorHAnsi"/>
                <w:noProof/>
              </w:rPr>
              <w:t>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_Toc188453207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D9C4C" w14:textId="0E721934" w:rsidR="00BE7DEC" w:rsidRDefault="00BE7DEC">
          <w:pPr>
            <w:pStyle w:val="Somma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 w:eastAsia="zh-CN"/>
              <w14:ligatures w14:val="standardContextual"/>
            </w:rPr>
          </w:pPr>
          <w:hyperlink w:anchor="_Toc188453208" w:history="1">
            <w:r w:rsidRPr="00D56408">
              <w:rPr>
                <w:rStyle w:val="Collegamentoipertestuale"/>
                <w:rFonts w:asciiTheme="majorHAnsi" w:hAnsiTheme="majorHAnsi" w:cstheme="majorHAnsi"/>
                <w:noProof/>
              </w:rPr>
              <w:t>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_Toc188453208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20240" w14:textId="35583DBC" w:rsidR="00BE7DEC" w:rsidRDefault="00BE7DEC">
          <w:pPr>
            <w:pStyle w:val="Somma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 w:eastAsia="zh-CN"/>
              <w14:ligatures w14:val="standardContextual"/>
            </w:rPr>
          </w:pPr>
          <w:hyperlink w:anchor="_Toc188453209" w:history="1">
            <w:r w:rsidRPr="00D56408">
              <w:rPr>
                <w:rStyle w:val="Collegamentoipertestuale"/>
                <w:rFonts w:asciiTheme="majorHAnsi" w:hAnsiTheme="majorHAnsi" w:cstheme="majorHAnsi"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_Toc188453209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D27CC" w14:textId="47F5A78A" w:rsidR="00BE7DEC" w:rsidRDefault="00BE7DEC">
          <w:pPr>
            <w:pStyle w:val="Somma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 w:eastAsia="zh-CN"/>
              <w14:ligatures w14:val="standardContextual"/>
            </w:rPr>
          </w:pPr>
          <w:hyperlink w:anchor="_Toc188453210" w:history="1">
            <w:r w:rsidRPr="00D56408">
              <w:rPr>
                <w:rStyle w:val="Collegamentoipertestuale"/>
                <w:rFonts w:asciiTheme="majorHAnsi" w:hAnsiTheme="majorHAnsi" w:cstheme="majorHAnsi"/>
                <w:noProof/>
              </w:rPr>
              <w:t>SOFTWARE ARCHITECTURE AND DATA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_Toc188453210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C68B9" w14:textId="08425845" w:rsidR="00BE7DEC" w:rsidRDefault="00BE7DEC">
          <w:pPr>
            <w:pStyle w:val="Somma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 w:eastAsia="zh-CN"/>
              <w14:ligatures w14:val="standardContextual"/>
            </w:rPr>
          </w:pPr>
          <w:hyperlink w:anchor="_Toc188453211" w:history="1">
            <w:r w:rsidRPr="00D56408">
              <w:rPr>
                <w:rStyle w:val="Collegamentoipertestuale"/>
                <w:rFonts w:asciiTheme="majorHAnsi" w:hAnsiTheme="majorHAnsi" w:cstheme="majorHAnsi"/>
                <w:noProof/>
              </w:rPr>
              <w:t>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_Toc188453211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A29BD" w14:textId="50028A6B" w:rsidR="00BE7DEC" w:rsidRDefault="00BE7DEC">
          <w:pPr>
            <w:pStyle w:val="Somma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 w:eastAsia="zh-CN"/>
              <w14:ligatures w14:val="standardContextual"/>
            </w:rPr>
          </w:pPr>
          <w:hyperlink w:anchor="_Toc188453212" w:history="1">
            <w:r w:rsidRPr="00D56408">
              <w:rPr>
                <w:rStyle w:val="Collegamentoipertestuale"/>
                <w:rFonts w:asciiTheme="majorHAnsi" w:hAnsiTheme="majorHAnsi" w:cstheme="majorHAnsi"/>
                <w:noProof/>
              </w:rPr>
              <w:t>ELECTRICAL HARDWARE AND SENSORS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_Toc188453212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04221" w14:textId="0FF0C7A7" w:rsidR="00BE7DEC" w:rsidRDefault="00BE7DEC">
          <w:pPr>
            <w:pStyle w:val="Somma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 w:eastAsia="zh-CN"/>
              <w14:ligatures w14:val="standardContextual"/>
            </w:rPr>
          </w:pPr>
          <w:hyperlink w:anchor="_Toc188453213" w:history="1">
            <w:r w:rsidRPr="00D56408">
              <w:rPr>
                <w:rStyle w:val="Collegamentoipertestuale"/>
                <w:rFonts w:asciiTheme="majorHAnsi" w:hAnsiTheme="majorHAnsi" w:cstheme="majorHAnsi"/>
                <w:noProof/>
              </w:rPr>
              <w:t>PRODUCT VALIDATION / QUALIFICATION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_Toc188453213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FA3FF" w14:textId="6665B93D" w:rsidR="00CC530C" w:rsidRPr="00CC530C" w:rsidRDefault="00A160E5" w:rsidP="00CC530C">
          <w:pPr>
            <w:rPr>
              <w:b/>
              <w:bCs/>
              <w:noProof/>
            </w:rPr>
          </w:pPr>
          <w:r w:rsidRPr="006E3083">
            <w:rPr>
              <w:rFonts w:asciiTheme="majorHAnsi" w:hAnsiTheme="majorHAnsi" w:cstheme="majorHAnsi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13033605" w14:textId="77777777" w:rsidR="00CC530C" w:rsidRDefault="00CC530C" w:rsidP="00A160E5">
      <w:pPr>
        <w:pStyle w:val="Titolo1"/>
      </w:pPr>
    </w:p>
    <w:p w14:paraId="7D3C231F" w14:textId="77777777" w:rsidR="00CC530C" w:rsidRPr="00CC530C" w:rsidRDefault="00CC530C" w:rsidP="00CC530C">
      <w:pPr>
        <w:rPr>
          <w:sz w:val="40"/>
          <w:szCs w:val="40"/>
        </w:rPr>
      </w:pPr>
      <w:r>
        <w:br w:type="page"/>
      </w:r>
    </w:p>
    <w:p w14:paraId="071C5D24" w14:textId="77777777" w:rsidR="001B4562" w:rsidRPr="006E3083" w:rsidRDefault="00DC6539" w:rsidP="00A160E5">
      <w:pPr>
        <w:pStyle w:val="Titolo1"/>
        <w:rPr>
          <w:rFonts w:asciiTheme="majorHAnsi" w:hAnsiTheme="majorHAnsi" w:cstheme="majorHAnsi"/>
        </w:rPr>
      </w:pPr>
      <w:bookmarkStart w:id="0" w:name="_Toc188453204"/>
      <w:r w:rsidRPr="006E3083">
        <w:rPr>
          <w:rFonts w:asciiTheme="majorHAnsi" w:hAnsiTheme="majorHAnsi" w:cstheme="majorHAnsi"/>
        </w:rPr>
        <w:lastRenderedPageBreak/>
        <w:t>GENERAL PRODUCT DESCRIPTION</w:t>
      </w:r>
      <w:bookmarkEnd w:id="0"/>
    </w:p>
    <w:tbl>
      <w:tblPr>
        <w:tblStyle w:val="9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6210"/>
      </w:tblGrid>
      <w:tr w:rsidR="00BE7DEC" w:rsidRPr="00E37B4A" w14:paraId="03C99986" w14:textId="77777777" w:rsidTr="3EF3D85B">
        <w:trPr>
          <w:trHeight w:val="400"/>
        </w:trPr>
        <w:tc>
          <w:tcPr>
            <w:tcW w:w="936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76BA7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5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Product Description</w:t>
            </w:r>
          </w:p>
        </w:tc>
      </w:tr>
      <w:tr w:rsidR="00BE7DEC" w:rsidRPr="00E153C6" w14:paraId="632A34B6" w14:textId="77777777" w:rsidTr="3EF3D85B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35177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Key Features/ Functionality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73B48" w14:textId="007FE116" w:rsidR="00BE7DEC" w:rsidRPr="00F22B9D" w:rsidRDefault="00A92088" w:rsidP="00F2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F22B9D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 xml:space="preserve">Showing car parameters on the steering wheel display (car speed, critical temperatures, R2D, SOC and power </w:t>
            </w:r>
            <w:proofErr w:type="gramStart"/>
            <w:r w:rsidRPr="00F22B9D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consumption,…</w:t>
            </w:r>
            <w:proofErr w:type="gramEnd"/>
            <w:r w:rsidRPr="00F22B9D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</w:tr>
      <w:tr w:rsidR="00BE7DEC" w:rsidRPr="00B72A38" w14:paraId="7B6F37B6" w14:textId="77777777" w:rsidTr="3EF3D85B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5182F" w14:textId="77777777" w:rsidR="00BE7DEC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HV/LV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DBCC2" w14:textId="7CB4949C" w:rsidR="00BE7DEC" w:rsidRPr="00B72A38" w:rsidRDefault="00A92088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00B0F0"/>
                <w:sz w:val="24"/>
                <w:szCs w:val="24"/>
                <w:lang w:val="it-IT"/>
              </w:rPr>
            </w:pPr>
            <w:r w:rsidRPr="00A92088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>LV</w:t>
            </w:r>
          </w:p>
        </w:tc>
      </w:tr>
      <w:tr w:rsidR="00BE7DEC" w:rsidRPr="00E37B4A" w14:paraId="3FBEDB60" w14:textId="77777777" w:rsidTr="3EF3D85B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94E21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Software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74280" w14:textId="4497C5D6" w:rsidR="00BE7DEC" w:rsidRPr="00014085" w:rsidRDefault="00A92088" w:rsidP="3EF3D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00B0F0"/>
                <w:sz w:val="24"/>
                <w:szCs w:val="24"/>
                <w:lang w:val="en-US"/>
              </w:rPr>
            </w:pPr>
            <w:r w:rsidRPr="3EF3D85B"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  <w:t>Nextion Editor, STM32CubeIDE</w:t>
            </w:r>
          </w:p>
        </w:tc>
      </w:tr>
      <w:tr w:rsidR="00930029" w:rsidRPr="00E37B4A" w14:paraId="01111770" w14:textId="77777777" w:rsidTr="3EF3D85B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4CB6B" w14:textId="1F4C0961" w:rsidR="00930029" w:rsidRDefault="00930029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Software Language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CB2B8" w14:textId="363A5DEC" w:rsidR="00930029" w:rsidRPr="00A92088" w:rsidRDefault="00930029" w:rsidP="3EF3D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</w:pPr>
            <w:r w:rsidRPr="3EF3D85B"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  <w:t>C/C++, Nextion language</w:t>
            </w:r>
          </w:p>
        </w:tc>
      </w:tr>
      <w:tr w:rsidR="00BE7DEC" w:rsidRPr="00B72A38" w14:paraId="206DA26D" w14:textId="77777777" w:rsidTr="3EF3D85B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2D888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Other </w:t>
            </w: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components</w:t>
            </w: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Compatibility, </w:t>
            </w:r>
          </w:p>
          <w:p w14:paraId="5A698709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Ecosystem, etc.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31C33" w14:textId="61235D2F" w:rsidR="00BE7DEC" w:rsidRPr="00A92088" w:rsidRDefault="00612FE4" w:rsidP="00A92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GB"/>
              </w:rPr>
            </w:pPr>
            <w:hyperlink r:id="rId11" w:history="1">
              <w:r w:rsidRPr="003250CF">
                <w:rPr>
                  <w:rStyle w:val="Collegamentoipertestuale"/>
                  <w:rFonts w:asciiTheme="majorHAnsi" w:hAnsiTheme="majorHAnsi" w:cstheme="majorHAnsi"/>
                  <w:sz w:val="24"/>
                  <w:szCs w:val="24"/>
                </w:rPr>
                <w:t>74H</w:t>
              </w:r>
              <w:r w:rsidRPr="003250CF">
                <w:rPr>
                  <w:rStyle w:val="Collegamentoipertestuale"/>
                  <w:rFonts w:asciiTheme="majorHAnsi" w:hAnsiTheme="majorHAnsi" w:cstheme="majorHAnsi"/>
                  <w:sz w:val="24"/>
                  <w:szCs w:val="24"/>
                </w:rPr>
                <w:t>C</w:t>
              </w:r>
              <w:r w:rsidRPr="003250CF">
                <w:rPr>
                  <w:rStyle w:val="Collegamentoipertestuale"/>
                  <w:rFonts w:asciiTheme="majorHAnsi" w:hAnsiTheme="majorHAnsi" w:cstheme="majorHAnsi"/>
                  <w:sz w:val="24"/>
                  <w:szCs w:val="24"/>
                </w:rPr>
                <w:t>165</w:t>
              </w:r>
            </w:hyperlink>
            <w:r w:rsidR="00FE3D46">
              <w:rPr>
                <w:rFonts w:asciiTheme="majorHAnsi" w:hAnsiTheme="majorHAnsi" w:cstheme="majorHAnsi"/>
                <w:sz w:val="24"/>
                <w:szCs w:val="24"/>
              </w:rPr>
              <w:t xml:space="preserve"> (shift register)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hyperlink r:id="rId12" w:history="1">
              <w:r w:rsidRPr="00612FE4">
                <w:rPr>
                  <w:rStyle w:val="Collegamentoipertestuale"/>
                  <w:rFonts w:asciiTheme="majorHAnsi" w:hAnsiTheme="majorHAnsi" w:cstheme="majorHAnsi"/>
                  <w:sz w:val="24"/>
                  <w:szCs w:val="24"/>
                </w:rPr>
                <w:t>MCP2</w:t>
              </w:r>
              <w:r w:rsidRPr="00612FE4">
                <w:rPr>
                  <w:rStyle w:val="Collegamentoipertestuale"/>
                  <w:rFonts w:asciiTheme="majorHAnsi" w:hAnsiTheme="majorHAnsi" w:cstheme="majorHAnsi"/>
                  <w:sz w:val="24"/>
                  <w:szCs w:val="24"/>
                </w:rPr>
                <w:t>5</w:t>
              </w:r>
              <w:r w:rsidRPr="00612FE4">
                <w:rPr>
                  <w:rStyle w:val="Collegamentoipertestuale"/>
                  <w:rFonts w:asciiTheme="majorHAnsi" w:hAnsiTheme="majorHAnsi" w:cstheme="majorHAnsi"/>
                  <w:sz w:val="24"/>
                  <w:szCs w:val="24"/>
                </w:rPr>
                <w:t>51</w:t>
              </w:r>
            </w:hyperlink>
            <w:r w:rsidR="00FE3D46">
              <w:rPr>
                <w:rFonts w:asciiTheme="majorHAnsi" w:hAnsiTheme="majorHAnsi" w:cstheme="majorHAnsi"/>
                <w:sz w:val="24"/>
                <w:szCs w:val="24"/>
              </w:rPr>
              <w:t xml:space="preserve"> (CAN-Bus </w:t>
            </w:r>
            <w:proofErr w:type="spellStart"/>
            <w:r w:rsidR="00FE3D46">
              <w:rPr>
                <w:rFonts w:asciiTheme="majorHAnsi" w:hAnsiTheme="majorHAnsi" w:cstheme="majorHAnsi"/>
                <w:sz w:val="24"/>
                <w:szCs w:val="24"/>
              </w:rPr>
              <w:t>transceveir</w:t>
            </w:r>
            <w:proofErr w:type="spellEnd"/>
            <w:r w:rsidR="00FE3D46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</w:tr>
      <w:tr w:rsidR="00BE7DEC" w:rsidRPr="005B3F7E" w14:paraId="458F0A54" w14:textId="77777777" w:rsidTr="3EF3D85B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CF788" w14:textId="77777777" w:rsidR="00BE7DEC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Installation (where)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BC9F2" w14:textId="0C65ADE7" w:rsidR="00BE7DEC" w:rsidRPr="007D0422" w:rsidRDefault="00A92088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sz w:val="24"/>
                <w:szCs w:val="24"/>
                <w:lang w:val="en-US"/>
              </w:rPr>
            </w:pPr>
            <w:r>
              <w:t xml:space="preserve">NX4832T035, </w:t>
            </w:r>
            <w:r w:rsidRPr="005900AF">
              <w:rPr>
                <w:rFonts w:asciiTheme="majorHAnsi" w:hAnsiTheme="majorHAnsi" w:cstheme="majorHAnsi"/>
                <w:sz w:val="24"/>
                <w:szCs w:val="24"/>
              </w:rPr>
              <w:t>STM32F303K8T6</w:t>
            </w:r>
          </w:p>
        </w:tc>
      </w:tr>
      <w:tr w:rsidR="00BE7DEC" w:rsidRPr="00E37B4A" w14:paraId="03048F46" w14:textId="77777777" w:rsidTr="3EF3D85B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C01F3" w14:textId="77777777" w:rsidR="00BE7DEC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DC6539">
              <w:rPr>
                <w:rFonts w:asciiTheme="majorHAnsi" w:hAnsiTheme="majorHAnsi" w:cstheme="majorHAnsi"/>
                <w:b/>
                <w:sz w:val="24"/>
                <w:szCs w:val="24"/>
              </w:rPr>
              <w:t>Dimensions and Tolerances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37B0D" w14:textId="42131F6F" w:rsidR="00BE7DEC" w:rsidRPr="00E37B4A" w:rsidRDefault="00A92088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4A86E8"/>
                <w:sz w:val="24"/>
                <w:szCs w:val="24"/>
                <w:lang w:val="en-US"/>
              </w:rPr>
            </w:pPr>
            <w:r w:rsidRPr="00A92088"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  <w:t>Nextion</w:t>
            </w:r>
            <w:r>
              <w:rPr>
                <w:rFonts w:asciiTheme="majorHAnsi" w:hAnsiTheme="majorHAnsi" w:cstheme="majorBidi"/>
                <w:color w:val="4A86E8"/>
                <w:sz w:val="24"/>
                <w:szCs w:val="24"/>
                <w:lang w:val="en-US"/>
              </w:rPr>
              <w:t xml:space="preserve">: </w:t>
            </w:r>
            <w:r>
              <w:t>100.5 (L)×54.94 (W)×5.45 (H) (.X</w:t>
            </w:r>
            <m:oMath>
              <m:r>
                <w:rPr>
                  <w:rFonts w:ascii="Cambria Math" w:hAnsi="Cambria Math"/>
                </w:rPr>
                <m:t>±</m:t>
              </m:r>
            </m:oMath>
            <w:r>
              <w:t>,20)</w:t>
            </w:r>
            <w:r>
              <w:br/>
              <w:t xml:space="preserve">Stm32: </w:t>
            </w:r>
            <w:r>
              <w:br/>
            </w:r>
          </w:p>
        </w:tc>
      </w:tr>
      <w:tr w:rsidR="00BE7DEC" w:rsidRPr="00E37B4A" w14:paraId="7163D99A" w14:textId="77777777" w:rsidTr="3EF3D85B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912F8" w14:textId="77777777" w:rsidR="00BE7DEC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DC6539">
              <w:rPr>
                <w:rFonts w:asciiTheme="majorHAnsi" w:hAnsiTheme="majorHAnsi" w:cstheme="majorHAnsi"/>
                <w:b/>
                <w:sz w:val="24"/>
                <w:szCs w:val="24"/>
              </w:rPr>
              <w:t>Connect</w:t>
            </w: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ions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2A1BE" w14:textId="6559D52D" w:rsidR="00BE7DEC" w:rsidRPr="005B67D3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BE7DEC" w:rsidRPr="00E37B4A" w14:paraId="636CAD46" w14:textId="77777777" w:rsidTr="3EF3D85B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FD226" w14:textId="77777777" w:rsidR="00BE7DEC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DC6539">
              <w:rPr>
                <w:rFonts w:asciiTheme="majorHAnsi" w:hAnsiTheme="majorHAnsi" w:cstheme="majorHAnsi"/>
                <w:b/>
                <w:sz w:val="24"/>
                <w:szCs w:val="24"/>
              </w:rPr>
              <w:t>Weight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DB02D" w14:textId="5E13820C" w:rsidR="00BE7DEC" w:rsidRPr="005B67D3" w:rsidRDefault="00A92088" w:rsidP="3EF3D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</w:pPr>
            <w:r w:rsidRPr="3EF3D85B"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  <w:t>Nextion: 38.2g</w:t>
            </w:r>
          </w:p>
        </w:tc>
      </w:tr>
    </w:tbl>
    <w:p w14:paraId="662DF1BD" w14:textId="77777777" w:rsidR="001B4562" w:rsidRDefault="001B45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65EA35E0" w14:textId="77777777" w:rsidR="00BE7DEC" w:rsidRPr="006E3083" w:rsidRDefault="00BE7DEC" w:rsidP="00BE7DEC">
      <w:pPr>
        <w:pStyle w:val="Titolo1"/>
        <w:rPr>
          <w:rFonts w:asciiTheme="majorHAnsi" w:hAnsiTheme="majorHAnsi" w:cstheme="majorHAnsi"/>
        </w:rPr>
      </w:pPr>
      <w:bookmarkStart w:id="1" w:name="_Toc115822851"/>
      <w:bookmarkStart w:id="2" w:name="_Toc188453205"/>
      <w:r w:rsidRPr="006E3083">
        <w:rPr>
          <w:rFonts w:asciiTheme="majorHAnsi" w:hAnsiTheme="majorHAnsi" w:cstheme="majorHAnsi"/>
        </w:rPr>
        <w:lastRenderedPageBreak/>
        <w:t>REGULATORY</w:t>
      </w:r>
      <w:bookmarkEnd w:id="1"/>
      <w:bookmarkEnd w:id="2"/>
    </w:p>
    <w:tbl>
      <w:tblPr>
        <w:tblpPr w:leftFromText="141" w:rightFromText="141" w:vertAnchor="page" w:horzAnchor="margin" w:tblpY="2079"/>
        <w:tblW w:w="96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83"/>
        <w:gridCol w:w="6410"/>
      </w:tblGrid>
      <w:tr w:rsidR="00BE7DEC" w:rsidRPr="00E37B4A" w14:paraId="5C0E7B27" w14:textId="77777777" w:rsidTr="008B3870">
        <w:trPr>
          <w:trHeight w:val="344"/>
        </w:trPr>
        <w:tc>
          <w:tcPr>
            <w:tcW w:w="969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1C84F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Regulatory Requirements</w:t>
            </w:r>
          </w:p>
        </w:tc>
      </w:tr>
      <w:tr w:rsidR="00BE7DEC" w:rsidRPr="00E37B4A" w14:paraId="3D1783F9" w14:textId="77777777" w:rsidTr="008B3870">
        <w:trPr>
          <w:trHeight w:val="193"/>
        </w:trPr>
        <w:tc>
          <w:tcPr>
            <w:tcW w:w="32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77C0F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Safety</w:t>
            </w:r>
          </w:p>
        </w:tc>
        <w:tc>
          <w:tcPr>
            <w:tcW w:w="6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F0CB5" w14:textId="3C6F93C9" w:rsidR="00BE7DEC" w:rsidRPr="00E37B4A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</w:p>
        </w:tc>
      </w:tr>
      <w:tr w:rsidR="00BE7DEC" w:rsidRPr="00E37B4A" w14:paraId="44DB68DD" w14:textId="77777777" w:rsidTr="008B3870">
        <w:trPr>
          <w:trHeight w:val="193"/>
        </w:trPr>
        <w:tc>
          <w:tcPr>
            <w:tcW w:w="32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EC9FD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Structural</w:t>
            </w:r>
          </w:p>
        </w:tc>
        <w:tc>
          <w:tcPr>
            <w:tcW w:w="6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7C349" w14:textId="1F855512" w:rsidR="00BE7DEC" w:rsidRPr="00E37B4A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</w:p>
        </w:tc>
      </w:tr>
      <w:tr w:rsidR="00BE7DEC" w:rsidRPr="00E37B4A" w14:paraId="5EA231F9" w14:textId="77777777" w:rsidTr="008B3870">
        <w:trPr>
          <w:trHeight w:val="193"/>
        </w:trPr>
        <w:tc>
          <w:tcPr>
            <w:tcW w:w="32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2B99C" w14:textId="77777777" w:rsidR="00BE7DEC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Electrical</w:t>
            </w:r>
          </w:p>
        </w:tc>
        <w:tc>
          <w:tcPr>
            <w:tcW w:w="6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7562F" w14:textId="591D5F37" w:rsidR="00BE7DEC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</w:p>
        </w:tc>
      </w:tr>
      <w:tr w:rsidR="00BE7DEC" w:rsidRPr="00E37B4A" w14:paraId="0AC7DCA1" w14:textId="77777777" w:rsidTr="008B3870">
        <w:trPr>
          <w:trHeight w:val="344"/>
        </w:trPr>
        <w:tc>
          <w:tcPr>
            <w:tcW w:w="969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402B0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Labeling</w:t>
            </w:r>
          </w:p>
        </w:tc>
      </w:tr>
      <w:tr w:rsidR="00BE7DEC" w:rsidRPr="00E153C6" w14:paraId="0870A7D6" w14:textId="77777777" w:rsidTr="008B3870">
        <w:trPr>
          <w:trHeight w:val="193"/>
        </w:trPr>
        <w:tc>
          <w:tcPr>
            <w:tcW w:w="32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7B2EE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Regulatory Marks</w:t>
            </w:r>
          </w:p>
        </w:tc>
        <w:tc>
          <w:tcPr>
            <w:tcW w:w="6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80EE8" w14:textId="56DAAC5A" w:rsidR="00BE7DEC" w:rsidRPr="001E1117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  <w:lang w:val="it-IT"/>
              </w:rPr>
            </w:pPr>
          </w:p>
        </w:tc>
      </w:tr>
      <w:tr w:rsidR="00BE7DEC" w:rsidRPr="001E1117" w14:paraId="59C296F3" w14:textId="77777777" w:rsidTr="008B3870">
        <w:trPr>
          <w:trHeight w:val="193"/>
        </w:trPr>
        <w:tc>
          <w:tcPr>
            <w:tcW w:w="32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37024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Place</w:t>
            </w: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of Origin</w:t>
            </w:r>
          </w:p>
        </w:tc>
        <w:tc>
          <w:tcPr>
            <w:tcW w:w="6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20626" w14:textId="1E12DDB3" w:rsidR="00BE7DEC" w:rsidRPr="001E1117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  <w:lang w:val="it-IT"/>
              </w:rPr>
            </w:pPr>
          </w:p>
        </w:tc>
      </w:tr>
      <w:tr w:rsidR="00BE7DEC" w:rsidRPr="00E37B4A" w14:paraId="4339BD8F" w14:textId="77777777" w:rsidTr="008B3870">
        <w:trPr>
          <w:trHeight w:val="193"/>
        </w:trPr>
        <w:tc>
          <w:tcPr>
            <w:tcW w:w="32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5DC7E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Serial Number</w:t>
            </w:r>
          </w:p>
        </w:tc>
        <w:tc>
          <w:tcPr>
            <w:tcW w:w="6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DB5F0" w14:textId="54CFF02C" w:rsidR="00BE7DEC" w:rsidRPr="00E37B4A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4A86E8"/>
                <w:sz w:val="24"/>
                <w:szCs w:val="24"/>
                <w:lang w:val="en-US"/>
              </w:rPr>
            </w:pPr>
          </w:p>
        </w:tc>
      </w:tr>
      <w:tr w:rsidR="00BE7DEC" w:rsidRPr="00E37B4A" w14:paraId="7ADEB1D8" w14:textId="77777777" w:rsidTr="008B3870">
        <w:trPr>
          <w:trHeight w:val="344"/>
        </w:trPr>
        <w:tc>
          <w:tcPr>
            <w:tcW w:w="969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9FD14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Financials</w:t>
            </w:r>
          </w:p>
        </w:tc>
      </w:tr>
      <w:tr w:rsidR="00BE7DEC" w:rsidRPr="00051790" w14:paraId="38C00200" w14:textId="77777777" w:rsidTr="008B3870">
        <w:trPr>
          <w:trHeight w:val="193"/>
        </w:trPr>
        <w:tc>
          <w:tcPr>
            <w:tcW w:w="32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9938B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BOM Cost</w:t>
            </w:r>
          </w:p>
        </w:tc>
        <w:tc>
          <w:tcPr>
            <w:tcW w:w="6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E20E0" w14:textId="77777777" w:rsidR="00BE7DEC" w:rsidRPr="00C94A63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</w:p>
        </w:tc>
      </w:tr>
      <w:tr w:rsidR="00BE7DEC" w:rsidRPr="00C94A63" w14:paraId="375AE2BC" w14:textId="77777777" w:rsidTr="008B3870">
        <w:trPr>
          <w:trHeight w:val="193"/>
        </w:trPr>
        <w:tc>
          <w:tcPr>
            <w:tcW w:w="32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97E8F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COGs</w:t>
            </w:r>
          </w:p>
        </w:tc>
        <w:tc>
          <w:tcPr>
            <w:tcW w:w="6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91582" w14:textId="77777777" w:rsidR="00BE7DEC" w:rsidRPr="00C94A63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</w:p>
        </w:tc>
      </w:tr>
      <w:tr w:rsidR="00BE7DEC" w:rsidRPr="00E37B4A" w14:paraId="444B7D9E" w14:textId="77777777" w:rsidTr="008B3870">
        <w:trPr>
          <w:trHeight w:val="193"/>
        </w:trPr>
        <w:tc>
          <w:tcPr>
            <w:tcW w:w="32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91D37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MSRP</w:t>
            </w:r>
          </w:p>
        </w:tc>
        <w:tc>
          <w:tcPr>
            <w:tcW w:w="6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2956E" w14:textId="77777777" w:rsidR="00BE7DEC" w:rsidRPr="00E37B4A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</w:p>
        </w:tc>
      </w:tr>
      <w:tr w:rsidR="00BE7DEC" w:rsidRPr="00E37B4A" w14:paraId="02C4D0E3" w14:textId="77777777" w:rsidTr="008B3870">
        <w:trPr>
          <w:trHeight w:val="344"/>
        </w:trPr>
        <w:tc>
          <w:tcPr>
            <w:tcW w:w="969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EFC61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Volume</w:t>
            </w:r>
          </w:p>
        </w:tc>
      </w:tr>
      <w:tr w:rsidR="00BE7DEC" w:rsidRPr="001E1117" w14:paraId="0B275C48" w14:textId="77777777" w:rsidTr="008B3870">
        <w:trPr>
          <w:trHeight w:val="193"/>
        </w:trPr>
        <w:tc>
          <w:tcPr>
            <w:tcW w:w="32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E380E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5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Number of pieces</w:t>
            </w:r>
          </w:p>
        </w:tc>
        <w:tc>
          <w:tcPr>
            <w:tcW w:w="6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955A5" w14:textId="08008BB8" w:rsidR="00BE7DEC" w:rsidRPr="00F22B9D" w:rsidRDefault="00F22B9D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  <w:lang w:val="it-IT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it-IT"/>
              </w:rPr>
              <w:t>1</w:t>
            </w:r>
          </w:p>
        </w:tc>
      </w:tr>
      <w:tr w:rsidR="00BE7DEC" w:rsidRPr="00E37B4A" w14:paraId="4B8C5134" w14:textId="77777777" w:rsidTr="008B3870">
        <w:trPr>
          <w:trHeight w:val="193"/>
        </w:trPr>
        <w:tc>
          <w:tcPr>
            <w:tcW w:w="32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BF89F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5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Spare Parts</w:t>
            </w:r>
          </w:p>
        </w:tc>
        <w:tc>
          <w:tcPr>
            <w:tcW w:w="6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DA3A8" w14:textId="17FCD9C7" w:rsidR="00BE7DEC" w:rsidRPr="00E37B4A" w:rsidRDefault="00F22B9D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4A86E8"/>
                <w:sz w:val="24"/>
                <w:szCs w:val="24"/>
                <w:lang w:val="en-US"/>
              </w:rPr>
            </w:pPr>
            <w:r w:rsidRPr="00F22B9D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1</w:t>
            </w:r>
          </w:p>
        </w:tc>
      </w:tr>
    </w:tbl>
    <w:p w14:paraId="08815D70" w14:textId="77777777" w:rsidR="00BE7DEC" w:rsidRPr="00E37B4A" w:rsidRDefault="00BE7D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2F67F3DF" w14:textId="7F9CDBA5" w:rsidR="001B4562" w:rsidRDefault="001C0975" w:rsidP="00A160E5">
      <w:pPr>
        <w:pStyle w:val="Titolo1"/>
        <w:rPr>
          <w:rFonts w:asciiTheme="majorHAnsi" w:hAnsiTheme="majorHAnsi" w:cstheme="majorHAnsi"/>
        </w:rPr>
      </w:pPr>
      <w:bookmarkStart w:id="3" w:name="_Toc152777111"/>
      <w:bookmarkStart w:id="4" w:name="_Toc188453206"/>
      <w:r>
        <w:rPr>
          <w:rFonts w:asciiTheme="majorHAnsi" w:hAnsiTheme="majorHAnsi" w:cstheme="majorHAnsi"/>
        </w:rPr>
        <w:t>INPUT AND OUTPUT</w:t>
      </w:r>
      <w:bookmarkEnd w:id="3"/>
      <w:bookmarkEnd w:id="4"/>
      <w:r w:rsidR="002D1EAC">
        <w:rPr>
          <w:rFonts w:asciiTheme="majorHAnsi" w:hAnsiTheme="majorHAnsi" w:cstheme="majorHAnsi"/>
        </w:rPr>
        <w:t xml:space="preserve"> </w:t>
      </w:r>
    </w:p>
    <w:tbl>
      <w:tblPr>
        <w:tblStyle w:val="9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6210"/>
      </w:tblGrid>
      <w:tr w:rsidR="003F04C2" w:rsidRPr="00E37B4A" w14:paraId="7765DBD4" w14:textId="77777777" w:rsidTr="6C52D7B9">
        <w:trPr>
          <w:trHeight w:val="400"/>
        </w:trPr>
        <w:tc>
          <w:tcPr>
            <w:tcW w:w="936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2E131" w14:textId="77777777" w:rsidR="003F04C2" w:rsidRPr="00E37B4A" w:rsidRDefault="003F04C2" w:rsidP="001C4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5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Product Description</w:t>
            </w:r>
          </w:p>
        </w:tc>
      </w:tr>
      <w:tr w:rsidR="003F04C2" w:rsidRPr="00E153C6" w14:paraId="72F741C7" w14:textId="77777777" w:rsidTr="6C52D7B9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F5BB7" w14:textId="7C290708" w:rsidR="003F04C2" w:rsidRPr="00E37B4A" w:rsidRDefault="00797C1B" w:rsidP="00E11E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Data </w:t>
            </w:r>
            <w:r w:rsidR="003F04C2">
              <w:rPr>
                <w:rFonts w:asciiTheme="majorHAnsi" w:hAnsiTheme="majorHAnsi" w:cstheme="majorHAnsi"/>
                <w:b/>
                <w:sz w:val="24"/>
                <w:szCs w:val="24"/>
              </w:rPr>
              <w:t>Input</w:t>
            </w:r>
            <w:r w:rsidR="00897F07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="00101678">
              <w:rPr>
                <w:rFonts w:asciiTheme="majorHAnsi" w:hAnsiTheme="majorHAnsi" w:cstheme="majorHAnsi"/>
                <w:b/>
                <w:sz w:val="24"/>
                <w:szCs w:val="24"/>
              </w:rPr>
              <w:t>(CAN/Bluetooth….)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E2D28" w14:textId="6A09892C" w:rsidR="00BC2034" w:rsidRPr="00F22B9D" w:rsidRDefault="00A92088" w:rsidP="00A92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F22B9D"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  <w:t>Stm</w:t>
            </w:r>
            <w:proofErr w:type="spellEnd"/>
            <w:r w:rsidRPr="00F22B9D"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  <w:t>: CAN-BUS</w:t>
            </w:r>
            <w:r w:rsidRPr="00F22B9D"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  <w:br/>
            </w:r>
            <w:proofErr w:type="spellStart"/>
            <w:r w:rsidRPr="00F22B9D"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  <w:t>Nextion</w:t>
            </w:r>
            <w:proofErr w:type="spellEnd"/>
            <w:r w:rsidRPr="00F22B9D"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  <w:t>: Serial</w:t>
            </w:r>
          </w:p>
        </w:tc>
      </w:tr>
      <w:tr w:rsidR="00797C1B" w:rsidRPr="00E153C6" w14:paraId="5CA3D49D" w14:textId="77777777" w:rsidTr="6C52D7B9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19346" w14:textId="7727B28C" w:rsidR="00797C1B" w:rsidRDefault="00797C1B" w:rsidP="00E11E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Signal Input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BCD69" w14:textId="420A505B" w:rsidR="00797C1B" w:rsidRPr="00F22B9D" w:rsidRDefault="00A92088" w:rsidP="00A92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Stm: </w:t>
            </w:r>
            <w:r w:rsidRPr="00A92088">
              <w:rPr>
                <w:rFonts w:asciiTheme="majorHAnsi" w:hAnsiTheme="majorHAnsi" w:cstheme="majorHAnsi"/>
                <w:sz w:val="24"/>
                <w:szCs w:val="24"/>
              </w:rPr>
              <w:t>GPIO</w:t>
            </w:r>
            <w:r w:rsidR="00930029">
              <w:rPr>
                <w:rFonts w:asciiTheme="majorHAnsi" w:hAnsiTheme="majorHAnsi" w:cstheme="majorHAnsi"/>
                <w:sz w:val="24"/>
                <w:szCs w:val="24"/>
              </w:rPr>
              <w:t xml:space="preserve"> (</w:t>
            </w:r>
            <w:hyperlink r:id="rId13" w:history="1">
              <w:r w:rsidR="00930029" w:rsidRPr="00F22B9D">
                <w:rPr>
                  <w:rStyle w:val="Collegamentoipertestuale"/>
                  <w:rFonts w:asciiTheme="majorHAnsi" w:hAnsiTheme="majorHAnsi" w:cstheme="majorHAnsi"/>
                  <w:color w:val="auto"/>
                  <w:sz w:val="24"/>
                  <w:szCs w:val="24"/>
                </w:rPr>
                <w:t>Shift register,</w:t>
              </w:r>
            </w:hyperlink>
            <w:r w:rsidR="00930029">
              <w:rPr>
                <w:rFonts w:asciiTheme="majorHAnsi" w:hAnsiTheme="majorHAnsi" w:cstheme="majorHAnsi"/>
                <w:sz w:val="24"/>
                <w:szCs w:val="24"/>
              </w:rPr>
              <w:t xml:space="preserve"> buttons)</w:t>
            </w:r>
          </w:p>
        </w:tc>
      </w:tr>
      <w:tr w:rsidR="003F04C2" w:rsidRPr="00E153C6" w14:paraId="07B8BA84" w14:textId="77777777" w:rsidTr="6C52D7B9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35F04" w14:textId="05564B4D" w:rsidR="003F04C2" w:rsidRPr="00E37B4A" w:rsidRDefault="00897F07" w:rsidP="00E11E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Data </w:t>
            </w:r>
            <w:r w:rsidR="003F04C2">
              <w:rPr>
                <w:rFonts w:asciiTheme="majorHAnsi" w:hAnsiTheme="majorHAnsi" w:cstheme="majorHAnsi"/>
                <w:b/>
                <w:sz w:val="24"/>
                <w:szCs w:val="24"/>
              </w:rPr>
              <w:t>Output</w:t>
            </w: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(CAN/Bluetooth….)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0C956" w14:textId="18DCCF4D" w:rsidR="000D0518" w:rsidRPr="00A92088" w:rsidRDefault="00A92088" w:rsidP="00A92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>Stm: CAN-bus, Serial</w:t>
            </w:r>
          </w:p>
        </w:tc>
      </w:tr>
      <w:tr w:rsidR="00797C1B" w:rsidRPr="00E153C6" w14:paraId="4582C67A" w14:textId="77777777" w:rsidTr="6C52D7B9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17387" w14:textId="0992AA7F" w:rsidR="00797C1B" w:rsidRDefault="00797C1B" w:rsidP="00E11E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>Signal Output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9C4E0" w14:textId="7F5FFCAA" w:rsidR="00797C1B" w:rsidRPr="004C07B7" w:rsidRDefault="00797C1B" w:rsidP="00E153C6">
            <w:pPr>
              <w:pStyle w:val="Paragrafoelenco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</w:p>
        </w:tc>
      </w:tr>
    </w:tbl>
    <w:p w14:paraId="1C1283A8" w14:textId="77777777" w:rsidR="003F04C2" w:rsidRDefault="003F04C2" w:rsidP="003F04C2">
      <w:pPr>
        <w:rPr>
          <w:lang w:val="it-IT"/>
        </w:rPr>
      </w:pPr>
    </w:p>
    <w:p w14:paraId="7158E21B" w14:textId="77777777" w:rsidR="00BE7DEC" w:rsidRPr="006E3083" w:rsidRDefault="00BE7DEC" w:rsidP="00BE7DEC">
      <w:pPr>
        <w:pStyle w:val="Titolo1"/>
        <w:rPr>
          <w:rFonts w:asciiTheme="majorHAnsi" w:hAnsiTheme="majorHAnsi" w:cstheme="majorHAnsi"/>
        </w:rPr>
      </w:pPr>
      <w:bookmarkStart w:id="5" w:name="_Toc115822852"/>
      <w:bookmarkStart w:id="6" w:name="_Toc188453207"/>
      <w:r w:rsidRPr="006E3083">
        <w:rPr>
          <w:rFonts w:asciiTheme="majorHAnsi" w:hAnsiTheme="majorHAnsi" w:cstheme="majorHAnsi"/>
        </w:rPr>
        <w:t>ENVIRONMENT</w:t>
      </w:r>
      <w:bookmarkEnd w:id="5"/>
      <w:bookmarkEnd w:id="6"/>
    </w:p>
    <w:p w14:paraId="79E72B67" w14:textId="77777777" w:rsidR="00BE7DEC" w:rsidRPr="00E37B4A" w:rsidRDefault="00BE7DEC" w:rsidP="00BE7D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tbl>
      <w:tblPr>
        <w:tblStyle w:val="7"/>
        <w:tblpPr w:leftFromText="141" w:rightFromText="141" w:vertAnchor="text" w:horzAnchor="margin" w:tblpY="155"/>
        <w:tblW w:w="94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06"/>
        <w:gridCol w:w="6167"/>
      </w:tblGrid>
      <w:tr w:rsidR="00BE7DEC" w:rsidRPr="00E37B4A" w14:paraId="226F444E" w14:textId="77777777" w:rsidTr="008B3870">
        <w:trPr>
          <w:trHeight w:val="333"/>
        </w:trPr>
        <w:tc>
          <w:tcPr>
            <w:tcW w:w="947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90987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Operating Environment</w:t>
            </w:r>
          </w:p>
        </w:tc>
      </w:tr>
      <w:tr w:rsidR="00BE7DEC" w:rsidRPr="00051790" w14:paraId="77FE529D" w14:textId="77777777" w:rsidTr="008B3870">
        <w:trPr>
          <w:trHeight w:val="188"/>
        </w:trPr>
        <w:tc>
          <w:tcPr>
            <w:tcW w:w="33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C2A05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Where in the car</w:t>
            </w:r>
          </w:p>
        </w:tc>
        <w:tc>
          <w:tcPr>
            <w:tcW w:w="61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4D8CE" w14:textId="7CF77ADD" w:rsidR="00BE7DEC" w:rsidRPr="00B72A38" w:rsidRDefault="00A92088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00B0F0"/>
                <w:sz w:val="24"/>
                <w:szCs w:val="24"/>
                <w:lang w:val="it-IT"/>
              </w:rPr>
            </w:pPr>
            <w:r w:rsidRPr="00A92088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>Steering Wheel</w:t>
            </w:r>
          </w:p>
        </w:tc>
      </w:tr>
      <w:tr w:rsidR="00BE7DEC" w:rsidRPr="00051790" w14:paraId="54CF22C7" w14:textId="77777777" w:rsidTr="008B3870">
        <w:trPr>
          <w:trHeight w:val="188"/>
        </w:trPr>
        <w:tc>
          <w:tcPr>
            <w:tcW w:w="33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453EF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Temperature Range</w:t>
            </w:r>
          </w:p>
        </w:tc>
        <w:tc>
          <w:tcPr>
            <w:tcW w:w="61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4DE41" w14:textId="3A09EBB6" w:rsidR="00BE7DEC" w:rsidRPr="00B72A38" w:rsidRDefault="00A92088" w:rsidP="008B3870">
            <w:pP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  <w:r w:rsidRPr="00A92088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>Nextion: (-</w:t>
            </w:r>
            <w:proofErr w:type="gramStart"/>
            <w:r w:rsidRPr="00A92088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>20,+</w:t>
            </w:r>
            <w:proofErr w:type="gramEnd"/>
            <w:r w:rsidRPr="00A92088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>70)°C</w:t>
            </w:r>
            <w:r w:rsidRPr="00A92088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br/>
              <w:t>Stm: (-40,+85)°C</w:t>
            </w:r>
          </w:p>
        </w:tc>
      </w:tr>
      <w:tr w:rsidR="00BE7DEC" w:rsidRPr="00051790" w14:paraId="5013A70A" w14:textId="77777777" w:rsidTr="008B3870">
        <w:trPr>
          <w:trHeight w:val="188"/>
        </w:trPr>
        <w:tc>
          <w:tcPr>
            <w:tcW w:w="33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60ADB" w14:textId="77777777" w:rsidR="00BE7DEC" w:rsidRPr="00B23438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EMI </w:t>
            </w:r>
            <w:r>
              <w:rPr>
                <w:rFonts w:asciiTheme="majorHAnsi" w:hAnsiTheme="majorHAnsi" w:cstheme="majorHAnsi"/>
                <w:bCs/>
                <w:sz w:val="24"/>
                <w:szCs w:val="24"/>
              </w:rPr>
              <w:t>(vulnerability to electromagnetic interference)</w:t>
            </w:r>
          </w:p>
        </w:tc>
        <w:tc>
          <w:tcPr>
            <w:tcW w:w="61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886AE" w14:textId="08FFB4D7" w:rsidR="00BE7DEC" w:rsidRPr="002839FE" w:rsidRDefault="00BE7DEC" w:rsidP="00E153C6">
            <w:pPr>
              <w:pStyle w:val="Paragrafoelenco"/>
              <w:spacing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1CFBFEB4" w14:textId="77777777" w:rsidR="00BE7DEC" w:rsidRPr="002839FE" w:rsidRDefault="00BE7DEC" w:rsidP="00BE7D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en-US"/>
        </w:rPr>
      </w:pPr>
    </w:p>
    <w:p w14:paraId="70D1AEC7" w14:textId="77777777" w:rsidR="00BE7DEC" w:rsidRPr="002839FE" w:rsidRDefault="00BE7DEC" w:rsidP="00BE7D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en-US"/>
        </w:rPr>
      </w:pPr>
    </w:p>
    <w:p w14:paraId="372B081F" w14:textId="77777777" w:rsidR="00BE7DEC" w:rsidRPr="006E3083" w:rsidRDefault="00BE7DEC" w:rsidP="00BE7DEC">
      <w:pPr>
        <w:pStyle w:val="Titolo1"/>
        <w:rPr>
          <w:rFonts w:asciiTheme="majorHAnsi" w:hAnsiTheme="majorHAnsi" w:cstheme="majorHAnsi"/>
        </w:rPr>
      </w:pPr>
      <w:bookmarkStart w:id="7" w:name="_Toc188453208"/>
      <w:bookmarkStart w:id="8" w:name="_Hlk182213163"/>
      <w:r>
        <w:rPr>
          <w:rFonts w:asciiTheme="majorHAnsi" w:hAnsiTheme="majorHAnsi" w:cstheme="majorHAnsi"/>
        </w:rPr>
        <w:t>INTERFACE</w:t>
      </w:r>
      <w:bookmarkEnd w:id="7"/>
    </w:p>
    <w:tbl>
      <w:tblPr>
        <w:tblStyle w:val="6"/>
        <w:tblpPr w:leftFromText="141" w:rightFromText="141" w:vertAnchor="text" w:horzAnchor="margin" w:tblpY="146"/>
        <w:tblW w:w="93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24"/>
        <w:gridCol w:w="6130"/>
      </w:tblGrid>
      <w:tr w:rsidR="00BE7DEC" w:rsidRPr="00B72A38" w14:paraId="4963E0D9" w14:textId="77777777" w:rsidTr="008B3870">
        <w:trPr>
          <w:trHeight w:val="343"/>
        </w:trPr>
        <w:tc>
          <w:tcPr>
            <w:tcW w:w="32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3629C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User Interface</w:t>
            </w:r>
          </w:p>
        </w:tc>
        <w:tc>
          <w:tcPr>
            <w:tcW w:w="6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AA9E1" w14:textId="3F6EC0CF" w:rsidR="00BE7DEC" w:rsidRPr="00B72A38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</w:p>
        </w:tc>
      </w:tr>
      <w:tr w:rsidR="00BE7DEC" w:rsidRPr="00E37B4A" w14:paraId="4D4DD1B0" w14:textId="77777777" w:rsidTr="008B3870">
        <w:trPr>
          <w:trHeight w:val="343"/>
        </w:trPr>
        <w:tc>
          <w:tcPr>
            <w:tcW w:w="32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5C2F2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Communication protocol</w:t>
            </w:r>
          </w:p>
        </w:tc>
        <w:tc>
          <w:tcPr>
            <w:tcW w:w="6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476C9" w14:textId="4F9E4814" w:rsidR="00BE7DEC" w:rsidRPr="00E37B4A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</w:p>
        </w:tc>
      </w:tr>
      <w:tr w:rsidR="00BE7DEC" w:rsidRPr="00B72A38" w14:paraId="2C50AFE8" w14:textId="77777777" w:rsidTr="008B3870">
        <w:trPr>
          <w:trHeight w:val="343"/>
        </w:trPr>
        <w:tc>
          <w:tcPr>
            <w:tcW w:w="32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23085" w14:textId="77777777" w:rsidR="00BE7DEC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Communication Input</w:t>
            </w:r>
          </w:p>
        </w:tc>
        <w:tc>
          <w:tcPr>
            <w:tcW w:w="6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C2127" w14:textId="67A6BFEA" w:rsidR="00BE7DEC" w:rsidRPr="00B72A38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</w:p>
        </w:tc>
      </w:tr>
      <w:tr w:rsidR="00BE7DEC" w:rsidRPr="00B72A38" w14:paraId="3AB3F913" w14:textId="77777777" w:rsidTr="008B3870">
        <w:trPr>
          <w:trHeight w:val="343"/>
        </w:trPr>
        <w:tc>
          <w:tcPr>
            <w:tcW w:w="32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2FD9" w14:textId="77777777" w:rsidR="00BE7DEC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Communication output</w:t>
            </w:r>
          </w:p>
        </w:tc>
        <w:tc>
          <w:tcPr>
            <w:tcW w:w="6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D6621" w14:textId="0EA26FEE" w:rsidR="00BE7DEC" w:rsidRPr="00B72A38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</w:p>
        </w:tc>
      </w:tr>
      <w:tr w:rsidR="00BE7DEC" w:rsidRPr="00051790" w14:paraId="3A4C41B9" w14:textId="77777777" w:rsidTr="008B3870">
        <w:trPr>
          <w:trHeight w:val="192"/>
        </w:trPr>
        <w:tc>
          <w:tcPr>
            <w:tcW w:w="32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715C3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Connector</w:t>
            </w:r>
          </w:p>
        </w:tc>
        <w:tc>
          <w:tcPr>
            <w:tcW w:w="6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8C14B" w14:textId="4C493E92" w:rsidR="00BE7DEC" w:rsidRPr="00E153C6" w:rsidRDefault="00BE7DEC" w:rsidP="00E153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</w:p>
        </w:tc>
      </w:tr>
      <w:tr w:rsidR="00BE7DEC" w:rsidRPr="00C94A63" w14:paraId="3598CBD1" w14:textId="77777777" w:rsidTr="008B3870">
        <w:trPr>
          <w:trHeight w:val="343"/>
        </w:trPr>
        <w:tc>
          <w:tcPr>
            <w:tcW w:w="32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22A21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Visual Interface </w:t>
            </w:r>
          </w:p>
          <w:p w14:paraId="0E96F840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sz w:val="24"/>
                <w:szCs w:val="24"/>
              </w:rPr>
              <w:t>(Screen size and type, LEDs)</w:t>
            </w:r>
          </w:p>
        </w:tc>
        <w:tc>
          <w:tcPr>
            <w:tcW w:w="6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E74EF" w14:textId="1B35E5CC" w:rsidR="00BE7DEC" w:rsidRPr="00C44F3A" w:rsidRDefault="006E338A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en-GB"/>
              </w:rPr>
            </w:pPr>
            <w:r w:rsidRPr="00A92088"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  <w:t>Nextion</w:t>
            </w:r>
            <w:r>
              <w:rPr>
                <w:rFonts w:asciiTheme="majorHAnsi" w:hAnsiTheme="majorHAnsi" w:cstheme="majorBidi"/>
                <w:color w:val="4A86E8"/>
                <w:sz w:val="24"/>
                <w:szCs w:val="24"/>
                <w:lang w:val="en-US"/>
              </w:rPr>
              <w:t xml:space="preserve">: </w:t>
            </w:r>
            <w:r>
              <w:t>100.5 (L)×54.94 (W)×5.45 (H) (.X</w:t>
            </w:r>
            <m:oMath>
              <m:r>
                <w:rPr>
                  <w:rFonts w:ascii="Cambria Math" w:hAnsi="Cambria Math"/>
                </w:rPr>
                <m:t>±</m:t>
              </m:r>
            </m:oMath>
            <w:r>
              <w:t>,20)</w:t>
            </w:r>
          </w:p>
        </w:tc>
      </w:tr>
      <w:tr w:rsidR="00BE7DEC" w:rsidRPr="00B72A38" w14:paraId="14682D38" w14:textId="77777777" w:rsidTr="008B3870">
        <w:trPr>
          <w:trHeight w:val="343"/>
        </w:trPr>
        <w:tc>
          <w:tcPr>
            <w:tcW w:w="32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FE658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External Software interface</w:t>
            </w:r>
          </w:p>
        </w:tc>
        <w:tc>
          <w:tcPr>
            <w:tcW w:w="6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49A81" w14:textId="29DAFD6B" w:rsidR="00BE7DEC" w:rsidRPr="00C94A63" w:rsidRDefault="006E338A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  <w:r w:rsidRPr="00F22B9D">
              <w:rPr>
                <w:rFonts w:asciiTheme="majorHAnsi" w:hAnsiTheme="majorHAnsi" w:cstheme="majorHAnsi"/>
                <w:sz w:val="24"/>
                <w:szCs w:val="24"/>
                <w:lang w:val="it-IT"/>
              </w:rPr>
              <w:t>STM32CubeIDE</w:t>
            </w:r>
          </w:p>
        </w:tc>
      </w:tr>
      <w:bookmarkEnd w:id="8"/>
    </w:tbl>
    <w:p w14:paraId="2F1A8B4C" w14:textId="77777777" w:rsidR="00BE7DEC" w:rsidRPr="00B72A38" w:rsidRDefault="00BE7DEC" w:rsidP="00BE7D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it-IT"/>
        </w:rPr>
      </w:pPr>
    </w:p>
    <w:p w14:paraId="285EBA5A" w14:textId="77777777" w:rsidR="00BE7DEC" w:rsidRPr="006E3083" w:rsidRDefault="00BE7DEC" w:rsidP="00BE7DEC">
      <w:pPr>
        <w:pStyle w:val="Titolo1"/>
        <w:rPr>
          <w:rFonts w:asciiTheme="majorHAnsi" w:hAnsiTheme="majorHAnsi" w:cstheme="majorHAnsi"/>
        </w:rPr>
      </w:pPr>
      <w:bookmarkStart w:id="9" w:name="_Toc115822853"/>
      <w:bookmarkStart w:id="10" w:name="_Toc188453209"/>
      <w:r w:rsidRPr="006E3083">
        <w:rPr>
          <w:rFonts w:asciiTheme="majorHAnsi" w:hAnsiTheme="majorHAnsi" w:cstheme="majorHAnsi"/>
        </w:rPr>
        <w:lastRenderedPageBreak/>
        <w:t>DESIGN</w:t>
      </w:r>
      <w:bookmarkEnd w:id="9"/>
      <w:bookmarkEnd w:id="10"/>
    </w:p>
    <w:tbl>
      <w:tblPr>
        <w:tblStyle w:val="6"/>
        <w:tblpPr w:leftFromText="141" w:rightFromText="141" w:vertAnchor="text" w:horzAnchor="margin" w:tblpY="146"/>
        <w:tblW w:w="9354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2469"/>
        <w:gridCol w:w="6885"/>
      </w:tblGrid>
      <w:tr w:rsidR="00BE7DEC" w:rsidRPr="00F851A5" w14:paraId="7DB0FC2A" w14:textId="77777777" w:rsidTr="008B3870">
        <w:trPr>
          <w:trHeight w:val="343"/>
        </w:trPr>
        <w:tc>
          <w:tcPr>
            <w:tcW w:w="24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FDD12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Renderings</w:t>
            </w:r>
          </w:p>
        </w:tc>
        <w:tc>
          <w:tcPr>
            <w:tcW w:w="6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0D53A" w14:textId="3EFF9ACB" w:rsidR="00BE7DEC" w:rsidRPr="00B72A38" w:rsidRDefault="00527F32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1CCA128E" wp14:editId="325AA1D1">
                  <wp:extent cx="1200000" cy="1800000"/>
                  <wp:effectExtent l="0" t="0" r="635" b="0"/>
                  <wp:docPr id="2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490B357" wp14:editId="5D0560AD">
                  <wp:extent cx="1200000" cy="1800000"/>
                  <wp:effectExtent l="0" t="0" r="635" b="0"/>
                  <wp:docPr id="3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EC7ADF1" wp14:editId="1E8B31E2">
                  <wp:extent cx="1221162" cy="1800000"/>
                  <wp:effectExtent l="0" t="0" r="0" b="0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1162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7DEC" w:rsidRPr="00B72A38" w14:paraId="2BADBB06" w14:textId="77777777" w:rsidTr="008B3870">
        <w:trPr>
          <w:trHeight w:val="343"/>
        </w:trPr>
        <w:tc>
          <w:tcPr>
            <w:tcW w:w="24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6DF42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Color, Material, and Finish (CMF)</w:t>
            </w:r>
          </w:p>
        </w:tc>
        <w:tc>
          <w:tcPr>
            <w:tcW w:w="6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F8E2A" w14:textId="77777777" w:rsidR="00BE7DEC" w:rsidRPr="00EE18BD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en-GB"/>
              </w:rPr>
            </w:pPr>
          </w:p>
        </w:tc>
      </w:tr>
      <w:tr w:rsidR="00BE7DEC" w:rsidRPr="00051790" w14:paraId="490C1AE3" w14:textId="77777777" w:rsidTr="008B3870">
        <w:trPr>
          <w:trHeight w:val="192"/>
        </w:trPr>
        <w:tc>
          <w:tcPr>
            <w:tcW w:w="24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C9FE2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Logo size and placement</w:t>
            </w:r>
          </w:p>
        </w:tc>
        <w:tc>
          <w:tcPr>
            <w:tcW w:w="6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E7E9E" w14:textId="77777777" w:rsidR="00BE7DEC" w:rsidRPr="00C94A63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4A86E8"/>
                <w:sz w:val="24"/>
                <w:szCs w:val="24"/>
                <w:lang w:val="it-IT"/>
              </w:rPr>
            </w:pPr>
          </w:p>
        </w:tc>
      </w:tr>
    </w:tbl>
    <w:p w14:paraId="707045BD" w14:textId="77777777" w:rsidR="00BE7DEC" w:rsidRPr="00EE18BD" w:rsidRDefault="00BE7DEC" w:rsidP="00BE7D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it-IT"/>
        </w:rPr>
      </w:pPr>
    </w:p>
    <w:p w14:paraId="73DFF221" w14:textId="77777777" w:rsidR="00BE7DEC" w:rsidRPr="004C07B7" w:rsidRDefault="00BE7DEC" w:rsidP="003F04C2">
      <w:pPr>
        <w:rPr>
          <w:lang w:val="it-IT"/>
        </w:rPr>
      </w:pPr>
    </w:p>
    <w:p w14:paraId="3A20F232" w14:textId="77777777" w:rsidR="001B4562" w:rsidRPr="006E3083" w:rsidRDefault="004D44B3" w:rsidP="00A160E5">
      <w:pPr>
        <w:pStyle w:val="Titolo1"/>
        <w:rPr>
          <w:rFonts w:asciiTheme="majorHAnsi" w:hAnsiTheme="majorHAnsi" w:cstheme="majorHAnsi"/>
        </w:rPr>
      </w:pPr>
      <w:bookmarkStart w:id="11" w:name="_Toc152777112"/>
      <w:bookmarkStart w:id="12" w:name="_Toc188453210"/>
      <w:r w:rsidRPr="006E3083">
        <w:rPr>
          <w:rFonts w:asciiTheme="majorHAnsi" w:hAnsiTheme="majorHAnsi" w:cstheme="majorHAnsi"/>
        </w:rPr>
        <w:t>SOFTWARE ARCHITECTURE AND DATA PROCESSING</w:t>
      </w:r>
      <w:bookmarkEnd w:id="11"/>
      <w:bookmarkEnd w:id="12"/>
    </w:p>
    <w:p w14:paraId="1CF846CD" w14:textId="77777777" w:rsidR="001A4D04" w:rsidRPr="00E37B4A" w:rsidRDefault="001A4D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tbl>
      <w:tblPr>
        <w:tblStyle w:val="5"/>
        <w:tblW w:w="94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37"/>
      </w:tblGrid>
      <w:tr w:rsidR="001B4562" w:rsidRPr="00E37B4A" w14:paraId="32D495AA" w14:textId="77777777" w:rsidTr="3EF3D85B">
        <w:trPr>
          <w:trHeight w:val="378"/>
        </w:trPr>
        <w:tc>
          <w:tcPr>
            <w:tcW w:w="94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0E9C1" w14:textId="77777777" w:rsidR="001B4562" w:rsidRPr="00E37B4A" w:rsidRDefault="004D44B3" w:rsidP="00E11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  <w:highlight w:val="white"/>
              </w:rPr>
              <w:t>Block Diagram of Data Flow</w:t>
            </w:r>
          </w:p>
        </w:tc>
      </w:tr>
      <w:tr w:rsidR="001B4562" w:rsidRPr="00E37B4A" w14:paraId="2A695001" w14:textId="77777777" w:rsidTr="3EF3D85B">
        <w:trPr>
          <w:trHeight w:val="378"/>
        </w:trPr>
        <w:tc>
          <w:tcPr>
            <w:tcW w:w="94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42316" w14:textId="3D7F6B1C" w:rsidR="00930029" w:rsidRDefault="00DC6AAB" w:rsidP="1442D3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A5BEA93" wp14:editId="5DF7871B">
                  <wp:simplePos x="0" y="0"/>
                  <wp:positionH relativeFrom="column">
                    <wp:posOffset>1569051</wp:posOffset>
                  </wp:positionH>
                  <wp:positionV relativeFrom="paragraph">
                    <wp:posOffset>0</wp:posOffset>
                  </wp:positionV>
                  <wp:extent cx="2910840" cy="2738050"/>
                  <wp:effectExtent l="0" t="0" r="3810" b="5715"/>
                  <wp:wrapTopAndBottom/>
                  <wp:docPr id="4" name="Immagin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840" cy="273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EF4758" w14:textId="77777777" w:rsidR="001B4562" w:rsidRPr="00F22B9D" w:rsidRDefault="00DC6AAB" w:rsidP="1442D3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  <w:r w:rsidRPr="00F22B9D">
              <w:rPr>
                <w:lang w:val="en-US"/>
              </w:rPr>
              <w:lastRenderedPageBreak/>
              <w:t>The code is used to manage the communication between the car and the user interface on the steering wheel. (display and buttons)</w:t>
            </w:r>
          </w:p>
          <w:p w14:paraId="78BB4FAC" w14:textId="037AB4E6" w:rsidR="00DC6AAB" w:rsidRDefault="00DC6AAB" w:rsidP="3EF3D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3EF3D85B">
              <w:rPr>
                <w:lang w:val="en-US"/>
              </w:rPr>
              <w:t xml:space="preserve">The software </w:t>
            </w:r>
            <w:proofErr w:type="gramStart"/>
            <w:r w:rsidRPr="3EF3D85B">
              <w:rPr>
                <w:lang w:val="en-US"/>
              </w:rPr>
              <w:t>receive</w:t>
            </w:r>
            <w:proofErr w:type="gramEnd"/>
            <w:r w:rsidRPr="3EF3D85B">
              <w:rPr>
                <w:lang w:val="en-US"/>
              </w:rPr>
              <w:t xml:space="preserve"> from CAN-bus the data to be displayed on the display. The data to be displayed are: SoC, inverter and motor temperature, </w:t>
            </w:r>
            <w:proofErr w:type="gramStart"/>
            <w:r w:rsidRPr="3EF3D85B">
              <w:rPr>
                <w:lang w:val="en-US"/>
              </w:rPr>
              <w:t>speed,…</w:t>
            </w:r>
            <w:proofErr w:type="gramEnd"/>
            <w:r w:rsidRPr="3EF3D85B">
              <w:rPr>
                <w:lang w:val="en-US"/>
              </w:rPr>
              <w:t>. Once received and unpacked, they must be sent via serial to the display. In addition, the map selected by the hand controller is displayed.</w:t>
            </w:r>
          </w:p>
          <w:p w14:paraId="55411EB0" w14:textId="77777777" w:rsidR="00DC6AAB" w:rsidRPr="00E37B4A" w:rsidRDefault="00DC6AAB" w:rsidP="3EF3D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3EF3D85B">
              <w:rPr>
                <w:lang w:val="en-US"/>
              </w:rPr>
              <w:t xml:space="preserve">The value of the hand controller is managed by a shift register (see above for the datasheet) and has seven possible positions. Each position corresponds to a map for engine control, which the driver can choose by turning the knob. The code reads the value of the selected map and </w:t>
            </w:r>
            <w:proofErr w:type="gramStart"/>
            <w:r w:rsidRPr="3EF3D85B">
              <w:rPr>
                <w:lang w:val="en-US"/>
              </w:rPr>
              <w:t>send</w:t>
            </w:r>
            <w:proofErr w:type="gramEnd"/>
            <w:r w:rsidRPr="3EF3D85B">
              <w:rPr>
                <w:lang w:val="en-US"/>
              </w:rPr>
              <w:t xml:space="preserve"> it both via CAN (0x040) and via serial for the display. In particular:</w:t>
            </w:r>
          </w:p>
          <w:tbl>
            <w:tblPr>
              <w:tblStyle w:val="Tabellagriglia6acolori-colore4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478"/>
              <w:gridCol w:w="3665"/>
              <w:gridCol w:w="2014"/>
            </w:tblGrid>
            <w:tr w:rsidR="00DC6AAB" w:rsidRPr="00A10F58" w14:paraId="3C7BDD16" w14:textId="77777777" w:rsidTr="0066232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5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14:paraId="3E43356E" w14:textId="020E7793" w:rsidR="00DC6AAB" w:rsidRDefault="006E338A" w:rsidP="00DC6AAB">
                  <w:pPr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Hand controller’s Position</w:t>
                  </w:r>
                </w:p>
              </w:tc>
              <w:tc>
                <w:tcPr>
                  <w:tcW w:w="3665" w:type="dxa"/>
                </w:tcPr>
                <w:p w14:paraId="3365A197" w14:textId="13A7C11E" w:rsidR="00DC6AAB" w:rsidRDefault="006E338A" w:rsidP="00DC6AA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Display message</w:t>
                  </w:r>
                </w:p>
              </w:tc>
              <w:tc>
                <w:tcPr>
                  <w:tcW w:w="2014" w:type="dxa"/>
                </w:tcPr>
                <w:p w14:paraId="5CF4F585" w14:textId="0A586972" w:rsidR="00DC6AAB" w:rsidRDefault="00DC6AAB" w:rsidP="00DC6AA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CAN</w:t>
                  </w:r>
                  <w:r w:rsidR="006E338A">
                    <w:rPr>
                      <w:lang w:val="it-IT"/>
                    </w:rPr>
                    <w:t xml:space="preserve"> message</w:t>
                  </w:r>
                </w:p>
              </w:tc>
            </w:tr>
            <w:tr w:rsidR="00DC6AAB" w:rsidRPr="00A10F58" w14:paraId="2B754861" w14:textId="77777777" w:rsidTr="0066232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63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14:paraId="76DD72CD" w14:textId="77777777" w:rsidR="00DC6AAB" w:rsidRDefault="00DC6AAB" w:rsidP="00DC6AAB">
                  <w:pPr>
                    <w:jc w:val="center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1</w:t>
                  </w:r>
                </w:p>
              </w:tc>
              <w:tc>
                <w:tcPr>
                  <w:tcW w:w="3665" w:type="dxa"/>
                </w:tcPr>
                <w:p w14:paraId="288A0C33" w14:textId="6CA80935" w:rsidR="00DC6AAB" w:rsidRDefault="00DC6AAB" w:rsidP="00DC6AA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Map 1 (0%)</w:t>
                  </w:r>
                </w:p>
              </w:tc>
              <w:tc>
                <w:tcPr>
                  <w:tcW w:w="2014" w:type="dxa"/>
                </w:tcPr>
                <w:p w14:paraId="5302BF64" w14:textId="77777777" w:rsidR="00DC6AAB" w:rsidRDefault="00DC6AAB" w:rsidP="00DC6AA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0</w:t>
                  </w:r>
                </w:p>
              </w:tc>
            </w:tr>
            <w:tr w:rsidR="00DC6AAB" w:rsidRPr="00A10F58" w14:paraId="49730FC9" w14:textId="77777777" w:rsidTr="00662324">
              <w:trPr>
                <w:trHeight w:val="25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14:paraId="4D667E0A" w14:textId="77777777" w:rsidR="00DC6AAB" w:rsidRDefault="00DC6AAB" w:rsidP="00DC6AAB">
                  <w:pPr>
                    <w:jc w:val="center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2</w:t>
                  </w:r>
                </w:p>
              </w:tc>
              <w:tc>
                <w:tcPr>
                  <w:tcW w:w="3665" w:type="dxa"/>
                </w:tcPr>
                <w:p w14:paraId="6FFE2670" w14:textId="1DBB7D18" w:rsidR="00DC6AAB" w:rsidRDefault="00DC6AAB" w:rsidP="00DC6AA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Map 2 (11-30%)</w:t>
                  </w:r>
                </w:p>
              </w:tc>
              <w:tc>
                <w:tcPr>
                  <w:tcW w:w="2014" w:type="dxa"/>
                </w:tcPr>
                <w:p w14:paraId="04158A9B" w14:textId="77777777" w:rsidR="00DC6AAB" w:rsidRDefault="00DC6AAB" w:rsidP="00DC6AA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1</w:t>
                  </w:r>
                </w:p>
              </w:tc>
            </w:tr>
            <w:tr w:rsidR="00DC6AAB" w:rsidRPr="00A10F58" w14:paraId="183E10CC" w14:textId="77777777" w:rsidTr="0066232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14:paraId="5E3163B1" w14:textId="77777777" w:rsidR="00DC6AAB" w:rsidRDefault="00DC6AAB" w:rsidP="00DC6AAB">
                  <w:pPr>
                    <w:jc w:val="center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3</w:t>
                  </w:r>
                </w:p>
              </w:tc>
              <w:tc>
                <w:tcPr>
                  <w:tcW w:w="3665" w:type="dxa"/>
                </w:tcPr>
                <w:p w14:paraId="27CA56B1" w14:textId="64CE2DEA" w:rsidR="00DC6AAB" w:rsidRDefault="00DC6AAB" w:rsidP="00DC6AA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Map 3 (30%-60%)</w:t>
                  </w:r>
                </w:p>
              </w:tc>
              <w:tc>
                <w:tcPr>
                  <w:tcW w:w="2014" w:type="dxa"/>
                </w:tcPr>
                <w:p w14:paraId="186C9287" w14:textId="77777777" w:rsidR="00DC6AAB" w:rsidRDefault="00DC6AAB" w:rsidP="00DC6AA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2</w:t>
                  </w:r>
                </w:p>
              </w:tc>
            </w:tr>
            <w:tr w:rsidR="00DC6AAB" w:rsidRPr="00A10F58" w14:paraId="089A49D7" w14:textId="77777777" w:rsidTr="00662324">
              <w:trPr>
                <w:trHeight w:val="263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14:paraId="20172E17" w14:textId="77777777" w:rsidR="00DC6AAB" w:rsidRDefault="00DC6AAB" w:rsidP="00DC6AAB">
                  <w:pPr>
                    <w:jc w:val="center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4</w:t>
                  </w:r>
                </w:p>
              </w:tc>
              <w:tc>
                <w:tcPr>
                  <w:tcW w:w="3665" w:type="dxa"/>
                </w:tcPr>
                <w:p w14:paraId="344FE2E0" w14:textId="0E146C54" w:rsidR="00DC6AAB" w:rsidRDefault="00DC6AAB" w:rsidP="00DC6AA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Map 4 (60%-100%)</w:t>
                  </w:r>
                </w:p>
              </w:tc>
              <w:tc>
                <w:tcPr>
                  <w:tcW w:w="2014" w:type="dxa"/>
                </w:tcPr>
                <w:p w14:paraId="77BF7FE4" w14:textId="77777777" w:rsidR="00DC6AAB" w:rsidRDefault="00DC6AAB" w:rsidP="00DC6AA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3</w:t>
                  </w:r>
                </w:p>
              </w:tc>
            </w:tr>
            <w:tr w:rsidR="00DC6AAB" w:rsidRPr="00A10F58" w14:paraId="50D06EC4" w14:textId="77777777" w:rsidTr="0066232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63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14:paraId="220F61E6" w14:textId="77777777" w:rsidR="00DC6AAB" w:rsidRDefault="00DC6AAB" w:rsidP="00DC6AAB">
                  <w:pPr>
                    <w:jc w:val="center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5</w:t>
                  </w:r>
                </w:p>
              </w:tc>
              <w:tc>
                <w:tcPr>
                  <w:tcW w:w="3665" w:type="dxa"/>
                </w:tcPr>
                <w:p w14:paraId="432B6F26" w14:textId="1004D894" w:rsidR="00DC6AAB" w:rsidRDefault="00DC6AAB" w:rsidP="00DC6AA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 xml:space="preserve">Error: Map </w:t>
                  </w:r>
                  <w:r w:rsidRPr="00DC6AAB">
                    <w:rPr>
                      <w:lang w:val="it-IT"/>
                    </w:rPr>
                    <w:t>not available</w:t>
                  </w:r>
                  <w:r>
                    <w:rPr>
                      <w:lang w:val="it-IT"/>
                    </w:rPr>
                    <w:t>!</w:t>
                  </w:r>
                </w:p>
              </w:tc>
              <w:tc>
                <w:tcPr>
                  <w:tcW w:w="2014" w:type="dxa"/>
                </w:tcPr>
                <w:p w14:paraId="7453E04A" w14:textId="77777777" w:rsidR="00DC6AAB" w:rsidRDefault="00DC6AAB" w:rsidP="00DC6AA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7</w:t>
                  </w:r>
                </w:p>
              </w:tc>
            </w:tr>
            <w:tr w:rsidR="00DC6AAB" w:rsidRPr="00A10F58" w14:paraId="1871FFB4" w14:textId="77777777" w:rsidTr="00662324">
              <w:trPr>
                <w:trHeight w:val="263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14:paraId="67364704" w14:textId="77777777" w:rsidR="00DC6AAB" w:rsidRDefault="00DC6AAB" w:rsidP="00DC6AAB">
                  <w:pPr>
                    <w:jc w:val="center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6</w:t>
                  </w:r>
                </w:p>
              </w:tc>
              <w:tc>
                <w:tcPr>
                  <w:tcW w:w="3665" w:type="dxa"/>
                </w:tcPr>
                <w:p w14:paraId="284F6149" w14:textId="5786DB5C" w:rsidR="00DC6AAB" w:rsidRDefault="00DC6AAB" w:rsidP="00DC6AA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 xml:space="preserve">Error: Map </w:t>
                  </w:r>
                  <w:r w:rsidRPr="00DC6AAB">
                    <w:rPr>
                      <w:lang w:val="it-IT"/>
                    </w:rPr>
                    <w:t>not available</w:t>
                  </w:r>
                  <w:r>
                    <w:rPr>
                      <w:lang w:val="it-IT"/>
                    </w:rPr>
                    <w:t>!</w:t>
                  </w:r>
                </w:p>
              </w:tc>
              <w:tc>
                <w:tcPr>
                  <w:tcW w:w="2014" w:type="dxa"/>
                </w:tcPr>
                <w:p w14:paraId="0853F887" w14:textId="77777777" w:rsidR="00DC6AAB" w:rsidRDefault="00DC6AAB" w:rsidP="00DC6AA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7</w:t>
                  </w:r>
                </w:p>
              </w:tc>
            </w:tr>
            <w:tr w:rsidR="00DC6AAB" w:rsidRPr="00A10F58" w14:paraId="25FE95C7" w14:textId="77777777" w:rsidTr="0066232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63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14:paraId="686B59C1" w14:textId="77777777" w:rsidR="00DC6AAB" w:rsidRDefault="00DC6AAB" w:rsidP="00DC6AAB">
                  <w:pPr>
                    <w:jc w:val="center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7</w:t>
                  </w:r>
                </w:p>
              </w:tc>
              <w:tc>
                <w:tcPr>
                  <w:tcW w:w="3665" w:type="dxa"/>
                </w:tcPr>
                <w:p w14:paraId="795F383F" w14:textId="17EB4A78" w:rsidR="00DC6AAB" w:rsidRDefault="00DC6AAB" w:rsidP="00DC6AA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 xml:space="preserve">Error: Map </w:t>
                  </w:r>
                  <w:r w:rsidRPr="00DC6AAB">
                    <w:rPr>
                      <w:lang w:val="it-IT"/>
                    </w:rPr>
                    <w:t>not available</w:t>
                  </w:r>
                  <w:r>
                    <w:rPr>
                      <w:lang w:val="it-IT"/>
                    </w:rPr>
                    <w:t>!</w:t>
                  </w:r>
                </w:p>
              </w:tc>
              <w:tc>
                <w:tcPr>
                  <w:tcW w:w="2014" w:type="dxa"/>
                </w:tcPr>
                <w:p w14:paraId="54FDC1BF" w14:textId="77777777" w:rsidR="00DC6AAB" w:rsidRDefault="00DC6AAB" w:rsidP="00DC6AA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7</w:t>
                  </w:r>
                </w:p>
              </w:tc>
            </w:tr>
          </w:tbl>
          <w:p w14:paraId="207E5AAD" w14:textId="5C62CC36" w:rsidR="00DC6AAB" w:rsidRPr="00E37B4A" w:rsidRDefault="00DC6AAB" w:rsidP="00DC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47FE9" w:rsidRPr="00E37B4A" w14:paraId="49B8A931" w14:textId="77777777" w:rsidTr="3EF3D85B">
        <w:trPr>
          <w:trHeight w:val="378"/>
        </w:trPr>
        <w:tc>
          <w:tcPr>
            <w:tcW w:w="94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88340" w14:textId="6B1D9A66" w:rsidR="00C345BE" w:rsidRPr="00F22B9D" w:rsidRDefault="00C345BE" w:rsidP="00C34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u w:val="single"/>
                <w:lang w:val="en-US"/>
              </w:rPr>
            </w:pPr>
            <w:r w:rsidRPr="00F22B9D">
              <w:rPr>
                <w:u w:val="single"/>
                <w:lang w:val="en-US"/>
              </w:rPr>
              <w:lastRenderedPageBreak/>
              <w:t xml:space="preserve">Button 1 </w:t>
            </w:r>
          </w:p>
          <w:p w14:paraId="406A9AE2" w14:textId="77777777" w:rsidR="00647FE9" w:rsidRPr="00F22B9D" w:rsidRDefault="006E338A" w:rsidP="00647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  <w:r w:rsidRPr="00F22B9D">
              <w:rPr>
                <w:lang w:val="en-US"/>
              </w:rPr>
              <w:t>This button manages the R2D (EV regulation 4.11). When the car reads the button pressed and the brake message (0x012) high, the R2D parameter (0x016) is set high.</w:t>
            </w:r>
          </w:p>
          <w:p w14:paraId="37D5C209" w14:textId="77777777" w:rsidR="006E338A" w:rsidRPr="00F22B9D" w:rsidRDefault="006E338A" w:rsidP="00647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tbl>
            <w:tblPr>
              <w:tblStyle w:val="Tabellagriglia6acolori-colore4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44"/>
              <w:gridCol w:w="1077"/>
              <w:gridCol w:w="1567"/>
            </w:tblGrid>
            <w:tr w:rsidR="006E338A" w:rsidRPr="00A10F58" w14:paraId="41B84CDB" w14:textId="77777777" w:rsidTr="0066232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54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44" w:type="dxa"/>
                </w:tcPr>
                <w:p w14:paraId="5B493265" w14:textId="44E88DD2" w:rsidR="006E338A" w:rsidRPr="00F22B9D" w:rsidRDefault="006E338A" w:rsidP="006E338A">
                  <w:pPr>
                    <w:jc w:val="both"/>
                    <w:rPr>
                      <w:sz w:val="20"/>
                      <w:szCs w:val="20"/>
                      <w:lang w:val="en-US"/>
                    </w:rPr>
                  </w:pPr>
                  <w:proofErr w:type="gramStart"/>
                  <w:r w:rsidRPr="00F22B9D">
                    <w:rPr>
                      <w:sz w:val="20"/>
                      <w:szCs w:val="20"/>
                      <w:lang w:val="en-US"/>
                    </w:rPr>
                    <w:t>Brakes</w:t>
                  </w:r>
                  <w:proofErr w:type="gramEnd"/>
                  <w:r w:rsidRPr="00F22B9D">
                    <w:rPr>
                      <w:sz w:val="20"/>
                      <w:szCs w:val="20"/>
                      <w:lang w:val="en-US"/>
                    </w:rPr>
                    <w:t xml:space="preserve"> (0x012)</w:t>
                  </w:r>
                </w:p>
              </w:tc>
              <w:tc>
                <w:tcPr>
                  <w:tcW w:w="1077" w:type="dxa"/>
                  <w:tcBorders>
                    <w:right w:val="single" w:sz="4" w:space="0" w:color="auto"/>
                  </w:tcBorders>
                </w:tcPr>
                <w:p w14:paraId="221F3D03" w14:textId="65166618" w:rsidR="006E338A" w:rsidRPr="00F22B9D" w:rsidRDefault="006E338A" w:rsidP="006E338A">
                  <w:pPr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F22B9D">
                    <w:rPr>
                      <w:sz w:val="20"/>
                      <w:szCs w:val="20"/>
                      <w:lang w:val="en-US"/>
                    </w:rPr>
                    <w:t>Button 1</w:t>
                  </w:r>
                </w:p>
              </w:tc>
              <w:tc>
                <w:tcPr>
                  <w:tcW w:w="1567" w:type="dxa"/>
                  <w:tcBorders>
                    <w:left w:val="single" w:sz="4" w:space="0" w:color="auto"/>
                  </w:tcBorders>
                </w:tcPr>
                <w:p w14:paraId="23745A48" w14:textId="77777777" w:rsidR="006E338A" w:rsidRPr="00F22B9D" w:rsidRDefault="006E338A" w:rsidP="006E338A">
                  <w:pPr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F22B9D">
                    <w:rPr>
                      <w:sz w:val="20"/>
                      <w:szCs w:val="20"/>
                      <w:lang w:val="en-US"/>
                    </w:rPr>
                    <w:t>R2D (0x016)</w:t>
                  </w:r>
                </w:p>
              </w:tc>
            </w:tr>
            <w:tr w:rsidR="006E338A" w:rsidRPr="00A10F58" w14:paraId="712579DC" w14:textId="77777777" w:rsidTr="0066232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68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44" w:type="dxa"/>
                </w:tcPr>
                <w:p w14:paraId="56693916" w14:textId="77777777" w:rsidR="006E338A" w:rsidRPr="00F22B9D" w:rsidRDefault="006E338A" w:rsidP="006E338A">
                  <w:pPr>
                    <w:jc w:val="center"/>
                    <w:rPr>
                      <w:b w:val="0"/>
                      <w:bCs w:val="0"/>
                      <w:lang w:val="en-US"/>
                    </w:rPr>
                  </w:pPr>
                  <w:r w:rsidRPr="00F22B9D">
                    <w:rPr>
                      <w:b w:val="0"/>
                      <w:bCs w:val="0"/>
                      <w:lang w:val="en-US"/>
                    </w:rPr>
                    <w:t>0</w:t>
                  </w:r>
                </w:p>
              </w:tc>
              <w:tc>
                <w:tcPr>
                  <w:tcW w:w="1077" w:type="dxa"/>
                  <w:tcBorders>
                    <w:right w:val="single" w:sz="4" w:space="0" w:color="auto"/>
                  </w:tcBorders>
                </w:tcPr>
                <w:p w14:paraId="1DBFDE6E" w14:textId="77777777" w:rsidR="006E338A" w:rsidRPr="00F22B9D" w:rsidRDefault="006E338A" w:rsidP="006E338A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F22B9D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567" w:type="dxa"/>
                  <w:tcBorders>
                    <w:left w:val="single" w:sz="4" w:space="0" w:color="auto"/>
                  </w:tcBorders>
                </w:tcPr>
                <w:p w14:paraId="64C4E8D7" w14:textId="77777777" w:rsidR="006E338A" w:rsidRPr="00F22B9D" w:rsidRDefault="006E338A" w:rsidP="006E338A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  <w:lang w:val="en-US"/>
                    </w:rPr>
                  </w:pPr>
                  <w:r w:rsidRPr="00F22B9D">
                    <w:rPr>
                      <w:b/>
                      <w:bCs/>
                      <w:lang w:val="en-US"/>
                    </w:rPr>
                    <w:t>0</w:t>
                  </w:r>
                </w:p>
              </w:tc>
            </w:tr>
            <w:tr w:rsidR="006E338A" w:rsidRPr="00A10F58" w14:paraId="75E97E75" w14:textId="77777777" w:rsidTr="00662324">
              <w:trPr>
                <w:trHeight w:val="254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44" w:type="dxa"/>
                </w:tcPr>
                <w:p w14:paraId="45C0F37E" w14:textId="77777777" w:rsidR="006E338A" w:rsidRPr="00F22B9D" w:rsidRDefault="006E338A" w:rsidP="006E338A">
                  <w:pPr>
                    <w:jc w:val="center"/>
                    <w:rPr>
                      <w:b w:val="0"/>
                      <w:bCs w:val="0"/>
                      <w:lang w:val="en-US"/>
                    </w:rPr>
                  </w:pPr>
                  <w:r w:rsidRPr="00F22B9D">
                    <w:rPr>
                      <w:b w:val="0"/>
                      <w:bCs w:val="0"/>
                      <w:lang w:val="en-US"/>
                    </w:rPr>
                    <w:t>0</w:t>
                  </w:r>
                </w:p>
              </w:tc>
              <w:tc>
                <w:tcPr>
                  <w:tcW w:w="1077" w:type="dxa"/>
                  <w:tcBorders>
                    <w:right w:val="single" w:sz="4" w:space="0" w:color="auto"/>
                  </w:tcBorders>
                </w:tcPr>
                <w:p w14:paraId="164A0B4F" w14:textId="77777777" w:rsidR="006E338A" w:rsidRPr="00F22B9D" w:rsidRDefault="006E338A" w:rsidP="006E338A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F22B9D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1567" w:type="dxa"/>
                  <w:tcBorders>
                    <w:left w:val="single" w:sz="4" w:space="0" w:color="auto"/>
                  </w:tcBorders>
                </w:tcPr>
                <w:p w14:paraId="31A083B5" w14:textId="77777777" w:rsidR="006E338A" w:rsidRPr="00F22B9D" w:rsidRDefault="006E338A" w:rsidP="006E338A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lang w:val="en-US"/>
                    </w:rPr>
                  </w:pPr>
                  <w:r w:rsidRPr="00F22B9D">
                    <w:rPr>
                      <w:b/>
                      <w:bCs/>
                      <w:lang w:val="en-US"/>
                    </w:rPr>
                    <w:t>0</w:t>
                  </w:r>
                </w:p>
              </w:tc>
            </w:tr>
            <w:tr w:rsidR="006E338A" w:rsidRPr="00A10F58" w14:paraId="3824EBA5" w14:textId="77777777" w:rsidTr="0066232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4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44" w:type="dxa"/>
                </w:tcPr>
                <w:p w14:paraId="19A54831" w14:textId="77777777" w:rsidR="006E338A" w:rsidRPr="00F22B9D" w:rsidRDefault="006E338A" w:rsidP="006E338A">
                  <w:pPr>
                    <w:jc w:val="center"/>
                    <w:rPr>
                      <w:b w:val="0"/>
                      <w:bCs w:val="0"/>
                      <w:lang w:val="en-US"/>
                    </w:rPr>
                  </w:pPr>
                  <w:r w:rsidRPr="00F22B9D">
                    <w:rPr>
                      <w:b w:val="0"/>
                      <w:bCs w:val="0"/>
                      <w:lang w:val="en-US"/>
                    </w:rPr>
                    <w:t>1</w:t>
                  </w:r>
                </w:p>
              </w:tc>
              <w:tc>
                <w:tcPr>
                  <w:tcW w:w="1077" w:type="dxa"/>
                  <w:tcBorders>
                    <w:right w:val="single" w:sz="4" w:space="0" w:color="auto"/>
                  </w:tcBorders>
                </w:tcPr>
                <w:p w14:paraId="74CF32AD" w14:textId="77777777" w:rsidR="006E338A" w:rsidRPr="00F22B9D" w:rsidRDefault="006E338A" w:rsidP="006E338A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F22B9D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567" w:type="dxa"/>
                  <w:tcBorders>
                    <w:left w:val="single" w:sz="4" w:space="0" w:color="auto"/>
                  </w:tcBorders>
                </w:tcPr>
                <w:p w14:paraId="4BD7FD80" w14:textId="77777777" w:rsidR="006E338A" w:rsidRPr="00F22B9D" w:rsidRDefault="006E338A" w:rsidP="006E338A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  <w:lang w:val="en-US"/>
                    </w:rPr>
                  </w:pPr>
                  <w:r w:rsidRPr="00F22B9D">
                    <w:rPr>
                      <w:b/>
                      <w:bCs/>
                      <w:lang w:val="en-US"/>
                    </w:rPr>
                    <w:t>0</w:t>
                  </w:r>
                </w:p>
              </w:tc>
            </w:tr>
            <w:tr w:rsidR="006E338A" w:rsidRPr="00A10F58" w14:paraId="5A3A478D" w14:textId="77777777" w:rsidTr="00662324">
              <w:trPr>
                <w:trHeight w:val="268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44" w:type="dxa"/>
                </w:tcPr>
                <w:p w14:paraId="7B70F21A" w14:textId="77777777" w:rsidR="006E338A" w:rsidRPr="00F22B9D" w:rsidRDefault="006E338A" w:rsidP="006E338A">
                  <w:pPr>
                    <w:jc w:val="center"/>
                    <w:rPr>
                      <w:b w:val="0"/>
                      <w:bCs w:val="0"/>
                      <w:lang w:val="en-US"/>
                    </w:rPr>
                  </w:pPr>
                  <w:r w:rsidRPr="00F22B9D">
                    <w:rPr>
                      <w:b w:val="0"/>
                      <w:bCs w:val="0"/>
                      <w:lang w:val="en-US"/>
                    </w:rPr>
                    <w:t>1</w:t>
                  </w:r>
                </w:p>
              </w:tc>
              <w:tc>
                <w:tcPr>
                  <w:tcW w:w="1077" w:type="dxa"/>
                  <w:tcBorders>
                    <w:right w:val="single" w:sz="4" w:space="0" w:color="auto"/>
                  </w:tcBorders>
                </w:tcPr>
                <w:p w14:paraId="3704D57E" w14:textId="77777777" w:rsidR="006E338A" w:rsidRPr="00F22B9D" w:rsidRDefault="006E338A" w:rsidP="006E338A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F22B9D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1567" w:type="dxa"/>
                  <w:tcBorders>
                    <w:left w:val="single" w:sz="4" w:space="0" w:color="auto"/>
                  </w:tcBorders>
                </w:tcPr>
                <w:p w14:paraId="4F7F1AF7" w14:textId="77777777" w:rsidR="006E338A" w:rsidRPr="00F22B9D" w:rsidRDefault="006E338A" w:rsidP="006E338A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lang w:val="en-US"/>
                    </w:rPr>
                  </w:pPr>
                  <w:r w:rsidRPr="00F22B9D">
                    <w:rPr>
                      <w:b/>
                      <w:bCs/>
                      <w:lang w:val="en-US"/>
                    </w:rPr>
                    <w:t>1</w:t>
                  </w:r>
                </w:p>
              </w:tc>
            </w:tr>
          </w:tbl>
          <w:p w14:paraId="1F0343B5" w14:textId="77777777" w:rsidR="006E338A" w:rsidRPr="00F22B9D" w:rsidRDefault="006E338A" w:rsidP="00647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6032C7A9" w14:textId="549AFF50" w:rsidR="006E338A" w:rsidRPr="00F22B9D" w:rsidRDefault="006E338A" w:rsidP="006E33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u w:val="single"/>
                <w:lang w:val="en-US"/>
              </w:rPr>
            </w:pPr>
            <w:r w:rsidRPr="00F22B9D">
              <w:rPr>
                <w:u w:val="single"/>
                <w:lang w:val="en-US"/>
              </w:rPr>
              <w:t>Button 2</w:t>
            </w:r>
          </w:p>
          <w:p w14:paraId="4F09E590" w14:textId="00E91837" w:rsidR="006E338A" w:rsidRPr="00E37B4A" w:rsidRDefault="006E338A" w:rsidP="006E33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Style w:val="rynqvb"/>
              </w:rPr>
              <w:t>Pressing this button changes the page on the display</w:t>
            </w:r>
            <w:r w:rsidRPr="00F22B9D">
              <w:rPr>
                <w:lang w:val="en-US"/>
              </w:rPr>
              <w:t>.</w:t>
            </w:r>
          </w:p>
        </w:tc>
      </w:tr>
    </w:tbl>
    <w:p w14:paraId="0ED5D506" w14:textId="77777777" w:rsidR="001B4562" w:rsidRPr="00E37B4A" w:rsidRDefault="001B45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tbl>
      <w:tblPr>
        <w:tblStyle w:val="4"/>
        <w:tblW w:w="95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74"/>
        <w:gridCol w:w="4774"/>
      </w:tblGrid>
      <w:tr w:rsidR="00DC539A" w:rsidRPr="00E37B4A" w14:paraId="1E9FBF94" w14:textId="77777777" w:rsidTr="001A4D04">
        <w:trPr>
          <w:trHeight w:val="395"/>
        </w:trPr>
        <w:tc>
          <w:tcPr>
            <w:tcW w:w="95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BB3DB" w14:textId="7766605C" w:rsidR="00DC539A" w:rsidRPr="00DC539A" w:rsidRDefault="00DC539A" w:rsidP="00DC53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  <w:t>Parameters Definition</w:t>
            </w:r>
          </w:p>
        </w:tc>
      </w:tr>
      <w:tr w:rsidR="00DC539A" w:rsidRPr="00E153C6" w14:paraId="1498D2AE" w14:textId="77777777" w:rsidTr="001C4D38">
        <w:trPr>
          <w:trHeight w:val="395"/>
        </w:trPr>
        <w:tc>
          <w:tcPr>
            <w:tcW w:w="4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5E4C7" w14:textId="2FD30986" w:rsidR="00DC539A" w:rsidRDefault="00736C20" w:rsidP="00DC53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  <w:t>FAN speed map</w:t>
            </w:r>
          </w:p>
        </w:tc>
        <w:tc>
          <w:tcPr>
            <w:tcW w:w="4774" w:type="dxa"/>
            <w:shd w:val="clear" w:color="auto" w:fill="auto"/>
          </w:tcPr>
          <w:p w14:paraId="6064C2FA" w14:textId="302CB484" w:rsidR="00DC539A" w:rsidRPr="006074C6" w:rsidRDefault="00DC539A" w:rsidP="00DC53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  <w:lang w:val="it-IT"/>
              </w:rPr>
            </w:pPr>
          </w:p>
        </w:tc>
      </w:tr>
    </w:tbl>
    <w:p w14:paraId="3A53713D" w14:textId="60053D05" w:rsidR="0015200F" w:rsidRPr="004C07B7" w:rsidRDefault="0015200F">
      <w:pPr>
        <w:rPr>
          <w:rFonts w:asciiTheme="majorHAnsi" w:hAnsiTheme="majorHAnsi" w:cstheme="majorHAnsi"/>
          <w:b/>
          <w:sz w:val="24"/>
          <w:szCs w:val="24"/>
          <w:lang w:val="it-IT"/>
        </w:rPr>
      </w:pPr>
    </w:p>
    <w:p w14:paraId="4402DE3B" w14:textId="77777777" w:rsidR="00E46C2C" w:rsidRPr="004C07B7" w:rsidRDefault="00E46C2C">
      <w:pPr>
        <w:rPr>
          <w:rFonts w:asciiTheme="majorHAnsi" w:hAnsiTheme="majorHAnsi" w:cstheme="majorHAnsi"/>
          <w:b/>
          <w:sz w:val="24"/>
          <w:szCs w:val="24"/>
          <w:lang w:val="it-IT"/>
        </w:rPr>
      </w:pPr>
    </w:p>
    <w:p w14:paraId="640DB81B" w14:textId="77777777" w:rsidR="00E46C2C" w:rsidRDefault="00E46C2C" w:rsidP="00E46C2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it-IT"/>
        </w:rPr>
      </w:pPr>
    </w:p>
    <w:p w14:paraId="343DF069" w14:textId="77777777" w:rsidR="00F22B9D" w:rsidRPr="004C07B7" w:rsidRDefault="00F22B9D" w:rsidP="00E46C2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it-IT"/>
        </w:rPr>
      </w:pPr>
    </w:p>
    <w:p w14:paraId="7D5CC37D" w14:textId="3E6AE00F" w:rsidR="00E46C2C" w:rsidRDefault="001C4D38" w:rsidP="00E46C2C">
      <w:pPr>
        <w:pStyle w:val="Titolo1"/>
        <w:rPr>
          <w:rFonts w:asciiTheme="majorHAnsi" w:hAnsiTheme="majorHAnsi" w:cstheme="majorHAnsi"/>
        </w:rPr>
      </w:pPr>
      <w:bookmarkStart w:id="13" w:name="_Toc152777113"/>
      <w:bookmarkStart w:id="14" w:name="_Toc188453211"/>
      <w:r>
        <w:rPr>
          <w:rFonts w:asciiTheme="majorHAnsi" w:hAnsiTheme="majorHAnsi" w:cstheme="majorHAnsi"/>
        </w:rPr>
        <w:lastRenderedPageBreak/>
        <w:t>ERRORS</w:t>
      </w:r>
      <w:bookmarkEnd w:id="13"/>
      <w:bookmarkEnd w:id="14"/>
    </w:p>
    <w:tbl>
      <w:tblPr>
        <w:tblStyle w:val="4"/>
        <w:tblW w:w="95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74"/>
        <w:gridCol w:w="4774"/>
      </w:tblGrid>
      <w:tr w:rsidR="00DC086C" w14:paraId="77FB4119" w14:textId="77777777" w:rsidTr="001C4D38">
        <w:trPr>
          <w:trHeight w:val="395"/>
        </w:trPr>
        <w:tc>
          <w:tcPr>
            <w:tcW w:w="95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78CA4" w14:textId="62610139" w:rsidR="00491393" w:rsidRPr="00DC086C" w:rsidRDefault="00A43B20" w:rsidP="00A43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i/>
                <w:iCs/>
                <w:color w:val="4A86E8"/>
                <w:sz w:val="24"/>
                <w:szCs w:val="24"/>
                <w:highlight w:val="white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  <w:t>Errors Parameters Definition</w:t>
            </w:r>
          </w:p>
        </w:tc>
      </w:tr>
      <w:tr w:rsidR="00A43B20" w:rsidRPr="00E153C6" w14:paraId="3D5E4050" w14:textId="77777777" w:rsidTr="001C4D38">
        <w:trPr>
          <w:trHeight w:val="395"/>
        </w:trPr>
        <w:tc>
          <w:tcPr>
            <w:tcW w:w="4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B056D" w14:textId="6D90C887" w:rsidR="00A43B20" w:rsidRDefault="00A43B20" w:rsidP="00A43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  <w:t xml:space="preserve">Critical </w:t>
            </w:r>
            <w:r w:rsidR="00873C12"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  <w:t>parameter</w:t>
            </w:r>
          </w:p>
        </w:tc>
        <w:tc>
          <w:tcPr>
            <w:tcW w:w="4774" w:type="dxa"/>
            <w:shd w:val="clear" w:color="auto" w:fill="auto"/>
          </w:tcPr>
          <w:p w14:paraId="282C0F93" w14:textId="3E15F6BB" w:rsidR="00A43B20" w:rsidRPr="004C07B7" w:rsidRDefault="00A43B20" w:rsidP="00A43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  <w:lang w:val="it-IT"/>
              </w:rPr>
            </w:pPr>
          </w:p>
        </w:tc>
      </w:tr>
    </w:tbl>
    <w:p w14:paraId="19DF57CF" w14:textId="77777777" w:rsidR="00E46C2C" w:rsidRPr="004C07B7" w:rsidRDefault="00E46C2C" w:rsidP="00E46C2C">
      <w:pPr>
        <w:rPr>
          <w:lang w:val="it-IT"/>
        </w:rPr>
      </w:pPr>
    </w:p>
    <w:p w14:paraId="14D0EC72" w14:textId="77777777" w:rsidR="003B074A" w:rsidRPr="004C07B7" w:rsidRDefault="003B074A" w:rsidP="00E46C2C">
      <w:pPr>
        <w:rPr>
          <w:lang w:val="it-IT"/>
        </w:rPr>
      </w:pPr>
    </w:p>
    <w:p w14:paraId="0D1DD7AC" w14:textId="77777777" w:rsidR="003B074A" w:rsidRPr="004C07B7" w:rsidRDefault="003B074A" w:rsidP="00E46C2C">
      <w:pPr>
        <w:rPr>
          <w:lang w:val="it-IT"/>
        </w:rPr>
      </w:pPr>
    </w:p>
    <w:p w14:paraId="0EBF288A" w14:textId="77777777" w:rsidR="00BE7DEC" w:rsidRPr="006E3083" w:rsidRDefault="00BE7DEC" w:rsidP="00BE7DEC">
      <w:pPr>
        <w:pStyle w:val="Titolo1"/>
        <w:rPr>
          <w:rFonts w:asciiTheme="majorHAnsi" w:hAnsiTheme="majorHAnsi" w:cstheme="majorHAnsi"/>
        </w:rPr>
      </w:pPr>
      <w:bookmarkStart w:id="15" w:name="_Toc115822855"/>
      <w:bookmarkStart w:id="16" w:name="_Toc188453212"/>
      <w:r w:rsidRPr="006E3083">
        <w:rPr>
          <w:rFonts w:asciiTheme="majorHAnsi" w:hAnsiTheme="majorHAnsi" w:cstheme="majorHAnsi"/>
        </w:rPr>
        <w:t>E</w:t>
      </w:r>
      <w:bookmarkStart w:id="17" w:name="_Hlk182213202"/>
      <w:r w:rsidRPr="006E3083">
        <w:rPr>
          <w:rFonts w:asciiTheme="majorHAnsi" w:hAnsiTheme="majorHAnsi" w:cstheme="majorHAnsi"/>
        </w:rPr>
        <w:t>LECTRICAL HARDWARE AND SENSORS</w:t>
      </w:r>
      <w:bookmarkEnd w:id="15"/>
      <w:bookmarkEnd w:id="16"/>
    </w:p>
    <w:p w14:paraId="5682ED81" w14:textId="77777777" w:rsidR="00BE7DEC" w:rsidRPr="00E37B4A" w:rsidRDefault="00BE7DEC" w:rsidP="00BE7D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tbl>
      <w:tblPr>
        <w:tblStyle w:val="4"/>
        <w:tblW w:w="103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5160"/>
        <w:gridCol w:w="5160"/>
      </w:tblGrid>
      <w:tr w:rsidR="00BE7DEC" w:rsidRPr="00E37B4A" w14:paraId="26C7A6AD" w14:textId="77777777" w:rsidTr="008B3870">
        <w:trPr>
          <w:trHeight w:val="395"/>
        </w:trPr>
        <w:tc>
          <w:tcPr>
            <w:tcW w:w="103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E509E" w14:textId="77777777" w:rsidR="00BE7DEC" w:rsidRPr="00E37B4A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  <w:highlight w:val="white"/>
              </w:rPr>
              <w:t>Block Diagram of Electrical Hardware</w:t>
            </w:r>
          </w:p>
        </w:tc>
      </w:tr>
      <w:tr w:rsidR="00BE7DEC" w:rsidRPr="00E37B4A" w14:paraId="67616A1D" w14:textId="77777777" w:rsidTr="008B3870">
        <w:trPr>
          <w:trHeight w:val="395"/>
        </w:trPr>
        <w:tc>
          <w:tcPr>
            <w:tcW w:w="103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1F644" w14:textId="77777777" w:rsidR="00BE7DEC" w:rsidRPr="00E37B4A" w:rsidRDefault="00BE7DEC" w:rsidP="008B3870">
            <w:pPr>
              <w:spacing w:line="240" w:lineRule="auto"/>
            </w:pPr>
          </w:p>
        </w:tc>
      </w:tr>
      <w:tr w:rsidR="00BE7DEC" w:rsidRPr="00E37B4A" w14:paraId="68947292" w14:textId="77777777" w:rsidTr="008B3870">
        <w:trPr>
          <w:trHeight w:val="395"/>
        </w:trPr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0CB74" w14:textId="77777777" w:rsidR="00BE7DEC" w:rsidRPr="006E3083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Supply Voltage</w:t>
            </w:r>
          </w:p>
        </w:tc>
        <w:tc>
          <w:tcPr>
            <w:tcW w:w="5160" w:type="dxa"/>
            <w:shd w:val="clear" w:color="auto" w:fill="auto"/>
          </w:tcPr>
          <w:p w14:paraId="2DF9F0B7" w14:textId="43E069C4" w:rsidR="00BE7DEC" w:rsidRPr="00EE2A64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  <w:highlight w:val="white"/>
              </w:rPr>
            </w:pPr>
          </w:p>
        </w:tc>
      </w:tr>
      <w:tr w:rsidR="00BE7DEC" w:rsidRPr="00E37B4A" w14:paraId="1631F111" w14:textId="77777777" w:rsidTr="008B3870">
        <w:trPr>
          <w:trHeight w:val="395"/>
        </w:trPr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C3FEE" w14:textId="77777777" w:rsidR="00BE7DEC" w:rsidRPr="006E3083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Supply Current</w:t>
            </w:r>
          </w:p>
        </w:tc>
        <w:tc>
          <w:tcPr>
            <w:tcW w:w="5160" w:type="dxa"/>
            <w:shd w:val="clear" w:color="auto" w:fill="auto"/>
          </w:tcPr>
          <w:p w14:paraId="652D4EB9" w14:textId="7487F7CE" w:rsidR="00BE7DEC" w:rsidRPr="00EE2A64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sz w:val="24"/>
                <w:szCs w:val="24"/>
                <w:highlight w:val="white"/>
                <w:lang w:val="en-US"/>
              </w:rPr>
            </w:pPr>
          </w:p>
        </w:tc>
      </w:tr>
      <w:tr w:rsidR="00BE7DEC" w:rsidRPr="00F40AAF" w14:paraId="4901AE88" w14:textId="77777777" w:rsidTr="008B3870">
        <w:trPr>
          <w:trHeight w:val="395"/>
        </w:trPr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9D532" w14:textId="77777777" w:rsidR="00BE7DEC" w:rsidRPr="006E3083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 w:rsidRPr="006E3083">
              <w:rPr>
                <w:rFonts w:asciiTheme="majorHAnsi" w:eastAsia="MS Mincho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Output</w:t>
            </w:r>
          </w:p>
        </w:tc>
        <w:tc>
          <w:tcPr>
            <w:tcW w:w="5160" w:type="dxa"/>
            <w:shd w:val="clear" w:color="auto" w:fill="auto"/>
          </w:tcPr>
          <w:p w14:paraId="4F74A599" w14:textId="0B91D43E" w:rsidR="00BE7DEC" w:rsidRPr="00F40AAF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00B0F0"/>
                <w:sz w:val="24"/>
                <w:szCs w:val="24"/>
                <w:highlight w:val="white"/>
                <w:lang w:val="it-IT"/>
              </w:rPr>
            </w:pPr>
          </w:p>
        </w:tc>
      </w:tr>
      <w:tr w:rsidR="00BE7DEC" w:rsidRPr="00E37B4A" w14:paraId="78F4DAF1" w14:textId="77777777" w:rsidTr="008B3870">
        <w:trPr>
          <w:trHeight w:val="395"/>
        </w:trPr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169FA" w14:textId="77777777" w:rsidR="00BE7DEC" w:rsidRPr="006E3083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 w:rsidRPr="006E3083">
              <w:rPr>
                <w:rFonts w:asciiTheme="majorHAnsi" w:eastAsia="MS Mincho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Over</w:t>
            </w:r>
            <w:r>
              <w:rPr>
                <w:rFonts w:asciiTheme="majorHAnsi" w:eastAsia="MS Mincho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V</w:t>
            </w:r>
            <w:r w:rsidRPr="006E3083">
              <w:rPr>
                <w:rFonts w:asciiTheme="majorHAnsi" w:eastAsia="MS Mincho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oltage</w:t>
            </w:r>
            <w:r>
              <w:rPr>
                <w:rFonts w:asciiTheme="majorHAnsi" w:eastAsia="MS Mincho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/ OverCurrent</w:t>
            </w:r>
            <w:r w:rsidRPr="006E3083">
              <w:rPr>
                <w:rFonts w:asciiTheme="majorHAnsi" w:eastAsia="MS Mincho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 xml:space="preserve"> / Short Circuit Protection </w:t>
            </w:r>
            <w:r>
              <w:rPr>
                <w:rFonts w:asciiTheme="majorHAnsi" w:eastAsia="MS Mincho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on power supply</w:t>
            </w:r>
          </w:p>
        </w:tc>
        <w:tc>
          <w:tcPr>
            <w:tcW w:w="5160" w:type="dxa"/>
            <w:shd w:val="clear" w:color="auto" w:fill="auto"/>
          </w:tcPr>
          <w:p w14:paraId="459B7C1A" w14:textId="6BA74869" w:rsidR="00BE7DEC" w:rsidRPr="00E37B4A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4A86E8"/>
                <w:sz w:val="24"/>
                <w:szCs w:val="24"/>
                <w:highlight w:val="white"/>
                <w:lang w:val="en-US"/>
              </w:rPr>
            </w:pPr>
          </w:p>
        </w:tc>
      </w:tr>
      <w:bookmarkEnd w:id="17"/>
    </w:tbl>
    <w:p w14:paraId="77479A31" w14:textId="77777777" w:rsidR="003B074A" w:rsidRPr="002839FE" w:rsidRDefault="003B074A" w:rsidP="00E46C2C">
      <w:pPr>
        <w:rPr>
          <w:lang w:val="en-US"/>
        </w:rPr>
      </w:pPr>
    </w:p>
    <w:p w14:paraId="41136FDF" w14:textId="77777777" w:rsidR="00DC6539" w:rsidRPr="006E3083" w:rsidRDefault="00DC6539" w:rsidP="00DC6539">
      <w:pPr>
        <w:pStyle w:val="Titolo1"/>
        <w:rPr>
          <w:rFonts w:asciiTheme="majorHAnsi" w:hAnsiTheme="majorHAnsi" w:cstheme="majorHAnsi"/>
        </w:rPr>
      </w:pPr>
      <w:bookmarkStart w:id="18" w:name="_Toc152777114"/>
      <w:bookmarkStart w:id="19" w:name="_Toc188453213"/>
      <w:r w:rsidRPr="006E3083">
        <w:rPr>
          <w:rFonts w:asciiTheme="majorHAnsi" w:hAnsiTheme="majorHAnsi" w:cstheme="majorHAnsi"/>
        </w:rPr>
        <w:t>PRODUCT VALIDATION / QUALIFICATION</w:t>
      </w:r>
      <w:bookmarkEnd w:id="18"/>
      <w:bookmarkEnd w:id="19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C6539" w14:paraId="28CF482E" w14:textId="77777777" w:rsidTr="6C52D7B9">
        <w:tc>
          <w:tcPr>
            <w:tcW w:w="4675" w:type="dxa"/>
          </w:tcPr>
          <w:p w14:paraId="21B79455" w14:textId="6009D6E8" w:rsidR="00DC6539" w:rsidRDefault="00B1688E" w:rsidP="00DC6539">
            <w:r>
              <w:t>Data Tes</w:t>
            </w:r>
            <w:r w:rsidR="004421D3">
              <w:t>t</w:t>
            </w:r>
          </w:p>
        </w:tc>
        <w:tc>
          <w:tcPr>
            <w:tcW w:w="4675" w:type="dxa"/>
          </w:tcPr>
          <w:p w14:paraId="1AC23DF3" w14:textId="77777777" w:rsidR="00DC6539" w:rsidRDefault="00DC6539" w:rsidP="00DC6539"/>
        </w:tc>
      </w:tr>
      <w:tr w:rsidR="00DC6539" w14:paraId="2D3D5939" w14:textId="77777777" w:rsidTr="6C52D7B9">
        <w:tc>
          <w:tcPr>
            <w:tcW w:w="4675" w:type="dxa"/>
          </w:tcPr>
          <w:p w14:paraId="3310C954" w14:textId="5FC6DBE9" w:rsidR="00DC6539" w:rsidRDefault="00B1688E" w:rsidP="00DC6539">
            <w:r>
              <w:t>Visualization Test</w:t>
            </w:r>
          </w:p>
        </w:tc>
        <w:tc>
          <w:tcPr>
            <w:tcW w:w="4675" w:type="dxa"/>
          </w:tcPr>
          <w:p w14:paraId="26087355" w14:textId="4AD6B798" w:rsidR="00B1688E" w:rsidRDefault="00B1688E" w:rsidP="00DC6539"/>
        </w:tc>
      </w:tr>
      <w:tr w:rsidR="00B1688E" w14:paraId="3E85BBE8" w14:textId="77777777" w:rsidTr="6C52D7B9">
        <w:tc>
          <w:tcPr>
            <w:tcW w:w="4675" w:type="dxa"/>
          </w:tcPr>
          <w:p w14:paraId="5E86E442" w14:textId="02E8795D" w:rsidR="00B1688E" w:rsidRDefault="002E6EAD" w:rsidP="00DC6539">
            <w:r>
              <w:t>Ergonomics</w:t>
            </w:r>
            <w:r w:rsidR="004421D3">
              <w:t xml:space="preserve"> Test</w:t>
            </w:r>
          </w:p>
        </w:tc>
        <w:tc>
          <w:tcPr>
            <w:tcW w:w="4675" w:type="dxa"/>
          </w:tcPr>
          <w:p w14:paraId="77EF9DCD" w14:textId="77777777" w:rsidR="00B1688E" w:rsidRDefault="00B1688E" w:rsidP="00DC6539"/>
        </w:tc>
      </w:tr>
      <w:tr w:rsidR="004421D3" w14:paraId="3F173F55" w14:textId="77777777" w:rsidTr="6C52D7B9">
        <w:tc>
          <w:tcPr>
            <w:tcW w:w="4675" w:type="dxa"/>
          </w:tcPr>
          <w:p w14:paraId="0F7974CB" w14:textId="62497A44" w:rsidR="004421D3" w:rsidRDefault="004421D3" w:rsidP="00DC6539">
            <w:r>
              <w:t>Utility Test</w:t>
            </w:r>
          </w:p>
        </w:tc>
        <w:tc>
          <w:tcPr>
            <w:tcW w:w="4675" w:type="dxa"/>
          </w:tcPr>
          <w:p w14:paraId="41824ED6" w14:textId="77777777" w:rsidR="004421D3" w:rsidRDefault="004421D3" w:rsidP="00DC6539"/>
        </w:tc>
      </w:tr>
    </w:tbl>
    <w:p w14:paraId="719DBA87" w14:textId="4DFA8AE9" w:rsidR="00354876" w:rsidRPr="000B1D23" w:rsidRDefault="00354876" w:rsidP="1023D79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Bidi"/>
          <w:b/>
          <w:bCs/>
          <w:color w:val="4A86E8"/>
          <w:sz w:val="24"/>
          <w:szCs w:val="24"/>
          <w:u w:val="single"/>
          <w:lang w:val="it-IT"/>
        </w:rPr>
      </w:pPr>
    </w:p>
    <w:sectPr w:rsidR="00354876" w:rsidRPr="000B1D23" w:rsidSect="009F39EC">
      <w:headerReference w:type="default" r:id="rId18"/>
      <w:footerReference w:type="default" r:id="rId19"/>
      <w:pgSz w:w="12240" w:h="15840"/>
      <w:pgMar w:top="1440" w:right="1440" w:bottom="1440" w:left="1440" w:header="567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F58EA" w14:textId="77777777" w:rsidR="00060C33" w:rsidRDefault="00060C33">
      <w:pPr>
        <w:spacing w:line="240" w:lineRule="auto"/>
      </w:pPr>
      <w:r>
        <w:separator/>
      </w:r>
    </w:p>
  </w:endnote>
  <w:endnote w:type="continuationSeparator" w:id="0">
    <w:p w14:paraId="2A7B46F4" w14:textId="77777777" w:rsidR="00060C33" w:rsidRDefault="00060C33">
      <w:pPr>
        <w:spacing w:line="240" w:lineRule="auto"/>
      </w:pPr>
      <w:r>
        <w:continuationSeparator/>
      </w:r>
    </w:p>
  </w:endnote>
  <w:endnote w:type="continuationNotice" w:id="1">
    <w:p w14:paraId="64C04C79" w14:textId="77777777" w:rsidR="00060C33" w:rsidRDefault="00060C3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Bidi"/>
        <w:sz w:val="24"/>
        <w:szCs w:val="24"/>
      </w:rPr>
      <w:id w:val="721495912"/>
      <w:docPartObj>
        <w:docPartGallery w:val="Page Numbers (Bottom of Page)"/>
        <w:docPartUnique/>
      </w:docPartObj>
    </w:sdtPr>
    <w:sdtContent>
      <w:sdt>
        <w:sdtPr>
          <w:rPr>
            <w:rFonts w:asciiTheme="majorHAnsi" w:hAnsiTheme="majorHAnsi" w:cstheme="majorBidi"/>
            <w:sz w:val="24"/>
            <w:szCs w:val="24"/>
          </w:rPr>
          <w:id w:val="-1705238520"/>
          <w:docPartObj>
            <w:docPartGallery w:val="Page Numbers (Top of Page)"/>
            <w:docPartUnique/>
          </w:docPartObj>
        </w:sdtPr>
        <w:sdtContent>
          <w:p w14:paraId="1A1A7FD7" w14:textId="3E330609" w:rsidR="001B4562" w:rsidRPr="009F6245" w:rsidRDefault="009F39EC" w:rsidP="009F39EC">
            <w:pPr>
              <w:pStyle w:val="Pidipagina"/>
              <w:rPr>
                <w:rFonts w:asciiTheme="majorHAnsi" w:hAnsiTheme="majorHAnsi" w:cstheme="majorHAnsi"/>
                <w:sz w:val="24"/>
                <w:szCs w:val="24"/>
              </w:rPr>
            </w:pPr>
            <w:r w:rsidRPr="009F6245">
              <w:rPr>
                <w:rFonts w:asciiTheme="majorHAnsi" w:hAnsiTheme="majorHAnsi" w:cstheme="majorHAnsi"/>
                <w:sz w:val="24"/>
                <w:szCs w:val="24"/>
              </w:rPr>
              <w:t xml:space="preserve">Page 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begin"/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instrText xml:space="preserve"> PAGE </w:instrTex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separate"/>
            </w:r>
            <w:r w:rsidRPr="009F6245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2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end"/>
            </w:r>
            <w:r w:rsidRPr="009F6245">
              <w:rPr>
                <w:rFonts w:asciiTheme="majorHAnsi" w:hAnsiTheme="majorHAnsi" w:cstheme="majorHAnsi"/>
                <w:sz w:val="24"/>
                <w:szCs w:val="24"/>
              </w:rPr>
              <w:t xml:space="preserve"> of 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begin"/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instrText xml:space="preserve"> NUMPAGES  </w:instrTex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separate"/>
            </w:r>
            <w:r w:rsidRPr="009F6245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2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end"/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                                                                                                                          </w:t>
            </w:r>
            <w:r w:rsid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="00724FAD">
              <w:rPr>
                <w:rFonts w:asciiTheme="majorHAnsi" w:hAnsiTheme="majorHAnsi" w:cstheme="majorHAnsi"/>
                <w:sz w:val="24"/>
                <w:szCs w:val="24"/>
              </w:rPr>
              <w:fldChar w:fldCharType="begin"/>
            </w:r>
            <w:r w:rsidR="00724FAD">
              <w:rPr>
                <w:rFonts w:asciiTheme="majorHAnsi" w:hAnsiTheme="majorHAnsi" w:cstheme="majorHAnsi"/>
                <w:sz w:val="24"/>
                <w:szCs w:val="24"/>
                <w:lang w:val="en-GB"/>
              </w:rPr>
              <w:instrText xml:space="preserve"> DATE \@ "dd/MM/yyyy" </w:instrText>
            </w:r>
            <w:r w:rsidR="00724FAD">
              <w:rPr>
                <w:rFonts w:asciiTheme="majorHAnsi" w:hAnsiTheme="majorHAnsi" w:cstheme="majorHAnsi"/>
                <w:sz w:val="24"/>
                <w:szCs w:val="24"/>
              </w:rPr>
              <w:fldChar w:fldCharType="separate"/>
            </w:r>
            <w:r w:rsidR="003250CF">
              <w:rPr>
                <w:rFonts w:asciiTheme="majorHAnsi" w:hAnsiTheme="majorHAnsi" w:cstheme="majorHAnsi"/>
                <w:noProof/>
                <w:sz w:val="24"/>
                <w:szCs w:val="24"/>
                <w:lang w:val="en-GB"/>
              </w:rPr>
              <w:t>28/02/2025</w:t>
            </w:r>
            <w:r w:rsidR="00724FAD">
              <w:rPr>
                <w:rFonts w:asciiTheme="majorHAnsi" w:hAnsiTheme="majorHAnsi" w:cstheme="majorHAnsi"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CB393" w14:textId="77777777" w:rsidR="00060C33" w:rsidRDefault="00060C33">
      <w:pPr>
        <w:spacing w:line="240" w:lineRule="auto"/>
      </w:pPr>
      <w:r>
        <w:separator/>
      </w:r>
    </w:p>
  </w:footnote>
  <w:footnote w:type="continuationSeparator" w:id="0">
    <w:p w14:paraId="3215D41B" w14:textId="77777777" w:rsidR="00060C33" w:rsidRDefault="00060C33">
      <w:pPr>
        <w:spacing w:line="240" w:lineRule="auto"/>
      </w:pPr>
      <w:r>
        <w:continuationSeparator/>
      </w:r>
    </w:p>
  </w:footnote>
  <w:footnote w:type="continuationNotice" w:id="1">
    <w:p w14:paraId="0A56ABE0" w14:textId="77777777" w:rsidR="00060C33" w:rsidRDefault="00060C3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EFA7C" w14:textId="77777777" w:rsidR="00FE0388" w:rsidRDefault="009F39EC">
    <w:pPr>
      <w:pStyle w:val="Intestazione"/>
    </w:pPr>
    <w:r>
      <w:rPr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E418459" wp14:editId="427F212D">
              <wp:simplePos x="0" y="0"/>
              <wp:positionH relativeFrom="page">
                <wp:posOffset>567690</wp:posOffset>
              </wp:positionH>
              <wp:positionV relativeFrom="page">
                <wp:posOffset>518795</wp:posOffset>
              </wp:positionV>
              <wp:extent cx="0" cy="8974455"/>
              <wp:effectExtent l="19050" t="0" r="0" b="17145"/>
              <wp:wrapNone/>
              <wp:docPr id="8" name="Connettore dirit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0" cy="8974455"/>
                      </a:xfrm>
                      <a:prstGeom prst="line">
                        <a:avLst/>
                      </a:prstGeom>
                      <a:ln w="38100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 w14:anchorId="554E1DD9">
            <v:line id="Straight Connector 8" style="position:absolute;flip:x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spid="_x0000_s1026" strokecolor="#c00000" strokeweight="3pt" from="44.7pt,40.85pt" to="44.7pt,747.5pt" w14:anchorId="7BA4AF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">
              <w10:wrap anchorx="page" anchory="page"/>
            </v:line>
          </w:pict>
        </mc:Fallback>
      </mc:AlternateContent>
    </w:r>
    <w:r w:rsidR="00FE0388">
      <w:rPr>
        <w:b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222882D5" wp14:editId="072FE3CC">
          <wp:simplePos x="0" y="0"/>
          <wp:positionH relativeFrom="column">
            <wp:posOffset>5200650</wp:posOffset>
          </wp:positionH>
          <wp:positionV relativeFrom="paragraph">
            <wp:posOffset>-150495</wp:posOffset>
          </wp:positionV>
          <wp:extent cx="1230025" cy="1013130"/>
          <wp:effectExtent l="0" t="0" r="0" b="0"/>
          <wp:wrapNone/>
          <wp:docPr id="7" name="Immagine 7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A picture containing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4876" cy="1017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05E"/>
    <w:multiLevelType w:val="hybridMultilevel"/>
    <w:tmpl w:val="A2B462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54119"/>
    <w:multiLevelType w:val="hybridMultilevel"/>
    <w:tmpl w:val="F2E62A36"/>
    <w:lvl w:ilvl="0" w:tplc="9DF42A6C">
      <w:start w:val="2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315BA"/>
    <w:multiLevelType w:val="hybridMultilevel"/>
    <w:tmpl w:val="5A4CA0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25A48"/>
    <w:multiLevelType w:val="hybridMultilevel"/>
    <w:tmpl w:val="14B82D90"/>
    <w:lvl w:ilvl="0" w:tplc="009CB21A">
      <w:start w:val="2"/>
      <w:numFmt w:val="bullet"/>
      <w:lvlText w:val="-"/>
      <w:lvlJc w:val="left"/>
      <w:pPr>
        <w:ind w:left="1080" w:hanging="360"/>
      </w:pPr>
      <w:rPr>
        <w:rFonts w:ascii="Calibri" w:eastAsia="Arial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837DA6"/>
    <w:multiLevelType w:val="hybridMultilevel"/>
    <w:tmpl w:val="BACCCAB4"/>
    <w:lvl w:ilvl="0" w:tplc="F75E56D0">
      <w:start w:val="2"/>
      <w:numFmt w:val="bullet"/>
      <w:lvlText w:val="-"/>
      <w:lvlJc w:val="left"/>
      <w:pPr>
        <w:ind w:left="1440" w:hanging="360"/>
      </w:pPr>
      <w:rPr>
        <w:rFonts w:ascii="Calibri" w:eastAsia="Arial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84284F"/>
    <w:multiLevelType w:val="hybridMultilevel"/>
    <w:tmpl w:val="50227B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187436"/>
    <w:multiLevelType w:val="hybridMultilevel"/>
    <w:tmpl w:val="C3F404D8"/>
    <w:lvl w:ilvl="0" w:tplc="25187CC2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DF414D"/>
    <w:multiLevelType w:val="hybridMultilevel"/>
    <w:tmpl w:val="EA9E2F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6F2DBF"/>
    <w:multiLevelType w:val="hybridMultilevel"/>
    <w:tmpl w:val="9A6EE89A"/>
    <w:lvl w:ilvl="0" w:tplc="F75E56D0">
      <w:start w:val="2"/>
      <w:numFmt w:val="bullet"/>
      <w:lvlText w:val="-"/>
      <w:lvlJc w:val="left"/>
      <w:pPr>
        <w:ind w:left="1440" w:hanging="360"/>
      </w:pPr>
      <w:rPr>
        <w:rFonts w:ascii="Calibri" w:eastAsia="Arial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B130192"/>
    <w:multiLevelType w:val="multilevel"/>
    <w:tmpl w:val="EC66A0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0D01C67"/>
    <w:multiLevelType w:val="hybridMultilevel"/>
    <w:tmpl w:val="9446BA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30989"/>
    <w:multiLevelType w:val="multilevel"/>
    <w:tmpl w:val="EC66A0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9BA63CC"/>
    <w:multiLevelType w:val="hybridMultilevel"/>
    <w:tmpl w:val="8CFC0748"/>
    <w:lvl w:ilvl="0" w:tplc="F75E56D0">
      <w:start w:val="2"/>
      <w:numFmt w:val="bullet"/>
      <w:lvlText w:val="-"/>
      <w:lvlJc w:val="left"/>
      <w:pPr>
        <w:ind w:left="2520" w:hanging="360"/>
      </w:pPr>
      <w:rPr>
        <w:rFonts w:ascii="Calibri" w:eastAsia="Arial" w:hAnsi="Calibri" w:cs="Calibri" w:hint="default"/>
      </w:rPr>
    </w:lvl>
    <w:lvl w:ilvl="1" w:tplc="041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70CE5DDE"/>
    <w:multiLevelType w:val="hybridMultilevel"/>
    <w:tmpl w:val="A468D6E4"/>
    <w:lvl w:ilvl="0" w:tplc="041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4" w15:restartNumberingAfterBreak="0">
    <w:nsid w:val="74790414"/>
    <w:multiLevelType w:val="hybridMultilevel"/>
    <w:tmpl w:val="6B10BD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157CA8"/>
    <w:multiLevelType w:val="hybridMultilevel"/>
    <w:tmpl w:val="1C3A33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3693446">
    <w:abstractNumId w:val="11"/>
  </w:num>
  <w:num w:numId="2" w16cid:durableId="1570924192">
    <w:abstractNumId w:val="9"/>
  </w:num>
  <w:num w:numId="3" w16cid:durableId="161046018">
    <w:abstractNumId w:val="1"/>
  </w:num>
  <w:num w:numId="4" w16cid:durableId="2055541914">
    <w:abstractNumId w:val="3"/>
  </w:num>
  <w:num w:numId="5" w16cid:durableId="1546680547">
    <w:abstractNumId w:val="4"/>
  </w:num>
  <w:num w:numId="6" w16cid:durableId="1994680566">
    <w:abstractNumId w:val="12"/>
  </w:num>
  <w:num w:numId="7" w16cid:durableId="17314637">
    <w:abstractNumId w:val="8"/>
  </w:num>
  <w:num w:numId="8" w16cid:durableId="333727885">
    <w:abstractNumId w:val="5"/>
  </w:num>
  <w:num w:numId="9" w16cid:durableId="1545869958">
    <w:abstractNumId w:val="10"/>
  </w:num>
  <w:num w:numId="10" w16cid:durableId="1728600404">
    <w:abstractNumId w:val="7"/>
  </w:num>
  <w:num w:numId="11" w16cid:durableId="1852377114">
    <w:abstractNumId w:val="13"/>
  </w:num>
  <w:num w:numId="12" w16cid:durableId="127171528">
    <w:abstractNumId w:val="0"/>
  </w:num>
  <w:num w:numId="13" w16cid:durableId="236088523">
    <w:abstractNumId w:val="15"/>
  </w:num>
  <w:num w:numId="14" w16cid:durableId="1806122488">
    <w:abstractNumId w:val="2"/>
  </w:num>
  <w:num w:numId="15" w16cid:durableId="45835256">
    <w:abstractNumId w:val="14"/>
  </w:num>
  <w:num w:numId="16" w16cid:durableId="6672908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D54"/>
    <w:rsid w:val="000072C0"/>
    <w:rsid w:val="000120E9"/>
    <w:rsid w:val="0003086C"/>
    <w:rsid w:val="000563B6"/>
    <w:rsid w:val="00060C33"/>
    <w:rsid w:val="00080609"/>
    <w:rsid w:val="000812EB"/>
    <w:rsid w:val="0008415A"/>
    <w:rsid w:val="000A11D8"/>
    <w:rsid w:val="000B1D23"/>
    <w:rsid w:val="000B7085"/>
    <w:rsid w:val="000D0518"/>
    <w:rsid w:val="000F7BF3"/>
    <w:rsid w:val="00101678"/>
    <w:rsid w:val="00102411"/>
    <w:rsid w:val="00107D54"/>
    <w:rsid w:val="00111E6B"/>
    <w:rsid w:val="00115085"/>
    <w:rsid w:val="00126538"/>
    <w:rsid w:val="00131E66"/>
    <w:rsid w:val="001348D7"/>
    <w:rsid w:val="0015200F"/>
    <w:rsid w:val="00174027"/>
    <w:rsid w:val="00175671"/>
    <w:rsid w:val="00190185"/>
    <w:rsid w:val="00190D9F"/>
    <w:rsid w:val="00191640"/>
    <w:rsid w:val="0019419A"/>
    <w:rsid w:val="00197B17"/>
    <w:rsid w:val="001A4D04"/>
    <w:rsid w:val="001B1389"/>
    <w:rsid w:val="001B4562"/>
    <w:rsid w:val="001C0975"/>
    <w:rsid w:val="001C4D38"/>
    <w:rsid w:val="001E6905"/>
    <w:rsid w:val="001F3D97"/>
    <w:rsid w:val="0020520D"/>
    <w:rsid w:val="00206162"/>
    <w:rsid w:val="0022413D"/>
    <w:rsid w:val="002300E6"/>
    <w:rsid w:val="00232650"/>
    <w:rsid w:val="00234285"/>
    <w:rsid w:val="002430DC"/>
    <w:rsid w:val="002434C6"/>
    <w:rsid w:val="00261EA4"/>
    <w:rsid w:val="00270CC0"/>
    <w:rsid w:val="0027720C"/>
    <w:rsid w:val="00277946"/>
    <w:rsid w:val="00282E8C"/>
    <w:rsid w:val="002839FE"/>
    <w:rsid w:val="002840A4"/>
    <w:rsid w:val="00290B7A"/>
    <w:rsid w:val="002965F2"/>
    <w:rsid w:val="002B250F"/>
    <w:rsid w:val="002C09FE"/>
    <w:rsid w:val="002C561B"/>
    <w:rsid w:val="002D0907"/>
    <w:rsid w:val="002D1EAC"/>
    <w:rsid w:val="002D6FC5"/>
    <w:rsid w:val="002E0190"/>
    <w:rsid w:val="002E6EAD"/>
    <w:rsid w:val="002F1E8C"/>
    <w:rsid w:val="003250CF"/>
    <w:rsid w:val="00330464"/>
    <w:rsid w:val="0034310E"/>
    <w:rsid w:val="003546CD"/>
    <w:rsid w:val="00354876"/>
    <w:rsid w:val="003661F3"/>
    <w:rsid w:val="00390C68"/>
    <w:rsid w:val="0039624B"/>
    <w:rsid w:val="003B074A"/>
    <w:rsid w:val="003B15BE"/>
    <w:rsid w:val="003B7E4A"/>
    <w:rsid w:val="003C0B7B"/>
    <w:rsid w:val="003D0FFA"/>
    <w:rsid w:val="003F04C2"/>
    <w:rsid w:val="00405E08"/>
    <w:rsid w:val="00435E27"/>
    <w:rsid w:val="004421D3"/>
    <w:rsid w:val="004607A0"/>
    <w:rsid w:val="00473B56"/>
    <w:rsid w:val="0048448F"/>
    <w:rsid w:val="00491393"/>
    <w:rsid w:val="004930CE"/>
    <w:rsid w:val="0049776F"/>
    <w:rsid w:val="004B001C"/>
    <w:rsid w:val="004B651E"/>
    <w:rsid w:val="004C07B7"/>
    <w:rsid w:val="004C1F2C"/>
    <w:rsid w:val="004C6C35"/>
    <w:rsid w:val="004C7304"/>
    <w:rsid w:val="004D3EBC"/>
    <w:rsid w:val="004D44B3"/>
    <w:rsid w:val="004E4094"/>
    <w:rsid w:val="004E73B3"/>
    <w:rsid w:val="004E773B"/>
    <w:rsid w:val="004F17DD"/>
    <w:rsid w:val="004F1FE8"/>
    <w:rsid w:val="00503B3C"/>
    <w:rsid w:val="00505DDC"/>
    <w:rsid w:val="005068C4"/>
    <w:rsid w:val="00527F32"/>
    <w:rsid w:val="0055224B"/>
    <w:rsid w:val="005809CF"/>
    <w:rsid w:val="00585185"/>
    <w:rsid w:val="00592BAE"/>
    <w:rsid w:val="00593193"/>
    <w:rsid w:val="0059477C"/>
    <w:rsid w:val="005B0699"/>
    <w:rsid w:val="005B1FBA"/>
    <w:rsid w:val="005B2C77"/>
    <w:rsid w:val="005B2E4D"/>
    <w:rsid w:val="005B3E7C"/>
    <w:rsid w:val="005C44DD"/>
    <w:rsid w:val="005E02DA"/>
    <w:rsid w:val="005E2A45"/>
    <w:rsid w:val="005F084B"/>
    <w:rsid w:val="005F4691"/>
    <w:rsid w:val="006074C6"/>
    <w:rsid w:val="00612FE4"/>
    <w:rsid w:val="00620EEE"/>
    <w:rsid w:val="00643332"/>
    <w:rsid w:val="00647FE9"/>
    <w:rsid w:val="006505E7"/>
    <w:rsid w:val="00652A52"/>
    <w:rsid w:val="00671987"/>
    <w:rsid w:val="00673B97"/>
    <w:rsid w:val="006800D2"/>
    <w:rsid w:val="00695310"/>
    <w:rsid w:val="006B138F"/>
    <w:rsid w:val="006B3604"/>
    <w:rsid w:val="006D6AC2"/>
    <w:rsid w:val="006E3083"/>
    <w:rsid w:val="006E338A"/>
    <w:rsid w:val="006E7777"/>
    <w:rsid w:val="00704DA0"/>
    <w:rsid w:val="00717BDD"/>
    <w:rsid w:val="0072440F"/>
    <w:rsid w:val="00724FAD"/>
    <w:rsid w:val="00732CEE"/>
    <w:rsid w:val="00734AE3"/>
    <w:rsid w:val="00736C20"/>
    <w:rsid w:val="00737E3A"/>
    <w:rsid w:val="007464B3"/>
    <w:rsid w:val="007623AF"/>
    <w:rsid w:val="00767197"/>
    <w:rsid w:val="007867B7"/>
    <w:rsid w:val="00797C1B"/>
    <w:rsid w:val="007A3F1D"/>
    <w:rsid w:val="007B394C"/>
    <w:rsid w:val="007B6189"/>
    <w:rsid w:val="007C164C"/>
    <w:rsid w:val="007C41BA"/>
    <w:rsid w:val="007C5A80"/>
    <w:rsid w:val="007F0833"/>
    <w:rsid w:val="007F1796"/>
    <w:rsid w:val="00824C6D"/>
    <w:rsid w:val="00834ED7"/>
    <w:rsid w:val="0086668B"/>
    <w:rsid w:val="00873C12"/>
    <w:rsid w:val="00877A37"/>
    <w:rsid w:val="00884853"/>
    <w:rsid w:val="00897F07"/>
    <w:rsid w:val="008B0259"/>
    <w:rsid w:val="008B028B"/>
    <w:rsid w:val="008B22BB"/>
    <w:rsid w:val="008C1AAD"/>
    <w:rsid w:val="008C31E3"/>
    <w:rsid w:val="008C3D44"/>
    <w:rsid w:val="008F08E9"/>
    <w:rsid w:val="008F2B6C"/>
    <w:rsid w:val="008F3EA9"/>
    <w:rsid w:val="00907584"/>
    <w:rsid w:val="00930029"/>
    <w:rsid w:val="00966BFA"/>
    <w:rsid w:val="00992028"/>
    <w:rsid w:val="00992CD6"/>
    <w:rsid w:val="009B20AD"/>
    <w:rsid w:val="009D0762"/>
    <w:rsid w:val="009E2E97"/>
    <w:rsid w:val="009E75A3"/>
    <w:rsid w:val="009F1948"/>
    <w:rsid w:val="009F39EC"/>
    <w:rsid w:val="009F4D4F"/>
    <w:rsid w:val="009F6245"/>
    <w:rsid w:val="009F6BFA"/>
    <w:rsid w:val="00A01886"/>
    <w:rsid w:val="00A0394E"/>
    <w:rsid w:val="00A160E5"/>
    <w:rsid w:val="00A206B2"/>
    <w:rsid w:val="00A21520"/>
    <w:rsid w:val="00A331AA"/>
    <w:rsid w:val="00A43B20"/>
    <w:rsid w:val="00A60EA8"/>
    <w:rsid w:val="00A735A7"/>
    <w:rsid w:val="00A74320"/>
    <w:rsid w:val="00A86CFA"/>
    <w:rsid w:val="00A92088"/>
    <w:rsid w:val="00A936E0"/>
    <w:rsid w:val="00AA5D1C"/>
    <w:rsid w:val="00AB2F1D"/>
    <w:rsid w:val="00AB583D"/>
    <w:rsid w:val="00AC0ACE"/>
    <w:rsid w:val="00AD0639"/>
    <w:rsid w:val="00AD4E0B"/>
    <w:rsid w:val="00AE0333"/>
    <w:rsid w:val="00AE5B98"/>
    <w:rsid w:val="00B01C86"/>
    <w:rsid w:val="00B07479"/>
    <w:rsid w:val="00B1688E"/>
    <w:rsid w:val="00B16C38"/>
    <w:rsid w:val="00B2244C"/>
    <w:rsid w:val="00B25863"/>
    <w:rsid w:val="00B26A7F"/>
    <w:rsid w:val="00B36FC7"/>
    <w:rsid w:val="00B379FC"/>
    <w:rsid w:val="00B4018B"/>
    <w:rsid w:val="00B402A9"/>
    <w:rsid w:val="00B42501"/>
    <w:rsid w:val="00B45E89"/>
    <w:rsid w:val="00B47194"/>
    <w:rsid w:val="00B47957"/>
    <w:rsid w:val="00B552B5"/>
    <w:rsid w:val="00BA4167"/>
    <w:rsid w:val="00BB0B26"/>
    <w:rsid w:val="00BB6344"/>
    <w:rsid w:val="00BC2034"/>
    <w:rsid w:val="00BC6443"/>
    <w:rsid w:val="00BD1DFB"/>
    <w:rsid w:val="00BE7B30"/>
    <w:rsid w:val="00BE7DEC"/>
    <w:rsid w:val="00C00458"/>
    <w:rsid w:val="00C02BB6"/>
    <w:rsid w:val="00C0383E"/>
    <w:rsid w:val="00C12FC5"/>
    <w:rsid w:val="00C23542"/>
    <w:rsid w:val="00C23E8B"/>
    <w:rsid w:val="00C26699"/>
    <w:rsid w:val="00C345BE"/>
    <w:rsid w:val="00C36D58"/>
    <w:rsid w:val="00C61A3F"/>
    <w:rsid w:val="00C664FF"/>
    <w:rsid w:val="00C671AE"/>
    <w:rsid w:val="00C825D8"/>
    <w:rsid w:val="00C875C9"/>
    <w:rsid w:val="00C9099C"/>
    <w:rsid w:val="00CA3244"/>
    <w:rsid w:val="00CB7795"/>
    <w:rsid w:val="00CC530C"/>
    <w:rsid w:val="00D0220A"/>
    <w:rsid w:val="00D17533"/>
    <w:rsid w:val="00D175D0"/>
    <w:rsid w:val="00D17D24"/>
    <w:rsid w:val="00D2343C"/>
    <w:rsid w:val="00D3219C"/>
    <w:rsid w:val="00D44F0B"/>
    <w:rsid w:val="00D518CB"/>
    <w:rsid w:val="00D77925"/>
    <w:rsid w:val="00D90561"/>
    <w:rsid w:val="00D91AB4"/>
    <w:rsid w:val="00DA06BA"/>
    <w:rsid w:val="00DA7D64"/>
    <w:rsid w:val="00DC086C"/>
    <w:rsid w:val="00DC3F8E"/>
    <w:rsid w:val="00DC539A"/>
    <w:rsid w:val="00DC6539"/>
    <w:rsid w:val="00DC6AAB"/>
    <w:rsid w:val="00E0286F"/>
    <w:rsid w:val="00E055CC"/>
    <w:rsid w:val="00E10777"/>
    <w:rsid w:val="00E11E7C"/>
    <w:rsid w:val="00E153C6"/>
    <w:rsid w:val="00E23639"/>
    <w:rsid w:val="00E23E28"/>
    <w:rsid w:val="00E37B4A"/>
    <w:rsid w:val="00E46C2C"/>
    <w:rsid w:val="00E471A4"/>
    <w:rsid w:val="00E62EAB"/>
    <w:rsid w:val="00E662DA"/>
    <w:rsid w:val="00E82356"/>
    <w:rsid w:val="00E84918"/>
    <w:rsid w:val="00EA55BB"/>
    <w:rsid w:val="00EB6035"/>
    <w:rsid w:val="00EC1A85"/>
    <w:rsid w:val="00ED3DD9"/>
    <w:rsid w:val="00EE5373"/>
    <w:rsid w:val="00EF6AE4"/>
    <w:rsid w:val="00F0296E"/>
    <w:rsid w:val="00F169FC"/>
    <w:rsid w:val="00F22B9D"/>
    <w:rsid w:val="00F421A5"/>
    <w:rsid w:val="00F50CDD"/>
    <w:rsid w:val="00F52D86"/>
    <w:rsid w:val="00F578C1"/>
    <w:rsid w:val="00F7592D"/>
    <w:rsid w:val="00F8194F"/>
    <w:rsid w:val="00FC4526"/>
    <w:rsid w:val="00FD2090"/>
    <w:rsid w:val="00FE0388"/>
    <w:rsid w:val="00FE3D46"/>
    <w:rsid w:val="00FE72D5"/>
    <w:rsid w:val="00FF61E0"/>
    <w:rsid w:val="07ADC922"/>
    <w:rsid w:val="1023D79C"/>
    <w:rsid w:val="1442D3C0"/>
    <w:rsid w:val="175D34E8"/>
    <w:rsid w:val="2824D933"/>
    <w:rsid w:val="2EBE5D3F"/>
    <w:rsid w:val="3EF3D85B"/>
    <w:rsid w:val="59A25261"/>
    <w:rsid w:val="6A6F0BFE"/>
    <w:rsid w:val="6C52D7B9"/>
    <w:rsid w:val="75EEF10E"/>
    <w:rsid w:val="79BF9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0CE3DC"/>
  <w15:docId w15:val="{DB4BD2BF-3751-418F-BF11-6BC5E2A27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072C0"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9">
    <w:name w:val="9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Intestazione">
    <w:name w:val="header"/>
    <w:basedOn w:val="Normale"/>
    <w:link w:val="IntestazioneCarattere"/>
    <w:uiPriority w:val="99"/>
    <w:unhideWhenUsed/>
    <w:rsid w:val="000812EB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812EB"/>
  </w:style>
  <w:style w:type="paragraph" w:styleId="Pidipagina">
    <w:name w:val="footer"/>
    <w:basedOn w:val="Normale"/>
    <w:link w:val="PidipaginaCarattere"/>
    <w:uiPriority w:val="99"/>
    <w:unhideWhenUsed/>
    <w:rsid w:val="000812EB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812EB"/>
  </w:style>
  <w:style w:type="character" w:styleId="Collegamentoipertestuale">
    <w:name w:val="Hyperlink"/>
    <w:basedOn w:val="Carpredefinitoparagrafo"/>
    <w:uiPriority w:val="99"/>
    <w:unhideWhenUsed/>
    <w:rsid w:val="000812EB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812EB"/>
    <w:rPr>
      <w:color w:val="605E5C"/>
      <w:shd w:val="clear" w:color="auto" w:fill="E1DFDD"/>
    </w:rPr>
  </w:style>
  <w:style w:type="table" w:styleId="Grigliatabella">
    <w:name w:val="Table Grid"/>
    <w:basedOn w:val="Tabellanormale"/>
    <w:uiPriority w:val="39"/>
    <w:rsid w:val="005E2A4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27720C"/>
    <w:pPr>
      <w:ind w:left="720"/>
      <w:contextualSpacing/>
    </w:pPr>
  </w:style>
  <w:style w:type="paragraph" w:styleId="Titolosommario">
    <w:name w:val="TOC Heading"/>
    <w:basedOn w:val="Titolo1"/>
    <w:next w:val="Normale"/>
    <w:uiPriority w:val="39"/>
    <w:unhideWhenUsed/>
    <w:qFormat/>
    <w:rsid w:val="00A160E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Sommario1">
    <w:name w:val="toc 1"/>
    <w:basedOn w:val="Normale"/>
    <w:next w:val="Normale"/>
    <w:autoRedefine/>
    <w:uiPriority w:val="39"/>
    <w:unhideWhenUsed/>
    <w:rsid w:val="00A160E5"/>
    <w:pPr>
      <w:spacing w:after="100"/>
    </w:pPr>
  </w:style>
  <w:style w:type="character" w:customStyle="1" w:styleId="Titolo1Carattere">
    <w:name w:val="Titolo 1 Carattere"/>
    <w:basedOn w:val="Carpredefinitoparagrafo"/>
    <w:link w:val="Titolo1"/>
    <w:uiPriority w:val="9"/>
    <w:rsid w:val="00CC530C"/>
    <w:rPr>
      <w:sz w:val="40"/>
      <w:szCs w:val="40"/>
    </w:rPr>
  </w:style>
  <w:style w:type="paragraph" w:styleId="Sommario2">
    <w:name w:val="toc 2"/>
    <w:basedOn w:val="Normale"/>
    <w:next w:val="Normale"/>
    <w:autoRedefine/>
    <w:uiPriority w:val="39"/>
    <w:unhideWhenUsed/>
    <w:rsid w:val="006E3083"/>
    <w:pPr>
      <w:spacing w:after="100" w:line="259" w:lineRule="auto"/>
      <w:ind w:left="220"/>
    </w:pPr>
    <w:rPr>
      <w:rFonts w:asciiTheme="minorHAnsi" w:eastAsiaTheme="minorEastAsia" w:hAnsiTheme="minorHAnsi" w:cs="Times New Roman"/>
      <w:lang w:val="en-US" w:eastAsia="en-US"/>
    </w:rPr>
  </w:style>
  <w:style w:type="paragraph" w:styleId="Sommario3">
    <w:name w:val="toc 3"/>
    <w:basedOn w:val="Normale"/>
    <w:next w:val="Normale"/>
    <w:autoRedefine/>
    <w:uiPriority w:val="39"/>
    <w:unhideWhenUsed/>
    <w:rsid w:val="006E3083"/>
    <w:pPr>
      <w:spacing w:after="100" w:line="259" w:lineRule="auto"/>
      <w:ind w:left="440"/>
    </w:pPr>
    <w:rPr>
      <w:rFonts w:asciiTheme="minorHAnsi" w:eastAsiaTheme="minorEastAsia" w:hAnsiTheme="minorHAnsi" w:cs="Times New Roman"/>
      <w:lang w:val="en-US" w:eastAsia="en-US"/>
    </w:rPr>
  </w:style>
  <w:style w:type="character" w:styleId="Rimandocommento">
    <w:name w:val="annotation reference"/>
    <w:basedOn w:val="Carpredefinitoparagrafo"/>
    <w:uiPriority w:val="99"/>
    <w:semiHidden/>
    <w:unhideWhenUsed/>
    <w:rsid w:val="004D3EBC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4D3EBC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4D3EBC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4D3EBC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4D3EBC"/>
    <w:rPr>
      <w:b/>
      <w:bCs/>
      <w:sz w:val="20"/>
      <w:szCs w:val="20"/>
    </w:rPr>
  </w:style>
  <w:style w:type="character" w:styleId="Testosegnaposto">
    <w:name w:val="Placeholder Text"/>
    <w:basedOn w:val="Carpredefinitoparagrafo"/>
    <w:uiPriority w:val="99"/>
    <w:semiHidden/>
    <w:rsid w:val="00A92088"/>
    <w:rPr>
      <w:color w:val="808080"/>
    </w:rPr>
  </w:style>
  <w:style w:type="character" w:styleId="Collegamentovisitato">
    <w:name w:val="FollowedHyperlink"/>
    <w:basedOn w:val="Carpredefinitoparagrafo"/>
    <w:uiPriority w:val="99"/>
    <w:semiHidden/>
    <w:unhideWhenUsed/>
    <w:rsid w:val="00DC6AAB"/>
    <w:rPr>
      <w:color w:val="800080" w:themeColor="followedHyperlink"/>
      <w:u w:val="single"/>
    </w:rPr>
  </w:style>
  <w:style w:type="table" w:styleId="Tabellagriglia6acolori-colore4">
    <w:name w:val="Grid Table 6 Colorful Accent 4"/>
    <w:basedOn w:val="Tabellanormale"/>
    <w:uiPriority w:val="51"/>
    <w:rsid w:val="00DC6AAB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customStyle="1" w:styleId="rynqvb">
    <w:name w:val="rynqvb"/>
    <w:basedOn w:val="Carpredefinitoparagrafo"/>
    <w:rsid w:val="006E33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mouser.it/datasheet/2/916/74HC_HCT165-1512205.pdf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static6.arrow.com/aropdfconversion/feedeaac954a55746fc0ba416c333189448357f3/762jp011797.pdf" TargetMode="Externa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mouser.it/datasheet/2/916/74HC_HCT165-1512205.pdf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nge\Downloads\Product%20Requirements%20Document%20-%20PR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5a5868-af0a-410c-839e-8d12f9bbae3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1CAF5201C82C43AA4DBD7D4A985E69" ma:contentTypeVersion="17" ma:contentTypeDescription="Creare un nuovo documento." ma:contentTypeScope="" ma:versionID="211c33d4d86005f0f0267f50b4ae0a4c">
  <xsd:schema xmlns:xsd="http://www.w3.org/2001/XMLSchema" xmlns:xs="http://www.w3.org/2001/XMLSchema" xmlns:p="http://schemas.microsoft.com/office/2006/metadata/properties" xmlns:ns2="ff5a5868-af0a-410c-839e-8d12f9bbae36" xmlns:ns3="4e4aeb4f-2755-45de-8429-e3c3045be2d4" targetNamespace="http://schemas.microsoft.com/office/2006/metadata/properties" ma:root="true" ma:fieldsID="0154d882b59d2c50fc4179a4b74a9d7b" ns2:_="" ns3:_="">
    <xsd:import namespace="ff5a5868-af0a-410c-839e-8d12f9bbae36"/>
    <xsd:import namespace="4e4aeb4f-2755-45de-8429-e3c3045be2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a5868-af0a-410c-839e-8d12f9bbae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Tag immagine" ma:readOnly="false" ma:fieldId="{5cf76f15-5ced-4ddc-b409-7134ff3c332f}" ma:taxonomyMulti="true" ma:sspId="e03ef3db-1873-48f1-8e04-87b5542c2e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4aeb4f-2755-45de-8429-e3c3045be2d4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A2476-6CCC-4ACD-8B23-92066FF69FF5}">
  <ds:schemaRefs>
    <ds:schemaRef ds:uri="http://schemas.microsoft.com/office/2006/metadata/properties"/>
    <ds:schemaRef ds:uri="http://schemas.microsoft.com/office/infopath/2007/PartnerControls"/>
    <ds:schemaRef ds:uri="ff5a5868-af0a-410c-839e-8d12f9bbae36"/>
  </ds:schemaRefs>
</ds:datastoreItem>
</file>

<file path=customXml/itemProps2.xml><?xml version="1.0" encoding="utf-8"?>
<ds:datastoreItem xmlns:ds="http://schemas.openxmlformats.org/officeDocument/2006/customXml" ds:itemID="{B5E9EA25-5FC5-4B77-9A98-9B7CEE936C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C2AAD3-DDCC-4BC8-9FA0-86DBFF7E2B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5a5868-af0a-410c-839e-8d12f9bbae36"/>
    <ds:schemaRef ds:uri="4e4aeb4f-2755-45de-8429-e3c3045be2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B1F568D-5C8C-4DD2-AF51-0F492A817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Product Requirements Document - PRD Template.dotx</Template>
  <TotalTime>84</TotalTime>
  <Pages>8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Angeletti</dc:creator>
  <cp:keywords/>
  <dc:description/>
  <cp:lastModifiedBy>ZINGARETTI ALESSANDRO</cp:lastModifiedBy>
  <cp:revision>5</cp:revision>
  <dcterms:created xsi:type="dcterms:W3CDTF">2025-02-24T16:45:00Z</dcterms:created>
  <dcterms:modified xsi:type="dcterms:W3CDTF">2025-02-28T10:41:00Z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0x010100B21CAF5201C82C43AA4DBD7D4A985E69</vt:lpwstr>
  </property>
  <property fmtid="{D5CDD505-2E9C-101B-9397-08002B2CF9AE}" pid="3" name="MediaServiceImageTags">
    <vt:lpwstr/>
  </property>
</Properties>
</file>