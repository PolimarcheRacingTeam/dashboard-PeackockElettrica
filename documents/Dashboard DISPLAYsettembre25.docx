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720C" w:rsidP="00BE7DEC" w:rsidRDefault="0027720C" w14:paraId="63AEE629" w14:textId="77777777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Pr="006E3083" w:rsidR="001B4562" w:rsidRDefault="004D44B3" w14:paraId="47C09341" w14:textId="77777777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:rsidR="000B7085" w:rsidP="0027720C" w:rsidRDefault="00A92088" w14:paraId="29918536" w14:textId="7C46EA53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>DASHBOARD - Display</w:t>
      </w:r>
    </w:p>
    <w:p w:rsidRPr="006E3083" w:rsidR="009B20AD" w:rsidP="009B20AD" w:rsidRDefault="009B20AD" w14:paraId="33C9B168" w14:textId="77777777">
      <w:pPr>
        <w:spacing w:line="240" w:lineRule="auto"/>
        <w:rPr>
          <w:rFonts w:asciiTheme="majorHAnsi" w:hAnsiTheme="majorHAnsi" w:cstheme="majorHAnsi"/>
          <w:b/>
          <w:color w:val="00B0F0"/>
          <w:sz w:val="36"/>
          <w:szCs w:val="36"/>
        </w:rPr>
      </w:pPr>
    </w:p>
    <w:p w:rsidRPr="00E37B4A" w:rsidR="001B4562" w:rsidRDefault="001B4562" w14:paraId="7A1BD4F8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:rsidR="005E2A45" w:rsidP="005E2A45" w:rsidRDefault="005E2A45" w14:paraId="18C61CEA" w14:textId="77777777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9338" w:type="dxa"/>
        <w:tblLook w:val="04A0" w:firstRow="1" w:lastRow="0" w:firstColumn="1" w:lastColumn="0" w:noHBand="0" w:noVBand="1"/>
      </w:tblPr>
      <w:tblGrid>
        <w:gridCol w:w="3000"/>
        <w:gridCol w:w="3113"/>
        <w:gridCol w:w="3225"/>
      </w:tblGrid>
      <w:tr w:rsidRPr="006E3083" w:rsidR="004C07B7" w:rsidTr="3555CA61" w14:paraId="07E34EBD" w14:textId="77777777">
        <w:tc>
          <w:tcPr>
            <w:tcW w:w="3000" w:type="dxa"/>
            <w:tcMar/>
          </w:tcPr>
          <w:p w:rsidRPr="006E3083" w:rsidR="004C07B7" w:rsidP="005E2A45" w:rsidRDefault="004C07B7" w14:paraId="0350095D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113" w:type="dxa"/>
            <w:tcMar/>
          </w:tcPr>
          <w:p w:rsidRPr="006E3083" w:rsidR="004C07B7" w:rsidP="005E2A45" w:rsidRDefault="004C07B7" w14:paraId="3083EBC9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3225" w:type="dxa"/>
            <w:tcMar/>
          </w:tcPr>
          <w:p w:rsidRPr="006E3083" w:rsidR="004C07B7" w:rsidP="000072C0" w:rsidRDefault="004C07B7" w14:paraId="4FF93DEF" w14:textId="77777777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Pr="006E3083" w:rsidR="00F22B9D" w:rsidTr="3555CA61" w14:paraId="2C33FE7B" w14:textId="77777777">
        <w:tc>
          <w:tcPr>
            <w:tcW w:w="3000" w:type="dxa"/>
            <w:tcMar/>
          </w:tcPr>
          <w:p w:rsidRPr="006E3083" w:rsidR="00F22B9D" w:rsidP="00F22B9D" w:rsidRDefault="00F22B9D" w14:paraId="3650692D" w14:textId="4D9D63EB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A92088">
              <w:rPr>
                <w:rFonts w:asciiTheme="majorHAnsi" w:hAnsiTheme="majorHAnsi" w:cstheme="majorHAnsi"/>
                <w:bCs/>
                <w:sz w:val="28"/>
                <w:szCs w:val="28"/>
              </w:rPr>
              <w:t>Alessandro Zingaretti</w:t>
            </w:r>
          </w:p>
        </w:tc>
        <w:tc>
          <w:tcPr>
            <w:tcW w:w="3113" w:type="dxa"/>
            <w:tcMar/>
          </w:tcPr>
          <w:p w:rsidRPr="006E3083" w:rsidR="00F22B9D" w:rsidP="00F22B9D" w:rsidRDefault="00F22B9D" w14:paraId="45DFA5E2" w14:textId="43515D7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Electronics Team Member</w:t>
            </w:r>
          </w:p>
        </w:tc>
        <w:tc>
          <w:tcPr>
            <w:tcW w:w="3225" w:type="dxa"/>
            <w:tcMar/>
          </w:tcPr>
          <w:p w:rsidRPr="006E3083" w:rsidR="00F22B9D" w:rsidP="3555CA61" w:rsidRDefault="00F22B9D" w14:paraId="2FEBB455" w14:textId="3B4A85DB">
            <w:pPr>
              <w:jc w:val="center"/>
              <w:rPr>
                <w:rFonts w:ascii="Calibri" w:hAnsi="Calibri" w:cs="" w:asciiTheme="majorAscii" w:hAnsiTheme="majorAscii" w:cstheme="majorBidi"/>
                <w:sz w:val="28"/>
                <w:szCs w:val="28"/>
              </w:rPr>
            </w:pPr>
            <w:r w:rsidRPr="3555CA61" w:rsidR="00F22B9D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2</w:t>
            </w:r>
            <w:r w:rsidRPr="3555CA61" w:rsidR="31547DE6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9</w:t>
            </w:r>
            <w:r w:rsidRPr="3555CA61" w:rsidR="00F22B9D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/0</w:t>
            </w:r>
            <w:r w:rsidRPr="3555CA61" w:rsidR="389D1D57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9</w:t>
            </w:r>
            <w:r w:rsidRPr="3555CA61" w:rsidR="00F22B9D">
              <w:rPr>
                <w:rFonts w:ascii="Calibri" w:hAnsi="Calibri" w:cs="" w:asciiTheme="majorAscii" w:hAnsiTheme="majorAscii" w:cstheme="majorBidi"/>
                <w:sz w:val="28"/>
                <w:szCs w:val="28"/>
              </w:rPr>
              <w:t>/2025</w:t>
            </w:r>
          </w:p>
        </w:tc>
      </w:tr>
      <w:tr w:rsidRPr="006E3083" w:rsidR="00F22B9D" w:rsidTr="3555CA61" w14:paraId="159B608F" w14:textId="77777777">
        <w:tc>
          <w:tcPr>
            <w:tcW w:w="3000" w:type="dxa"/>
            <w:tcMar/>
          </w:tcPr>
          <w:p w:rsidRPr="006E3083" w:rsidR="00F22B9D" w:rsidP="00F22B9D" w:rsidRDefault="00F22B9D" w14:paraId="61B66F21" w14:textId="7DFA55C1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113" w:type="dxa"/>
            <w:tcMar/>
          </w:tcPr>
          <w:p w:rsidRPr="006E3083" w:rsidR="00F22B9D" w:rsidP="00F22B9D" w:rsidRDefault="00F22B9D" w14:paraId="2ED21E0B" w14:textId="5E581402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  <w:tcMar/>
          </w:tcPr>
          <w:p w:rsidRPr="006E3083" w:rsidR="00F22B9D" w:rsidP="00F22B9D" w:rsidRDefault="00F22B9D" w14:paraId="4DD74E15" w14:textId="2457D794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Pr="006E3083" w:rsidR="00F22B9D" w:rsidTr="3555CA61" w14:paraId="739F7155" w14:textId="77777777">
        <w:tc>
          <w:tcPr>
            <w:tcW w:w="3000" w:type="dxa"/>
            <w:tcMar/>
          </w:tcPr>
          <w:p w:rsidRPr="006E3083" w:rsidR="00F22B9D" w:rsidP="00F22B9D" w:rsidRDefault="00F22B9D" w14:paraId="04D41882" w14:textId="394E135D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113" w:type="dxa"/>
            <w:tcMar/>
          </w:tcPr>
          <w:p w:rsidRPr="006E3083" w:rsidR="00F22B9D" w:rsidP="00F22B9D" w:rsidRDefault="00F22B9D" w14:paraId="57BCDC70" w14:textId="4F5225E9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225" w:type="dxa"/>
            <w:tcMar/>
          </w:tcPr>
          <w:p w:rsidRPr="006E3083" w:rsidR="00F22B9D" w:rsidP="00F22B9D" w:rsidRDefault="00F22B9D" w14:paraId="03618AC9" w14:textId="5E68E49A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:rsidRPr="006E3083" w:rsidR="005E2A45" w:rsidP="005E2A45" w:rsidRDefault="005E2A45" w14:paraId="46CBD219" w14:textId="7777777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:rsidRPr="006E3083" w:rsidR="005E2A45" w:rsidP="005E2A45" w:rsidRDefault="005E2A45" w14:paraId="7891FB9A" w14:textId="77777777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:rsidRPr="006E3083" w:rsidR="000072C0" w:rsidP="000072C0" w:rsidRDefault="000072C0" w14:paraId="136E31E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:rsidRPr="006E3083" w:rsidR="000072C0" w:rsidP="000072C0" w:rsidRDefault="000072C0" w14:paraId="057DB84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1129"/>
        <w:gridCol w:w="1843"/>
        <w:gridCol w:w="3119"/>
        <w:gridCol w:w="3260"/>
      </w:tblGrid>
      <w:tr w:rsidRPr="006E3083" w:rsidR="000072C0" w:rsidTr="00A92088" w14:paraId="06ABD628" w14:textId="77777777">
        <w:tc>
          <w:tcPr>
            <w:tcW w:w="1129" w:type="dxa"/>
          </w:tcPr>
          <w:p w:rsidRPr="006E3083" w:rsidR="000072C0" w:rsidP="000072C0" w:rsidRDefault="000072C0" w14:paraId="431410B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</w:tcPr>
          <w:p w:rsidRPr="006E3083" w:rsidR="000072C0" w:rsidP="000072C0" w:rsidRDefault="000072C0" w14:paraId="73D2969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3119" w:type="dxa"/>
          </w:tcPr>
          <w:p w:rsidRPr="006E3083" w:rsidR="000072C0" w:rsidP="000072C0" w:rsidRDefault="000072C0" w14:paraId="70E83C0D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3260" w:type="dxa"/>
          </w:tcPr>
          <w:p w:rsidRPr="006E3083" w:rsidR="000072C0" w:rsidP="000072C0" w:rsidRDefault="000072C0" w14:paraId="1854C239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Pr="006E3083" w:rsidR="000072C0" w:rsidTr="00A92088" w14:paraId="64528717" w14:textId="77777777">
        <w:tc>
          <w:tcPr>
            <w:tcW w:w="1129" w:type="dxa"/>
          </w:tcPr>
          <w:p w:rsidRPr="006E3083" w:rsidR="000072C0" w:rsidP="000072C0" w:rsidRDefault="000072C0" w14:paraId="09438105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</w:tcPr>
          <w:p w:rsidRPr="006E3083" w:rsidR="000072C0" w:rsidP="6C52D7B9" w:rsidRDefault="000072C0" w14:paraId="7DB9510A" w14:textId="35A04B1F">
            <w:pPr>
              <w:widowControl w:val="0"/>
              <w:jc w:val="center"/>
              <w:rPr>
                <w:rFonts w:asciiTheme="majorHAnsi" w:hAnsiTheme="majorHAnsi" w:cstheme="majorBidi"/>
                <w:sz w:val="28"/>
                <w:szCs w:val="28"/>
              </w:rPr>
            </w:pPr>
          </w:p>
        </w:tc>
        <w:tc>
          <w:tcPr>
            <w:tcW w:w="3119" w:type="dxa"/>
          </w:tcPr>
          <w:p w:rsidRPr="00A92088" w:rsidR="000072C0" w:rsidP="000072C0" w:rsidRDefault="000072C0" w14:paraId="4966DDA0" w14:textId="273BA11B">
            <w:pPr>
              <w:widowControl w:val="0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0A5119AC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A92088" w14:paraId="4E098592" w14:textId="77777777">
        <w:tc>
          <w:tcPr>
            <w:tcW w:w="1129" w:type="dxa"/>
          </w:tcPr>
          <w:p w:rsidRPr="006E3083" w:rsidR="000072C0" w:rsidP="000072C0" w:rsidRDefault="000072C0" w14:paraId="4D15729E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</w:tcPr>
          <w:p w:rsidRPr="006E3083" w:rsidR="000072C0" w:rsidP="000072C0" w:rsidRDefault="000072C0" w14:paraId="4ADAFB81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Pr="006E3083" w:rsidR="000072C0" w:rsidP="000072C0" w:rsidRDefault="000072C0" w14:paraId="4DEF511D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7107A9C9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A92088" w14:paraId="0ED4C576" w14:textId="77777777">
        <w:tc>
          <w:tcPr>
            <w:tcW w:w="1129" w:type="dxa"/>
          </w:tcPr>
          <w:p w:rsidRPr="006E3083" w:rsidR="000072C0" w:rsidP="000072C0" w:rsidRDefault="000072C0" w14:paraId="5E560E20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</w:tcPr>
          <w:p w:rsidRPr="006E3083" w:rsidR="000072C0" w:rsidP="000072C0" w:rsidRDefault="000072C0" w14:paraId="2668C48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Pr="006E3083" w:rsidR="000072C0" w:rsidP="000072C0" w:rsidRDefault="000072C0" w14:paraId="1C486642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2087A514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A92088" w14:paraId="0D5CAFCE" w14:textId="77777777">
        <w:tc>
          <w:tcPr>
            <w:tcW w:w="1129" w:type="dxa"/>
          </w:tcPr>
          <w:p w:rsidRPr="006E3083" w:rsidR="000072C0" w:rsidP="000072C0" w:rsidRDefault="000072C0" w14:paraId="13A80780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</w:tcPr>
          <w:p w:rsidRPr="006E3083" w:rsidR="000072C0" w:rsidP="000072C0" w:rsidRDefault="000072C0" w14:paraId="303485DA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Pr="006E3083" w:rsidR="000072C0" w:rsidP="000072C0" w:rsidRDefault="000072C0" w14:paraId="69FFD98E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174A02DE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A92088" w14:paraId="3C5D227A" w14:textId="77777777">
        <w:tc>
          <w:tcPr>
            <w:tcW w:w="1129" w:type="dxa"/>
          </w:tcPr>
          <w:p w:rsidRPr="006E3083" w:rsidR="000072C0" w:rsidP="000072C0" w:rsidRDefault="000072C0" w14:paraId="37D12B4F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</w:tcPr>
          <w:p w:rsidRPr="006E3083" w:rsidR="000072C0" w:rsidP="000072C0" w:rsidRDefault="000072C0" w14:paraId="6E773563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Pr="006E3083" w:rsidR="000072C0" w:rsidP="000072C0" w:rsidRDefault="000072C0" w14:paraId="6E47FFF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5B328675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A92088" w14:paraId="7BFFF5E7" w14:textId="77777777">
        <w:tc>
          <w:tcPr>
            <w:tcW w:w="1129" w:type="dxa"/>
          </w:tcPr>
          <w:p w:rsidRPr="006E3083" w:rsidR="000072C0" w:rsidP="000072C0" w:rsidRDefault="000072C0" w14:paraId="5C007258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</w:tcPr>
          <w:p w:rsidRPr="006E3083" w:rsidR="000072C0" w:rsidP="000072C0" w:rsidRDefault="000072C0" w14:paraId="182F7383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Pr="006E3083" w:rsidR="000072C0" w:rsidP="000072C0" w:rsidRDefault="000072C0" w14:paraId="6F6F1E63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14EDA5D7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Pr="006E3083" w:rsidR="000072C0" w:rsidTr="00A92088" w14:paraId="6882ED52" w14:textId="77777777">
        <w:tc>
          <w:tcPr>
            <w:tcW w:w="1129" w:type="dxa"/>
          </w:tcPr>
          <w:p w:rsidRPr="006E3083" w:rsidR="000072C0" w:rsidP="000072C0" w:rsidRDefault="000072C0" w14:paraId="2589A617" w14:textId="77777777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</w:tcPr>
          <w:p w:rsidRPr="006E3083" w:rsidR="000072C0" w:rsidP="000072C0" w:rsidRDefault="000072C0" w14:paraId="2CB58DE8" w14:textId="77777777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119" w:type="dxa"/>
          </w:tcPr>
          <w:p w:rsidRPr="006E3083" w:rsidR="000072C0" w:rsidP="000072C0" w:rsidRDefault="000072C0" w14:paraId="4C11D70C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Pr="006E3083" w:rsidR="000072C0" w:rsidP="000072C0" w:rsidRDefault="000072C0" w14:paraId="6373B210" w14:textId="77777777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:rsidRPr="00CC530C" w:rsidR="00A160E5" w:rsidP="00CC530C" w:rsidRDefault="0027720C" w14:paraId="3D3190A3" w14:textId="654F2CB9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id w:val="682324366"/>
        <w:docPartObj>
          <w:docPartGallery w:val="Table of Contents"/>
          <w:docPartUnique/>
        </w:docPartObj>
      </w:sdtPr>
      <w:sdtContent>
        <w:p w:rsidR="006E3083" w:rsidP="006E3083" w:rsidRDefault="006E3083" w14:paraId="31869DCD" w14:textId="77777777">
          <w:pPr>
            <w:pStyle w:val="Titolosommario"/>
          </w:pPr>
        </w:p>
        <w:p w:rsidRPr="006E3083" w:rsidR="00A160E5" w:rsidP="00CC530C" w:rsidRDefault="006E3083" w14:paraId="14609120" w14:textId="77777777">
          <w:pPr>
            <w:pStyle w:val="Titolosommario"/>
            <w:jc w:val="center"/>
            <w:rPr>
              <w:b w:val="1"/>
              <w:bCs w:val="1"/>
              <w:sz w:val="44"/>
              <w:szCs w:val="44"/>
            </w:rPr>
          </w:pPr>
          <w:r w:rsidRPr="3555CA61" w:rsidR="006E3083">
            <w:rPr>
              <w:b w:val="1"/>
              <w:bCs w:val="1"/>
              <w:color w:val="auto"/>
              <w:sz w:val="44"/>
              <w:szCs w:val="44"/>
            </w:rPr>
            <w:t>TABLE OF CONTENTS</w:t>
          </w:r>
        </w:p>
        <w:p w:rsidR="00BE7DEC" w:rsidP="3555CA61" w:rsidRDefault="00A160E5" w14:paraId="4C959B1C" w14:textId="722FEB9B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554376003">
            <w:r w:rsidRPr="3555CA61" w:rsidR="3555CA61">
              <w:rPr>
                <w:rStyle w:val="Collegamentoipertestuale"/>
              </w:rPr>
              <w:t>GENERAL PRODUCT DESCRIPTION</w:t>
            </w:r>
            <w:r>
              <w:tab/>
            </w:r>
            <w:r>
              <w:fldChar w:fldCharType="begin"/>
            </w:r>
            <w:r>
              <w:instrText xml:space="preserve">PAGEREF _Toc1554376003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2</w:t>
            </w:r>
            <w:r>
              <w:fldChar w:fldCharType="end"/>
            </w:r>
          </w:hyperlink>
        </w:p>
        <w:p w:rsidR="00BE7DEC" w:rsidP="3555CA61" w:rsidRDefault="00BE7DEC" w14:paraId="226C6188" w14:textId="3216A4DE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890537097">
            <w:r w:rsidRPr="3555CA61" w:rsidR="3555CA61">
              <w:rPr>
                <w:rStyle w:val="Collegamentoipertestuale"/>
              </w:rPr>
              <w:t>INPUT AND OUTPUT</w:t>
            </w:r>
            <w:r>
              <w:tab/>
            </w:r>
            <w:r>
              <w:fldChar w:fldCharType="begin"/>
            </w:r>
            <w:r>
              <w:instrText xml:space="preserve">PAGEREF _Toc890537097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3</w:t>
            </w:r>
            <w:r>
              <w:fldChar w:fldCharType="end"/>
            </w:r>
          </w:hyperlink>
        </w:p>
        <w:p w:rsidR="00BE7DEC" w:rsidP="3555CA61" w:rsidRDefault="00BE7DEC" w14:paraId="32E66883" w14:textId="72E1DCEB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1903409338">
            <w:r w:rsidRPr="3555CA61" w:rsidR="3555CA61">
              <w:rPr>
                <w:rStyle w:val="Collegamentoipertestuale"/>
              </w:rPr>
              <w:t>ENVIRONMENT</w:t>
            </w:r>
            <w:r>
              <w:tab/>
            </w:r>
            <w:r>
              <w:fldChar w:fldCharType="begin"/>
            </w:r>
            <w:r>
              <w:instrText xml:space="preserve">PAGEREF _Toc1903409338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4</w:t>
            </w:r>
            <w:r>
              <w:fldChar w:fldCharType="end"/>
            </w:r>
          </w:hyperlink>
        </w:p>
        <w:p w:rsidR="00BE7DEC" w:rsidP="3555CA61" w:rsidRDefault="00BE7DEC" w14:paraId="4C4435B7" w14:textId="431E526E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463727376">
            <w:r w:rsidRPr="3555CA61" w:rsidR="3555CA61">
              <w:rPr>
                <w:rStyle w:val="Collegamentoipertestuale"/>
              </w:rPr>
              <w:t>INTERFACE</w:t>
            </w:r>
            <w:r>
              <w:tab/>
            </w:r>
            <w:r>
              <w:fldChar w:fldCharType="begin"/>
            </w:r>
            <w:r>
              <w:instrText xml:space="preserve">PAGEREF _Toc463727376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4</w:t>
            </w:r>
            <w:r>
              <w:fldChar w:fldCharType="end"/>
            </w:r>
          </w:hyperlink>
        </w:p>
        <w:p w:rsidR="00BE7DEC" w:rsidP="3555CA61" w:rsidRDefault="00BE7DEC" w14:paraId="6FCD9C4C" w14:textId="2C5A91AD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1288909394">
            <w:r w:rsidRPr="3555CA61" w:rsidR="3555CA61">
              <w:rPr>
                <w:rStyle w:val="Collegamentoipertestuale"/>
              </w:rPr>
              <w:t>DESIGN</w:t>
            </w:r>
            <w:r>
              <w:tab/>
            </w:r>
            <w:r>
              <w:fldChar w:fldCharType="begin"/>
            </w:r>
            <w:r>
              <w:instrText xml:space="preserve">PAGEREF _Toc1288909394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4</w:t>
            </w:r>
            <w:r>
              <w:fldChar w:fldCharType="end"/>
            </w:r>
          </w:hyperlink>
        </w:p>
        <w:p w:rsidR="00BE7DEC" w:rsidP="3555CA61" w:rsidRDefault="00BE7DEC" w14:paraId="3DF20240" w14:textId="2EB85DBC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1016969007">
            <w:r w:rsidRPr="3555CA61" w:rsidR="3555CA61">
              <w:rPr>
                <w:rStyle w:val="Collegamentoipertestuale"/>
              </w:rPr>
              <w:t>SOFTWARE ARCHITECTURE AND DATA PROCESSING</w:t>
            </w:r>
            <w:r>
              <w:tab/>
            </w:r>
            <w:r>
              <w:fldChar w:fldCharType="begin"/>
            </w:r>
            <w:r>
              <w:instrText xml:space="preserve">PAGEREF _Toc1016969007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5</w:t>
            </w:r>
            <w:r>
              <w:fldChar w:fldCharType="end"/>
            </w:r>
          </w:hyperlink>
        </w:p>
        <w:p w:rsidR="00BE7DEC" w:rsidP="3555CA61" w:rsidRDefault="00BE7DEC" w14:paraId="084D27CC" w14:textId="5FEDFC9A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1666892579">
            <w:r w:rsidRPr="3555CA61" w:rsidR="3555CA61">
              <w:rPr>
                <w:rStyle w:val="Collegamentoipertestuale"/>
              </w:rPr>
              <w:t>ELECTRICAL HARDWARE AND SENSORS</w:t>
            </w:r>
            <w:r>
              <w:tab/>
            </w:r>
            <w:r>
              <w:fldChar w:fldCharType="begin"/>
            </w:r>
            <w:r>
              <w:instrText xml:space="preserve">PAGEREF _Toc1666892579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6</w:t>
            </w:r>
            <w:r>
              <w:fldChar w:fldCharType="end"/>
            </w:r>
          </w:hyperlink>
        </w:p>
        <w:p w:rsidR="00BE7DEC" w:rsidP="3555CA61" w:rsidRDefault="00BE7DEC" w14:paraId="12FC68B9" w14:textId="0DBF391A">
          <w:pPr>
            <w:pStyle w:val="Sommario1"/>
            <w:tabs>
              <w:tab w:val="right" w:leader="dot" w:pos="9345"/>
            </w:tabs>
            <w:rPr>
              <w:rStyle w:val="Collegamentoipertestuale"/>
              <w:noProof/>
              <w:kern w:val="2"/>
              <w:lang w:val="it-IT" w:eastAsia="zh-CN"/>
              <w14:ligatures w14:val="standardContextual"/>
            </w:rPr>
          </w:pPr>
          <w:hyperlink w:anchor="_Toc1815403344">
            <w:r w:rsidRPr="3555CA61" w:rsidR="3555CA61">
              <w:rPr>
                <w:rStyle w:val="Collegamentoipertestuale"/>
              </w:rPr>
              <w:t>PRODUCT VALIDATION / QUALIFICATION</w:t>
            </w:r>
            <w:r>
              <w:tab/>
            </w:r>
            <w:r>
              <w:fldChar w:fldCharType="begin"/>
            </w:r>
            <w:r>
              <w:instrText xml:space="preserve">PAGEREF _Toc1815403344 \h</w:instrText>
            </w:r>
            <w:r>
              <w:fldChar w:fldCharType="separate"/>
            </w:r>
            <w:r w:rsidRPr="3555CA61" w:rsidR="3555CA61">
              <w:rPr>
                <w:rStyle w:val="Collegamentoipertestuale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CC530C" w:rsidR="00CC530C" w:rsidP="00CC530C" w:rsidRDefault="00A160E5" w14:paraId="40BFA3FF" w14:textId="6665B93D">
      <w:pPr>
        <w:rPr>
          <w:b w:val="1"/>
          <w:bCs w:val="1"/>
          <w:noProof/>
        </w:rPr>
      </w:pPr>
    </w:p>
    <w:p w:rsidR="00CC530C" w:rsidP="00A160E5" w:rsidRDefault="00CC530C" w14:paraId="13033605" w14:textId="77777777">
      <w:pPr>
        <w:pStyle w:val="Titolo1"/>
      </w:pPr>
    </w:p>
    <w:p w:rsidRPr="00CC530C" w:rsidR="00CC530C" w:rsidP="00CC530C" w:rsidRDefault="00CC530C" w14:paraId="7D3C231F" w14:textId="77777777">
      <w:pPr>
        <w:rPr>
          <w:sz w:val="40"/>
          <w:szCs w:val="40"/>
        </w:rPr>
      </w:pPr>
      <w:r>
        <w:br w:type="page"/>
      </w:r>
    </w:p>
    <w:p w:rsidRPr="006E3083" w:rsidR="001B4562" w:rsidP="3555CA61" w:rsidRDefault="00DC6539" w14:paraId="071C5D24" w14:textId="77777777">
      <w:pPr>
        <w:pStyle w:val="Titolo1"/>
        <w:rPr>
          <w:rFonts w:ascii="Calibri" w:hAnsi="Calibri" w:cs="Calibri" w:asciiTheme="majorAscii" w:hAnsiTheme="majorAscii" w:cstheme="majorAscii"/>
        </w:rPr>
      </w:pPr>
      <w:bookmarkStart w:name="_Toc1554376003" w:id="756750044"/>
      <w:r w:rsidRPr="3555CA61" w:rsidR="00DC6539">
        <w:rPr>
          <w:rFonts w:ascii="Calibri" w:hAnsi="Calibri" w:cs="Calibri" w:asciiTheme="majorAscii" w:hAnsiTheme="majorAscii" w:cstheme="majorAscii"/>
        </w:rPr>
        <w:t>GENERAL PRODUCT DESCRIPTION</w:t>
      </w:r>
      <w:bookmarkEnd w:id="756750044"/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BE7DEC" w:rsidTr="3555CA61" w14:paraId="03C99986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B576B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E153C6" w:rsidR="00BE7DEC" w:rsidTr="3555CA61" w14:paraId="632A34B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6813517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BE7DEC" w:rsidP="3555CA61" w:rsidRDefault="00A92088" w14:paraId="72773B48" w14:textId="52B4311E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555CA61" w:rsidR="00A92088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en-US"/>
              </w:rPr>
              <w:t>Showing car parameters on the steering wheel display (car speed, critical temperatures, R2D, SOC</w:t>
            </w:r>
            <w:r w:rsidRPr="3555CA61" w:rsidR="6AD53D2B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en-US"/>
              </w:rPr>
              <w:t xml:space="preserve"> ...</w:t>
            </w:r>
            <w:r w:rsidRPr="3555CA61" w:rsidR="00A92088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Pr="00B72A38" w:rsidR="00BE7DEC" w:rsidTr="3555CA61" w14:paraId="7B6F37B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653518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HV/LV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A92088" w14:paraId="40EDBCC2" w14:textId="7CB49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LV</w:t>
            </w:r>
          </w:p>
        </w:tc>
      </w:tr>
      <w:tr w:rsidRPr="00E37B4A" w:rsidR="00BE7DEC" w:rsidTr="3555CA61" w14:paraId="3FBEDB60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4B94E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14085" w:rsidR="00BE7DEC" w:rsidP="3EF3D85B" w:rsidRDefault="00A92088" w14:paraId="03F74280" w14:textId="4497C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B0F0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 Editor, STM32CubeIDE</w:t>
            </w:r>
          </w:p>
        </w:tc>
      </w:tr>
      <w:tr w:rsidRPr="00E37B4A" w:rsidR="00930029" w:rsidTr="3555CA61" w14:paraId="01111770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9" w:rsidP="008B3870" w:rsidRDefault="00930029" w14:paraId="6834CB6B" w14:textId="1F4C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Language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92088" w:rsidR="00930029" w:rsidP="3EF3D85B" w:rsidRDefault="00930029" w14:paraId="4C6CB2B8" w14:textId="363A5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C/C++, Nextion language</w:t>
            </w:r>
          </w:p>
        </w:tc>
      </w:tr>
      <w:tr w:rsidRPr="00B72A38" w:rsidR="00BE7DEC" w:rsidTr="3555CA61" w14:paraId="206DA26D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7F2D8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Other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components</w:t>
            </w: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Compatibility, </w:t>
            </w:r>
          </w:p>
          <w:p w:rsidRPr="00E37B4A" w:rsidR="00BE7DEC" w:rsidP="008B3870" w:rsidRDefault="00BE7DEC" w14:paraId="5A6987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Ecosystem, etc.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92088" w:rsidR="00BE7DEC" w:rsidP="00A92088" w:rsidRDefault="00612FE4" w14:paraId="45531C33" w14:textId="6123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GB"/>
              </w:rPr>
            </w:pPr>
            <w:hyperlink w:history="1" r:id="rId11"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74H</w:t>
              </w:r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C</w:t>
              </w:r>
              <w:r w:rsidRPr="003250C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165</w:t>
              </w:r>
            </w:hyperlink>
            <w:r w:rsidR="00FE3D46">
              <w:rPr>
                <w:rFonts w:asciiTheme="majorHAnsi" w:hAnsiTheme="majorHAnsi" w:cstheme="majorHAnsi"/>
                <w:sz w:val="24"/>
                <w:szCs w:val="24"/>
              </w:rPr>
              <w:t xml:space="preserve"> (shift register)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hyperlink w:history="1" r:id="rId12"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MCP2</w:t>
              </w:r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5</w:t>
              </w:r>
              <w:r w:rsidRPr="00612FE4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</w:rPr>
                <w:t>51</w:t>
              </w:r>
            </w:hyperlink>
            <w:r w:rsidR="00FE3D46">
              <w:rPr>
                <w:rFonts w:asciiTheme="majorHAnsi" w:hAnsiTheme="majorHAnsi" w:cstheme="majorHAnsi"/>
                <w:sz w:val="24"/>
                <w:szCs w:val="24"/>
              </w:rPr>
              <w:t xml:space="preserve"> (CAN-Bus </w:t>
            </w:r>
            <w:proofErr w:type="spellStart"/>
            <w:r w:rsidR="00FE3D46">
              <w:rPr>
                <w:rFonts w:asciiTheme="majorHAnsi" w:hAnsiTheme="majorHAnsi" w:cstheme="majorHAnsi"/>
                <w:sz w:val="24"/>
                <w:szCs w:val="24"/>
              </w:rPr>
              <w:t>transceveir</w:t>
            </w:r>
            <w:proofErr w:type="spellEnd"/>
            <w:r w:rsidR="00FE3D4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Pr="005B3F7E" w:rsidR="00BE7DEC" w:rsidTr="3555CA61" w14:paraId="458F0A5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28FCF7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Installation (where)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D0422" w:rsidR="00BE7DEC" w:rsidP="008B3870" w:rsidRDefault="00A92088" w14:paraId="1B4BC9F2" w14:textId="0C65A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t xml:space="preserve">NX4832T035, </w:t>
            </w:r>
            <w:r w:rsidRPr="005900AF">
              <w:rPr>
                <w:rFonts w:asciiTheme="majorHAnsi" w:hAnsiTheme="majorHAnsi" w:cstheme="majorHAnsi"/>
                <w:sz w:val="24"/>
                <w:szCs w:val="24"/>
              </w:rPr>
              <w:t>STM32F303K8T6</w:t>
            </w:r>
          </w:p>
        </w:tc>
      </w:tr>
      <w:tr w:rsidRPr="00E37B4A" w:rsidR="00BE7DEC" w:rsidTr="3555CA61" w14:paraId="03048F4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1B8C01F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Dimensions and Tolerances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A92088" w14:paraId="65337B0D" w14:textId="42131F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  <w:r>
              <w:br/>
            </w:r>
            <w:r>
              <w:t xml:space="preserve">Stm32: </w:t>
            </w:r>
            <w:r>
              <w:br/>
            </w:r>
          </w:p>
        </w:tc>
      </w:tr>
      <w:tr w:rsidRPr="00E37B4A" w:rsidR="00BE7DEC" w:rsidTr="3555CA61" w14:paraId="7163D99A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3555CA61" w:rsidRDefault="00BE7DEC" w14:paraId="60F912F8" w14:textId="0C3FC24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351"/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</w:rPr>
            </w:pPr>
            <w:r w:rsidRPr="3555CA61" w:rsidR="5693B944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</w:rPr>
              <w:t xml:space="preserve">Software </w:t>
            </w:r>
            <w:r w:rsidRPr="3555CA61" w:rsidR="00BE7DEC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</w:rPr>
              <w:t>Connect</w:t>
            </w:r>
            <w:r w:rsidRPr="3555CA61" w:rsidR="00BE7DEC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</w:rPr>
              <w:t>ions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67D3" w:rsidR="00BE7DEC" w:rsidP="3555CA61" w:rsidRDefault="00BE7DEC" w14:paraId="60E2A1BE" w14:textId="45034847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" w:asciiTheme="majorAscii" w:hAnsiTheme="majorAscii" w:cstheme="majorBidi"/>
                <w:color w:val="000000" w:themeColor="text1"/>
                <w:sz w:val="24"/>
                <w:szCs w:val="24"/>
                <w:lang w:val="en-US"/>
              </w:rPr>
            </w:pPr>
            <w:r w:rsidRPr="3555CA61" w:rsidR="56CECB47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CANBus</w:t>
            </w:r>
            <w:r w:rsidRPr="3555CA61" w:rsidR="56CECB47">
              <w:rPr>
                <w:rFonts w:ascii="Calibri" w:hAnsi="Calibri" w:cs="" w:asciiTheme="majorAscii" w:hAnsiTheme="majorAscii" w:cstheme="majorBidi"/>
                <w:color w:val="000000" w:themeColor="text1" w:themeTint="FF" w:themeShade="FF"/>
                <w:sz w:val="24"/>
                <w:szCs w:val="24"/>
                <w:lang w:val="en-US"/>
              </w:rPr>
              <w:t>, UART</w:t>
            </w:r>
          </w:p>
        </w:tc>
      </w:tr>
      <w:tr w:rsidRPr="00E37B4A" w:rsidR="00BE7DEC" w:rsidTr="3555CA61" w14:paraId="636CAD46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1E9FD22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DC6539">
              <w:rPr>
                <w:rFonts w:asciiTheme="majorHAnsi" w:hAnsiTheme="majorHAnsi" w:cstheme="majorHAnsi"/>
                <w:b/>
                <w:sz w:val="24"/>
                <w:szCs w:val="24"/>
              </w:rPr>
              <w:t>Weight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67D3" w:rsidR="00BE7DEC" w:rsidP="3EF3D85B" w:rsidRDefault="00A92088" w14:paraId="744DB02D" w14:textId="5E138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r w:rsidRPr="3EF3D85B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Nextion: 38.2g</w:t>
            </w:r>
          </w:p>
        </w:tc>
      </w:tr>
    </w:tbl>
    <w:p w:rsidRPr="00E37B4A" w:rsidR="00BE7DEC" w:rsidRDefault="00BE7DEC" w14:paraId="08815D7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p w:rsidR="001B4562" w:rsidP="3555CA61" w:rsidRDefault="001C0975" w14:paraId="2F67F3DF" w14:textId="7F9CDBA5">
      <w:pPr>
        <w:pStyle w:val="Titolo1"/>
        <w:rPr>
          <w:rFonts w:ascii="Calibri" w:hAnsi="Calibri" w:cs="Calibri" w:asciiTheme="majorAscii" w:hAnsiTheme="majorAscii" w:cstheme="majorAscii"/>
        </w:rPr>
      </w:pPr>
      <w:bookmarkStart w:name="_Toc152777111" w:id="3"/>
      <w:bookmarkStart w:name="_Toc890537097" w:id="427666947"/>
      <w:r w:rsidRPr="3555CA61" w:rsidR="001C0975">
        <w:rPr>
          <w:rFonts w:ascii="Calibri" w:hAnsi="Calibri" w:cs="Calibri" w:asciiTheme="majorAscii" w:hAnsiTheme="majorAscii" w:cstheme="majorAscii"/>
        </w:rPr>
        <w:t>INPUT AND OUTPUT</w:t>
      </w:r>
      <w:bookmarkEnd w:id="3"/>
      <w:bookmarkEnd w:id="427666947"/>
      <w:r w:rsidRPr="3555CA61" w:rsidR="002D1EAC">
        <w:rPr>
          <w:rFonts w:ascii="Calibri" w:hAnsi="Calibri" w:cs="Calibri" w:asciiTheme="majorAscii" w:hAnsiTheme="majorAscii" w:cstheme="majorAscii"/>
        </w:rPr>
        <w:t xml:space="preserve"> </w:t>
      </w:r>
    </w:p>
    <w:tbl>
      <w:tblPr>
        <w:tblStyle w:val="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Pr="00E37B4A" w:rsidR="003F04C2" w:rsidTr="76D67802" w14:paraId="7765DBD4" w14:textId="77777777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001C4D38" w:rsidRDefault="003F04C2" w14:paraId="0762E1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Pr="00E153C6" w:rsidR="003F04C2" w:rsidTr="76D67802" w14:paraId="72F741C7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76D67802" w:rsidRDefault="00797C1B" w14:paraId="19AF5BB7" w14:textId="7C290708" w14:noSpellErr="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351"/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</w:pPr>
            <w:r w:rsidRPr="76D67802" w:rsidR="00797C1B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Data </w:t>
            </w:r>
            <w:r w:rsidRPr="76D67802" w:rsidR="003F04C2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>Input</w:t>
            </w:r>
            <w:r w:rsidRPr="76D67802" w:rsidR="00897F07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 </w:t>
            </w:r>
            <w:r w:rsidRPr="76D67802" w:rsidR="00101678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>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BC2034" w:rsidP="00A92088" w:rsidRDefault="00A92088" w14:paraId="775E2D28" w14:textId="6A098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Stm</w:t>
            </w:r>
            <w:proofErr w:type="spellEnd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: CAN-BUS</w:t>
            </w:r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br/>
            </w:r>
            <w:proofErr w:type="spellStart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proofErr w:type="spellEnd"/>
            <w:r w:rsidRPr="00F22B9D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: Serial</w:t>
            </w:r>
          </w:p>
        </w:tc>
      </w:tr>
      <w:tr w:rsidRPr="00E153C6" w:rsidR="00797C1B" w:rsidTr="76D67802" w14:paraId="5CA3D49D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7C1B" w:rsidP="00E11E7C" w:rsidRDefault="00797C1B" w14:paraId="60219346" w14:textId="7727B2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Input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797C1B" w:rsidP="00A92088" w:rsidRDefault="00A92088" w14:paraId="031BCD69" w14:textId="420A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Stm: </w:t>
            </w:r>
            <w:r w:rsidRPr="00A92088">
              <w:rPr>
                <w:rFonts w:asciiTheme="majorHAnsi" w:hAnsiTheme="majorHAnsi" w:cstheme="majorHAnsi"/>
                <w:sz w:val="24"/>
                <w:szCs w:val="24"/>
              </w:rPr>
              <w:t>GPIO</w:t>
            </w:r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(</w:t>
            </w:r>
            <w:hyperlink w:history="1" r:id="rId13">
              <w:r w:rsidRPr="00F22B9D" w:rsidR="00930029">
                <w:rPr>
                  <w:rStyle w:val="Collegamentoipertestuale"/>
                  <w:rFonts w:asciiTheme="majorHAnsi" w:hAnsiTheme="majorHAnsi" w:cstheme="majorHAnsi"/>
                  <w:color w:val="auto"/>
                  <w:sz w:val="24"/>
                  <w:szCs w:val="24"/>
                </w:rPr>
                <w:t>Shift register,</w:t>
              </w:r>
            </w:hyperlink>
            <w:r w:rsidR="00930029">
              <w:rPr>
                <w:rFonts w:asciiTheme="majorHAnsi" w:hAnsiTheme="majorHAnsi" w:cstheme="majorHAnsi"/>
                <w:sz w:val="24"/>
                <w:szCs w:val="24"/>
              </w:rPr>
              <w:t xml:space="preserve"> buttons)</w:t>
            </w:r>
          </w:p>
        </w:tc>
      </w:tr>
      <w:tr w:rsidRPr="00E153C6" w:rsidR="003F04C2" w:rsidTr="76D67802" w14:paraId="07B8BA84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3F04C2" w:rsidP="76D67802" w:rsidRDefault="00897F07" w14:paraId="12A35F04" w14:textId="05564B4D" w14:noSpellErr="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351"/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</w:pPr>
            <w:r w:rsidRPr="76D67802" w:rsidR="00897F07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Data </w:t>
            </w:r>
            <w:r w:rsidRPr="76D67802" w:rsidR="003F04C2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>Output</w:t>
            </w:r>
            <w:r w:rsidRPr="76D67802" w:rsidR="00897F07">
              <w:rPr>
                <w:rFonts w:ascii="Calibri" w:hAnsi="Calibri" w:cs="Calibri" w:asciiTheme="majorAscii" w:hAnsiTheme="majorAscii" w:cstheme="majorAscii"/>
                <w:b w:val="1"/>
                <w:bCs w:val="1"/>
                <w:sz w:val="24"/>
                <w:szCs w:val="24"/>
                <w:lang w:val="en-US"/>
              </w:rPr>
              <w:t xml:space="preserve"> 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92088" w:rsidR="000D0518" w:rsidP="00A92088" w:rsidRDefault="00A92088" w14:paraId="2080C956" w14:textId="18DCC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Stm: CAN-bus, Serial</w:t>
            </w:r>
          </w:p>
        </w:tc>
      </w:tr>
      <w:tr w:rsidRPr="00E153C6" w:rsidR="00797C1B" w:rsidTr="76D67802" w14:paraId="4582C67A" w14:textId="77777777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7C1B" w:rsidP="00E11E7C" w:rsidRDefault="00797C1B" w14:paraId="1BC17387" w14:textId="0992A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Output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C07B7" w:rsidR="00797C1B" w:rsidP="00E153C6" w:rsidRDefault="00797C1B" w14:paraId="6779C4E0" w14:textId="7F5FFCAA">
            <w:pPr>
              <w:pStyle w:val="Paragrafoelenco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</w:tbl>
    <w:p w:rsidR="003F04C2" w:rsidP="003F04C2" w:rsidRDefault="003F04C2" w14:paraId="1C1283A8" w14:textId="77777777">
      <w:pPr>
        <w:rPr>
          <w:lang w:val="it-IT"/>
        </w:rPr>
      </w:pPr>
    </w:p>
    <w:p w:rsidRPr="006E3083" w:rsidR="00BE7DEC" w:rsidP="3555CA61" w:rsidRDefault="00BE7DEC" w14:paraId="7158E21B" w14:textId="77777777">
      <w:pPr>
        <w:pStyle w:val="Titolo1"/>
        <w:rPr>
          <w:rFonts w:ascii="Calibri" w:hAnsi="Calibri" w:cs="Calibri" w:asciiTheme="majorAscii" w:hAnsiTheme="majorAscii" w:cstheme="majorAscii"/>
        </w:rPr>
      </w:pPr>
      <w:bookmarkStart w:name="_Toc115822852" w:id="5"/>
      <w:bookmarkStart w:name="_Toc1903409338" w:id="1832241418"/>
      <w:r w:rsidRPr="3555CA61" w:rsidR="00BE7DEC">
        <w:rPr>
          <w:rFonts w:ascii="Calibri" w:hAnsi="Calibri" w:cs="Calibri" w:asciiTheme="majorAscii" w:hAnsiTheme="majorAscii" w:cstheme="majorAscii"/>
        </w:rPr>
        <w:t>ENVIRONMENT</w:t>
      </w:r>
      <w:bookmarkEnd w:id="5"/>
      <w:bookmarkEnd w:id="1832241418"/>
    </w:p>
    <w:p w:rsidRPr="00E37B4A" w:rsidR="00BE7DEC" w:rsidP="00BE7DEC" w:rsidRDefault="00BE7DEC" w14:paraId="79E72B6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7"/>
        <w:tblpPr w:leftFromText="141" w:rightFromText="141" w:vertAnchor="text" w:horzAnchor="margin" w:tblpY="155"/>
        <w:tblW w:w="947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06"/>
        <w:gridCol w:w="6167"/>
      </w:tblGrid>
      <w:tr w:rsidRPr="00E37B4A" w:rsidR="00BE7DEC" w:rsidTr="008B3870" w14:paraId="226F444E" w14:textId="77777777">
        <w:trPr>
          <w:trHeight w:val="333"/>
        </w:trPr>
        <w:tc>
          <w:tcPr>
            <w:tcW w:w="9473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3479098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Operating Environment</w:t>
            </w:r>
          </w:p>
        </w:tc>
      </w:tr>
      <w:tr w:rsidRPr="00051790" w:rsidR="00BE7DEC" w:rsidTr="008B3870" w14:paraId="77FE529D" w14:textId="77777777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219C2A0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Where in the car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A92088" w14:paraId="7F04D8CE" w14:textId="7CF77A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00B0F0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Steering Wheel</w:t>
            </w:r>
          </w:p>
        </w:tc>
      </w:tr>
      <w:tr w:rsidRPr="00051790" w:rsidR="00BE7DEC" w:rsidTr="008B3870" w14:paraId="54CF22C7" w14:textId="77777777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72B453E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Temperature Range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A92088" w14:paraId="0B04DE41" w14:textId="3A09EBB6">
            <w:pP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Nextion: (-</w:t>
            </w:r>
            <w:proofErr w:type="gramStart"/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20,+</w:t>
            </w:r>
            <w:proofErr w:type="gramEnd"/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70)°C</w:t>
            </w: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br/>
            </w:r>
            <w:r w:rsidRPr="00A92088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it-IT"/>
              </w:rPr>
              <w:t>Stm: (-40,+85)°C</w:t>
            </w:r>
          </w:p>
        </w:tc>
      </w:tr>
      <w:tr w:rsidRPr="00051790" w:rsidR="00BE7DEC" w:rsidTr="008B3870" w14:paraId="5013A70A" w14:textId="77777777">
        <w:trPr>
          <w:trHeight w:val="188"/>
        </w:trPr>
        <w:tc>
          <w:tcPr>
            <w:tcW w:w="33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3438" w:rsidR="00BE7DEC" w:rsidP="008B3870" w:rsidRDefault="00BE7DEC" w14:paraId="29760AD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EMI </w:t>
            </w: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(vulnerability to electromagnetic interference)</w:t>
            </w:r>
          </w:p>
        </w:tc>
        <w:tc>
          <w:tcPr>
            <w:tcW w:w="6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839FE" w:rsidR="00BE7DEC" w:rsidP="00E153C6" w:rsidRDefault="00BE7DEC" w14:paraId="66B886AE" w14:textId="08FFB4D7">
            <w:pPr>
              <w:pStyle w:val="Paragrafoelenco"/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:rsidRPr="002839FE" w:rsidR="00BE7DEC" w:rsidP="00BE7DEC" w:rsidRDefault="00BE7DEC" w14:paraId="1CFBFEB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Pr="002839FE" w:rsidR="00BE7DEC" w:rsidP="00BE7DEC" w:rsidRDefault="00BE7DEC" w14:paraId="70D1AEC7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</w:p>
    <w:p w:rsidRPr="006E3083" w:rsidR="00BE7DEC" w:rsidP="3555CA61" w:rsidRDefault="00BE7DEC" w14:paraId="372B081F" w14:textId="77777777">
      <w:pPr>
        <w:pStyle w:val="Titolo1"/>
        <w:rPr>
          <w:rFonts w:ascii="Calibri" w:hAnsi="Calibri" w:cs="Calibri" w:asciiTheme="majorAscii" w:hAnsiTheme="majorAscii" w:cstheme="majorAscii"/>
        </w:rPr>
      </w:pPr>
      <w:bookmarkStart w:name="_Hlk182213163" w:id="8"/>
      <w:bookmarkStart w:name="_Toc463727376" w:id="2119878929"/>
      <w:r w:rsidRPr="3555CA61" w:rsidR="00BE7DEC">
        <w:rPr>
          <w:rFonts w:ascii="Calibri" w:hAnsi="Calibri" w:cs="Calibri" w:asciiTheme="majorAscii" w:hAnsiTheme="majorAscii" w:cstheme="majorAscii"/>
        </w:rPr>
        <w:t>INTERFACE</w:t>
      </w:r>
      <w:bookmarkEnd w:id="2119878929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224"/>
        <w:gridCol w:w="6130"/>
      </w:tblGrid>
      <w:tr w:rsidRPr="00B72A38" w:rsidR="00BE7DEC" w:rsidTr="3555CA61" w14:paraId="4963E0D9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8E3629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User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BE7DEC" w14:paraId="164AA9E1" w14:textId="3F6EC0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E37B4A" w:rsidR="00BE7DEC" w:rsidTr="3555CA61" w14:paraId="4D4DD1B0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7B5C2F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protocol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3555CA61" w:rsidRDefault="00BE7DEC" w14:paraId="330476C9" w14:textId="29C9603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</w:rPr>
            </w:pPr>
            <w:r w:rsidRPr="3555CA61" w:rsidR="4FDBD7CD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en-US"/>
              </w:rPr>
              <w:t xml:space="preserve">USART (115200 baud rate), </w:t>
            </w:r>
            <w:r w:rsidRPr="3555CA61" w:rsidR="4FDBD7CD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en-US"/>
              </w:rPr>
              <w:t>CANbus</w:t>
            </w:r>
            <w:r w:rsidRPr="3555CA61" w:rsidR="4FDBD7CD">
              <w:rPr>
                <w:rFonts w:ascii="Calibri" w:hAnsi="Calibri" w:cs="Calibri" w:asciiTheme="majorAscii" w:hAnsiTheme="majorAscii" w:cstheme="majorAscii"/>
                <w:color w:val="4A86E8"/>
                <w:sz w:val="24"/>
                <w:szCs w:val="24"/>
                <w:lang w:val="en-US"/>
              </w:rPr>
              <w:t xml:space="preserve"> (500kbits)</w:t>
            </w:r>
          </w:p>
        </w:tc>
      </w:tr>
      <w:tr w:rsidRPr="00B72A38" w:rsidR="00BE7DEC" w:rsidTr="3555CA61" w14:paraId="2C50AFE8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3D72308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Input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BE7DEC" w14:paraId="60BC2127" w14:textId="67A6B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B72A38" w:rsidR="00BE7DEC" w:rsidTr="3555CA61" w14:paraId="3AB3F913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7DEC" w:rsidP="008B3870" w:rsidRDefault="00BE7DEC" w14:paraId="2E792FD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output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008B3870" w:rsidRDefault="00BE7DEC" w14:paraId="7A2D6621" w14:textId="0EA26F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051790" w:rsidR="00BE7DEC" w:rsidTr="3555CA61" w14:paraId="3A4C41B9" w14:textId="77777777">
        <w:trPr>
          <w:trHeight w:val="192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256715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Connector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153C6" w:rsidR="00BE7DEC" w:rsidP="00E153C6" w:rsidRDefault="00BE7DEC" w14:paraId="56E8C14B" w14:textId="4C49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Pr="00C94A63" w:rsidR="00BE7DEC" w:rsidTr="3555CA61" w14:paraId="3598CBD1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1A822A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Visual Interface </w:t>
            </w:r>
          </w:p>
          <w:p w:rsidRPr="00E37B4A" w:rsidR="00BE7DEC" w:rsidP="008B3870" w:rsidRDefault="00BE7DEC" w14:paraId="0E96F84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sz w:val="24"/>
                <w:szCs w:val="24"/>
              </w:rPr>
              <w:t>(Screen size and type, LEDs)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44F3A" w:rsidR="00BE7DEC" w:rsidP="008B3870" w:rsidRDefault="006E338A" w14:paraId="50BE74EF" w14:textId="1B35E5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  <w:r w:rsidRPr="00A92088">
              <w:rPr>
                <w:rFonts w:asciiTheme="majorHAnsi" w:hAnsiTheme="majorHAnsi" w:cstheme="majorBidi"/>
                <w:color w:val="000000" w:themeColor="text1"/>
                <w:sz w:val="24"/>
                <w:szCs w:val="24"/>
                <w:lang w:val="en-US"/>
              </w:rPr>
              <w:t>Nextion</w:t>
            </w:r>
            <w:r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  <w:t xml:space="preserve">: </w:t>
            </w:r>
            <w:r>
              <w:t>100.5 (L)×54.94 (W)×5.45 (H) (.X</w:t>
            </w:r>
            <m:oMath>
              <m:r>
                <w:rPr>
                  <w:rFonts w:ascii="Cambria Math" w:hAnsi="Cambria Math"/>
                </w:rPr>
                <m:t>±</m:t>
              </m:r>
            </m:oMath>
            <w:r>
              <w:t>,20)</w:t>
            </w:r>
          </w:p>
        </w:tc>
      </w:tr>
      <w:tr w:rsidRPr="00B72A38" w:rsidR="00BE7DEC" w:rsidTr="3555CA61" w14:paraId="14682D38" w14:textId="77777777">
        <w:trPr>
          <w:trHeight w:val="343"/>
        </w:trPr>
        <w:tc>
          <w:tcPr>
            <w:tcW w:w="32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41CFE6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External Software interface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BE7DEC" w:rsidP="008B3870" w:rsidRDefault="006E338A" w14:paraId="5FC49A81" w14:textId="29DAF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F22B9D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STM32CubeIDE</w:t>
            </w:r>
          </w:p>
        </w:tc>
      </w:tr>
      <w:bookmarkEnd w:id="8"/>
    </w:tbl>
    <w:p w:rsidRPr="00B72A38" w:rsidR="00BE7DEC" w:rsidP="00BE7DEC" w:rsidRDefault="00BE7DEC" w14:paraId="2F1A8B4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BE7DEC" w:rsidP="3555CA61" w:rsidRDefault="00BE7DEC" w14:paraId="285EBA5A" w14:textId="77777777">
      <w:pPr>
        <w:pStyle w:val="Titolo1"/>
        <w:rPr>
          <w:rFonts w:ascii="Calibri" w:hAnsi="Calibri" w:cs="Calibri" w:asciiTheme="majorAscii" w:hAnsiTheme="majorAscii" w:cstheme="majorAscii"/>
        </w:rPr>
      </w:pPr>
      <w:bookmarkStart w:name="_Toc115822853" w:id="9"/>
      <w:bookmarkStart w:name="_Toc1288909394" w:id="1740657578"/>
      <w:r w:rsidRPr="3555CA61" w:rsidR="00BE7DEC">
        <w:rPr>
          <w:rFonts w:ascii="Calibri" w:hAnsi="Calibri" w:cs="Calibri" w:asciiTheme="majorAscii" w:hAnsiTheme="majorAscii" w:cstheme="majorAscii"/>
        </w:rPr>
        <w:t>DESIGN</w:t>
      </w:r>
      <w:bookmarkEnd w:id="9"/>
      <w:bookmarkEnd w:id="1740657578"/>
    </w:p>
    <w:tbl>
      <w:tblPr>
        <w:tblStyle w:val="6"/>
        <w:tblpPr w:leftFromText="141" w:rightFromText="141" w:vertAnchor="text" w:horzAnchor="margin" w:tblpY="146"/>
        <w:tblW w:w="9354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9"/>
        <w:gridCol w:w="6885"/>
      </w:tblGrid>
      <w:tr w:rsidRPr="00F851A5" w:rsidR="00BE7DEC" w:rsidTr="3555CA61" w14:paraId="7DB0FC2A" w14:textId="77777777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551FDD1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Renderings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72A38" w:rsidR="00BE7DEC" w:rsidP="3555CA61" w:rsidRDefault="00527F32" w14:paraId="4270D53A" w14:textId="3A7E34F0">
            <w:pPr>
              <w:pStyle w:val="Normale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="6988ADE3">
              <w:rPr/>
              <w:t xml:space="preserve"> </w:t>
            </w:r>
            <w:r w:rsidR="6988ADE3">
              <w:rPr/>
              <w:t xml:space="preserve"> </w:t>
            </w:r>
            <w:r w:rsidR="4ADEFDDD">
              <w:drawing>
                <wp:inline wp14:editId="4F3F62CC" wp14:anchorId="546786CE">
                  <wp:extent cx="1190625" cy="1800225"/>
                  <wp:effectExtent l="0" t="0" r="0" b="0"/>
                  <wp:docPr id="20573620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7362027" name=""/>
                          <pic:cNvPicPr/>
                        </pic:nvPicPr>
                        <pic:blipFill>
                          <a:blip xmlns:r="http://schemas.openxmlformats.org/officeDocument/2006/relationships" r:embed="rId4933936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ADEFDDD">
              <w:drawing>
                <wp:inline wp14:editId="350407A2" wp14:anchorId="0F84061F">
                  <wp:extent cx="1228725" cy="1847850"/>
                  <wp:effectExtent l="0" t="0" r="0" b="0"/>
                  <wp:docPr id="207569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569384" name=""/>
                          <pic:cNvPicPr/>
                        </pic:nvPicPr>
                        <pic:blipFill>
                          <a:blip xmlns:r="http://schemas.openxmlformats.org/officeDocument/2006/relationships" r:embed="rId118408344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72A38" w:rsidR="00BE7DEC" w:rsidTr="3555CA61" w14:paraId="2BADBB06" w14:textId="77777777">
        <w:trPr>
          <w:trHeight w:val="343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09C6DF4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Color, Material, and Finish (CMF)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E18BD" w:rsidR="00BE7DEC" w:rsidP="008B3870" w:rsidRDefault="00BE7DEC" w14:paraId="2D6F8E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en-GB"/>
              </w:rPr>
            </w:pPr>
          </w:p>
        </w:tc>
      </w:tr>
      <w:tr w:rsidRPr="00051790" w:rsidR="00BE7DEC" w:rsidTr="3555CA61" w14:paraId="490C1AE3" w14:textId="77777777">
        <w:trPr>
          <w:trHeight w:val="192"/>
        </w:trPr>
        <w:tc>
          <w:tcPr>
            <w:tcW w:w="24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BE7DEC" w:rsidP="008B3870" w:rsidRDefault="00BE7DEC" w14:paraId="42EC9FE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Logo size and placement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A63" w:rsidR="00BE7DEC" w:rsidP="008B3870" w:rsidRDefault="00BE7DEC" w14:paraId="0ABE7E9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it-IT"/>
              </w:rPr>
            </w:pPr>
          </w:p>
        </w:tc>
      </w:tr>
    </w:tbl>
    <w:p w:rsidRPr="00EE18BD" w:rsidR="00BE7DEC" w:rsidP="00BE7DEC" w:rsidRDefault="00BE7DEC" w14:paraId="707045B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1B4562" w:rsidP="3555CA61" w:rsidRDefault="004D44B3" w14:paraId="7D2906D1" w14:textId="60A490E7">
      <w:pPr>
        <w:pStyle w:val="Titolo1"/>
        <w:rPr>
          <w:rFonts w:ascii="Calibri" w:hAnsi="Calibri" w:cs="Calibri" w:asciiTheme="majorAscii" w:hAnsiTheme="majorAscii" w:cstheme="majorAscii"/>
        </w:rPr>
      </w:pPr>
    </w:p>
    <w:p w:rsidRPr="006E3083" w:rsidR="001B4562" w:rsidP="3555CA61" w:rsidRDefault="004D44B3" w14:paraId="062E6A38" w14:textId="5D2CD220">
      <w:pPr/>
      <w:r>
        <w:br w:type="page"/>
      </w:r>
    </w:p>
    <w:p w:rsidRPr="006E3083" w:rsidR="001B4562" w:rsidP="3555CA61" w:rsidRDefault="004D44B3" w14:paraId="3A20F232" w14:textId="6EF0E3B2">
      <w:pPr>
        <w:pStyle w:val="Titolo1"/>
        <w:rPr>
          <w:rFonts w:ascii="Calibri" w:hAnsi="Calibri" w:cs="Calibri" w:asciiTheme="majorAscii" w:hAnsiTheme="majorAscii" w:cstheme="majorAscii"/>
        </w:rPr>
      </w:pPr>
      <w:bookmarkStart w:name="_Toc152777112" w:id="11"/>
      <w:bookmarkStart w:name="_Toc1016969007" w:id="1319904300"/>
      <w:r w:rsidRPr="3555CA61" w:rsidR="004D44B3">
        <w:rPr>
          <w:rFonts w:ascii="Calibri" w:hAnsi="Calibri" w:cs="Calibri" w:asciiTheme="majorAscii" w:hAnsiTheme="majorAscii" w:cstheme="majorAscii"/>
        </w:rPr>
        <w:t>SOFTWARE ARCHITECTURE AND DATA PROCESSING</w:t>
      </w:r>
      <w:bookmarkEnd w:id="11"/>
      <w:bookmarkEnd w:id="1319904300"/>
    </w:p>
    <w:p w:rsidRPr="00E37B4A" w:rsidR="001A4D04" w:rsidRDefault="001A4D04" w14:paraId="1CF846C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5"/>
        <w:tblW w:w="943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437"/>
      </w:tblGrid>
      <w:tr w:rsidRPr="00E37B4A" w:rsidR="001B4562" w:rsidTr="3555CA61" w14:paraId="32D495AA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37B4A" w:rsidR="001B4562" w:rsidP="00E11E7C" w:rsidRDefault="004D44B3" w14:paraId="7BC0E9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Data Flow</w:t>
            </w:r>
          </w:p>
        </w:tc>
      </w:tr>
      <w:tr w:rsidRPr="00E37B4A" w:rsidR="001B4562" w:rsidTr="3555CA61" w14:paraId="2A695001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0029" w:rsidP="3555CA61" w:rsidRDefault="00DC6AAB" w14:paraId="13142316" w14:textId="7F2FD673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noProof/>
              </w:rPr>
            </w:pPr>
            <w:r w:rsidR="7C84BD5B">
              <w:drawing>
                <wp:inline wp14:editId="5201F3E0" wp14:anchorId="6C940255">
                  <wp:extent cx="4743450" cy="4905375"/>
                  <wp:effectExtent l="0" t="0" r="0" b="0"/>
                  <wp:docPr id="14739286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3928622" name=""/>
                          <pic:cNvPicPr/>
                        </pic:nvPicPr>
                        <pic:blipFill>
                          <a:blip xmlns:r="http://schemas.openxmlformats.org/officeDocument/2006/relationships" r:embed="rId115134909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49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22B9D" w:rsidR="001B4562" w:rsidP="1442D3C0" w:rsidRDefault="00DC6AAB" w14:paraId="0DEF47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 w:rsidRPr="00F22B9D">
              <w:rPr>
                <w:lang w:val="en-US"/>
              </w:rPr>
              <w:t>The code is used to manage the communication between the car and the user interface on the steering wheel. (display and buttons)</w:t>
            </w:r>
          </w:p>
          <w:p w:rsidR="00DC6AAB" w:rsidP="3EF3D85B" w:rsidRDefault="00DC6AAB" w14:paraId="78BB4FAC" w14:textId="037AB4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3EF3D85B">
              <w:rPr>
                <w:lang w:val="en-US"/>
              </w:rPr>
              <w:t xml:space="preserve">The software </w:t>
            </w:r>
            <w:proofErr w:type="gramStart"/>
            <w:r w:rsidRPr="3EF3D85B">
              <w:rPr>
                <w:lang w:val="en-US"/>
              </w:rPr>
              <w:t>receive</w:t>
            </w:r>
            <w:proofErr w:type="gramEnd"/>
            <w:r w:rsidRPr="3EF3D85B">
              <w:rPr>
                <w:lang w:val="en-US"/>
              </w:rPr>
              <w:t xml:space="preserve"> from CAN-bus the data to be displayed on the display. The data to be displayed are: SoC, inverter and motor temperature, </w:t>
            </w:r>
            <w:proofErr w:type="gramStart"/>
            <w:r w:rsidRPr="3EF3D85B">
              <w:rPr>
                <w:lang w:val="en-US"/>
              </w:rPr>
              <w:t>speed,…</w:t>
            </w:r>
            <w:proofErr w:type="gramEnd"/>
            <w:r w:rsidRPr="3EF3D85B">
              <w:rPr>
                <w:lang w:val="en-US"/>
              </w:rPr>
              <w:t>. Once received and unpacked, they must be sent via serial to the display. In addition, the map selected by the hand controller is displayed.</w:t>
            </w:r>
          </w:p>
          <w:p w:rsidRPr="00E37B4A" w:rsidR="00DC6AAB" w:rsidP="3EF3D85B" w:rsidRDefault="00DC6AAB" w14:paraId="55411E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3EF3D85B">
              <w:rPr>
                <w:lang w:val="en-US"/>
              </w:rPr>
              <w:t xml:space="preserve">The value of the hand controller is managed by a shift register (see above for the datasheet) and has seven possible positions. Each position corresponds to a map for engine control, which the driver can choose by turning the knob. The code reads the value of the selected map and </w:t>
            </w:r>
            <w:proofErr w:type="gramStart"/>
            <w:r w:rsidRPr="3EF3D85B">
              <w:rPr>
                <w:lang w:val="en-US"/>
              </w:rPr>
              <w:t>send</w:t>
            </w:r>
            <w:proofErr w:type="gramEnd"/>
            <w:r w:rsidRPr="3EF3D85B">
              <w:rPr>
                <w:lang w:val="en-US"/>
              </w:rPr>
              <w:t xml:space="preserve"> it both via CAN (0x040) and via serial for the display. In particular:</w:t>
            </w: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78"/>
              <w:gridCol w:w="3665"/>
              <w:gridCol w:w="2014"/>
            </w:tblGrid>
            <w:tr w:rsidRPr="00A10F58" w:rsidR="00DC6AAB" w:rsidTr="00662324" w14:paraId="3C7BDD16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6E338A" w14:paraId="3E43356E" w14:textId="020E7793">
                  <w:pPr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Hand controller’s Position</w:t>
                  </w:r>
                </w:p>
              </w:tc>
              <w:tc>
                <w:tcPr>
                  <w:tcW w:w="3665" w:type="dxa"/>
                </w:tcPr>
                <w:p w:rsidR="00DC6AAB" w:rsidP="00DC6AAB" w:rsidRDefault="006E338A" w14:paraId="3365A197" w14:textId="13A7C11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Display message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5CF4F585" w14:textId="0A58697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CAN</w:t>
                  </w:r>
                  <w:r w:rsidR="006E338A">
                    <w:rPr>
                      <w:lang w:val="it-IT"/>
                    </w:rPr>
                    <w:t xml:space="preserve"> message</w:t>
                  </w:r>
                </w:p>
              </w:tc>
            </w:tr>
            <w:tr w:rsidRPr="00A10F58" w:rsidR="00DC6AAB" w:rsidTr="00662324" w14:paraId="2B754861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76DD72CD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288A0C33" w14:textId="6CA8093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1 (0%)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5302BF6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</w:tr>
            <w:tr w:rsidRPr="00A10F58" w:rsidR="00DC6AAB" w:rsidTr="00662324" w14:paraId="49730FC9" w14:textId="77777777">
              <w:trPr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4D667E0A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6FFE2670" w14:textId="1DBB7D1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2 (11-30%)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04158A9B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</w:tr>
            <w:tr w:rsidRPr="00A10F58" w:rsidR="00DC6AAB" w:rsidTr="00662324" w14:paraId="183E10C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5E3163B1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27CA56B1" w14:textId="64CE2DE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3 (30%-60%)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186C928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</w:tr>
            <w:tr w:rsidRPr="00A10F58" w:rsidR="00DC6AAB" w:rsidTr="00662324" w14:paraId="089A49D7" w14:textId="77777777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20172E17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344FE2E0" w14:textId="0E146C5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 4 (60%-100%)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77BF7FE4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</w:tr>
            <w:tr w:rsidRPr="00A10F58" w:rsidR="00DC6AAB" w:rsidTr="00662324" w14:paraId="50D06EC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220F61E6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432B6F26" w14:textId="1004D8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7453E04A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Pr="00A10F58" w:rsidR="00DC6AAB" w:rsidTr="00662324" w14:paraId="1871FFB4" w14:textId="77777777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67364704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284F6149" w14:textId="5786DB5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0853F887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Pr="00A10F58" w:rsidR="00DC6AAB" w:rsidTr="00662324" w14:paraId="25FE95C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:rsidR="00DC6AAB" w:rsidP="00DC6AAB" w:rsidRDefault="00DC6AAB" w14:paraId="686B59C1" w14:textId="77777777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:rsidR="00DC6AAB" w:rsidP="00DC6AAB" w:rsidRDefault="00DC6AAB" w14:paraId="795F383F" w14:textId="17EB4A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Error: Map </w:t>
                  </w:r>
                  <w:r w:rsidRPr="00DC6AAB">
                    <w:rPr>
                      <w:lang w:val="it-IT"/>
                    </w:rPr>
                    <w:t>not available</w:t>
                  </w:r>
                  <w:r>
                    <w:rPr>
                      <w:lang w:val="it-IT"/>
                    </w:rPr>
                    <w:t>!</w:t>
                  </w:r>
                </w:p>
              </w:tc>
              <w:tc>
                <w:tcPr>
                  <w:tcW w:w="2014" w:type="dxa"/>
                </w:tcPr>
                <w:p w:rsidR="00DC6AAB" w:rsidP="00DC6AAB" w:rsidRDefault="00DC6AAB" w14:paraId="54FDC1BF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</w:tbl>
          <w:p w:rsidRPr="00E37B4A" w:rsidR="00DC6AAB" w:rsidP="00DC6AAB" w:rsidRDefault="00DC6AAB" w14:paraId="207E5AAD" w14:textId="5C62C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Pr="00E37B4A" w:rsidR="00647FE9" w:rsidTr="3555CA61" w14:paraId="49B8A931" w14:textId="77777777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F22B9D" w:rsidR="00C345BE" w:rsidP="00C345BE" w:rsidRDefault="00C345BE" w14:paraId="54488340" w14:textId="6B1D9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en-US"/>
              </w:rPr>
            </w:pPr>
            <w:r w:rsidRPr="00F22B9D">
              <w:rPr>
                <w:u w:val="single"/>
                <w:lang w:val="en-US"/>
              </w:rPr>
              <w:t xml:space="preserve">Button 1 </w:t>
            </w:r>
          </w:p>
          <w:p w:rsidRPr="00F22B9D" w:rsidR="00647FE9" w:rsidP="00647FE9" w:rsidRDefault="006E338A" w14:paraId="406A9A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  <w:r w:rsidRPr="00F22B9D">
              <w:rPr>
                <w:lang w:val="en-US"/>
              </w:rPr>
              <w:t>This button manages the R2D (EV regulation 4.11). When the car reads the button pressed and the brake message (0x012) high, the R2D parameter (0x016) is set high.</w:t>
            </w:r>
          </w:p>
          <w:p w:rsidRPr="00F22B9D" w:rsidR="006E338A" w:rsidP="00647FE9" w:rsidRDefault="006E338A" w14:paraId="37D5C2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1077"/>
              <w:gridCol w:w="1567"/>
            </w:tblGrid>
            <w:tr w:rsidRPr="00A10F58" w:rsidR="006E338A" w:rsidTr="00662324" w14:paraId="41B84CDB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5B493265" w14:textId="44E88DD2">
                  <w:pPr>
                    <w:jc w:val="both"/>
                    <w:rPr>
                      <w:sz w:val="20"/>
                      <w:szCs w:val="20"/>
                      <w:lang w:val="en-US"/>
                    </w:rPr>
                  </w:pPr>
                  <w:proofErr w:type="gramStart"/>
                  <w:r w:rsidRPr="00F22B9D">
                    <w:rPr>
                      <w:sz w:val="20"/>
                      <w:szCs w:val="20"/>
                      <w:lang w:val="en-US"/>
                    </w:rPr>
                    <w:t>Brakes</w:t>
                  </w:r>
                  <w:proofErr w:type="gramEnd"/>
                  <w:r w:rsidRPr="00F22B9D">
                    <w:rPr>
                      <w:sz w:val="20"/>
                      <w:szCs w:val="20"/>
                      <w:lang w:val="en-US"/>
                    </w:rPr>
                    <w:t xml:space="preserve"> (0x012)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221F3D03" w14:textId="65166618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sz w:val="20"/>
                      <w:szCs w:val="20"/>
                      <w:lang w:val="en-US"/>
                    </w:rPr>
                    <w:t>Button 1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23745A48" w14:textId="77777777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sz w:val="20"/>
                      <w:szCs w:val="20"/>
                      <w:lang w:val="en-US"/>
                    </w:rPr>
                    <w:t>R2D (0x016)</w:t>
                  </w:r>
                </w:p>
              </w:tc>
            </w:tr>
            <w:tr w:rsidRPr="00A10F58" w:rsidR="006E338A" w:rsidTr="00662324" w14:paraId="712579D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56693916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1DBFDE6E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64C4E8D7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Pr="00A10F58" w:rsidR="006E338A" w:rsidTr="00662324" w14:paraId="75E97E75" w14:textId="77777777">
              <w:trPr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45C0F37E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164A0B4F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31A083B5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Pr="00A10F58" w:rsidR="006E338A" w:rsidTr="00662324" w14:paraId="3824EBA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19A54831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74CF32AD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4BD7FD80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0</w:t>
                  </w:r>
                </w:p>
              </w:tc>
            </w:tr>
            <w:tr w:rsidRPr="00A10F58" w:rsidR="006E338A" w:rsidTr="00662324" w14:paraId="5A3A478D" w14:textId="77777777">
              <w:trPr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:rsidRPr="00F22B9D" w:rsidR="006E338A" w:rsidP="006E338A" w:rsidRDefault="006E338A" w14:paraId="7B70F21A" w14:textId="77777777">
                  <w:pPr>
                    <w:jc w:val="center"/>
                    <w:rPr>
                      <w:b w:val="0"/>
                      <w:bCs w:val="0"/>
                      <w:lang w:val="en-US"/>
                    </w:rPr>
                  </w:pPr>
                  <w:r w:rsidRPr="00F22B9D">
                    <w:rPr>
                      <w:b w:val="0"/>
                      <w:bCs w:val="0"/>
                      <w:lang w:val="en-US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color="auto" w:sz="4" w:space="0"/>
                  </w:tcBorders>
                </w:tcPr>
                <w:p w:rsidRPr="00F22B9D" w:rsidR="006E338A" w:rsidP="006E338A" w:rsidRDefault="006E338A" w14:paraId="3704D57E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US"/>
                    </w:rPr>
                  </w:pPr>
                  <w:r w:rsidRPr="00F22B9D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color="auto" w:sz="4" w:space="0"/>
                  </w:tcBorders>
                </w:tcPr>
                <w:p w:rsidRPr="00F22B9D" w:rsidR="006E338A" w:rsidP="006E338A" w:rsidRDefault="006E338A" w14:paraId="4F7F1AF7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en-US"/>
                    </w:rPr>
                  </w:pPr>
                  <w:r w:rsidRPr="00F22B9D">
                    <w:rPr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 w:rsidRPr="00F22B9D" w:rsidR="006E338A" w:rsidP="00647FE9" w:rsidRDefault="006E338A" w14:paraId="1F0343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en-US"/>
              </w:rPr>
            </w:pPr>
          </w:p>
          <w:p w:rsidRPr="00F22B9D" w:rsidR="006E338A" w:rsidP="006E338A" w:rsidRDefault="006E338A" w14:paraId="6032C7A9" w14:textId="549AFF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en-US"/>
              </w:rPr>
            </w:pPr>
            <w:r w:rsidRPr="00F22B9D">
              <w:rPr>
                <w:u w:val="single"/>
                <w:lang w:val="en-US"/>
              </w:rPr>
              <w:t>Button 2</w:t>
            </w:r>
          </w:p>
          <w:p w:rsidRPr="00E37B4A" w:rsidR="006E338A" w:rsidP="3555CA61" w:rsidRDefault="006E338A" w14:paraId="4F09E590" w14:textId="78AAA98B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lang w:val="en-US"/>
              </w:rPr>
            </w:pPr>
            <w:r w:rsidRPr="3555CA61" w:rsidR="1D88B44E">
              <w:rPr>
                <w:rStyle w:val="rynqvb"/>
              </w:rPr>
              <w:t xml:space="preserve">Pressing this button </w:t>
            </w:r>
            <w:r w:rsidRPr="3555CA61" w:rsidR="12029E41">
              <w:rPr>
                <w:rStyle w:val="rynqvb"/>
              </w:rPr>
              <w:t>there will be a totaly soft reset</w:t>
            </w:r>
            <w:r w:rsidRPr="3555CA61" w:rsidR="1D88B44E">
              <w:rPr>
                <w:lang w:val="en-US"/>
              </w:rPr>
              <w:t>.</w:t>
            </w:r>
          </w:p>
        </w:tc>
      </w:tr>
    </w:tbl>
    <w:p w:rsidRPr="00E37B4A" w:rsidR="001B4562" w:rsidRDefault="001B4562" w14:paraId="0ED5D50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4"/>
        <w:tblW w:w="954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Pr="00E37B4A" w:rsidR="00DC539A" w:rsidTr="001A4D04" w14:paraId="1E9FBF94" w14:textId="77777777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C539A" w:rsidR="00DC539A" w:rsidP="00DC539A" w:rsidRDefault="00DC539A" w14:paraId="632BB3DB" w14:textId="77666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Parameters Definition</w:t>
            </w:r>
          </w:p>
        </w:tc>
      </w:tr>
      <w:tr w:rsidRPr="00E153C6" w:rsidR="00DC539A" w:rsidTr="001C4D38" w14:paraId="1498D2AE" w14:textId="77777777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539A" w:rsidP="00DC539A" w:rsidRDefault="00736C20" w14:paraId="4BD5E4C7" w14:textId="2FD3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FAN speed map</w:t>
            </w:r>
          </w:p>
        </w:tc>
        <w:tc>
          <w:tcPr>
            <w:tcW w:w="4774" w:type="dxa"/>
            <w:shd w:val="clear" w:color="auto" w:fill="auto"/>
          </w:tcPr>
          <w:p w:rsidRPr="006074C6" w:rsidR="00DC539A" w:rsidP="00DC539A" w:rsidRDefault="00DC539A" w14:paraId="6064C2FA" w14:textId="302CB4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  <w:lang w:val="it-IT"/>
              </w:rPr>
            </w:pPr>
          </w:p>
        </w:tc>
      </w:tr>
    </w:tbl>
    <w:p w:rsidRPr="004C07B7" w:rsidR="0015200F" w:rsidRDefault="0015200F" w14:paraId="3A53713D" w14:textId="60053D05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4C07B7" w:rsidR="00E46C2C" w:rsidRDefault="00E46C2C" w14:paraId="4402DE3B" w14:textId="77777777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:rsidRPr="006E3083" w:rsidR="00DC6539" w:rsidP="3555CA61" w:rsidRDefault="00DC6539" w14:paraId="41136FDF" w14:textId="1FA12E9F">
      <w:pPr>
        <w:pStyle w:val="Titolo1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rPr>
          <w:rFonts w:ascii="Calibri" w:hAnsi="Calibri" w:cs="Calibri" w:asciiTheme="majorAscii" w:hAnsiTheme="majorAscii" w:cstheme="majorAscii"/>
        </w:rPr>
      </w:pPr>
      <w:bookmarkStart w:name="_Toc152777114" w:id="18"/>
      <w:bookmarkStart w:name="_Toc1815403344" w:id="1904081003"/>
      <w:r w:rsidRPr="3555CA61" w:rsidR="00DC6539">
        <w:rPr>
          <w:rFonts w:ascii="Calibri" w:hAnsi="Calibri" w:cs="Calibri" w:asciiTheme="majorAscii" w:hAnsiTheme="majorAscii" w:cstheme="majorAscii"/>
        </w:rPr>
        <w:t>PRODUCT VALIDATION / QUALIFICATION</w:t>
      </w:r>
      <w:bookmarkEnd w:id="18"/>
      <w:bookmarkEnd w:id="1904081003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6539" w:rsidTr="6C52D7B9" w14:paraId="28CF482E" w14:textId="77777777">
        <w:tc>
          <w:tcPr>
            <w:tcW w:w="4675" w:type="dxa"/>
          </w:tcPr>
          <w:p w:rsidR="00DC6539" w:rsidP="00DC6539" w:rsidRDefault="00B1688E" w14:paraId="21B79455" w14:textId="6009D6E8">
            <w:r>
              <w:t>Data Tes</w:t>
            </w:r>
            <w:r w:rsidR="004421D3">
              <w:t>t</w:t>
            </w:r>
          </w:p>
        </w:tc>
        <w:tc>
          <w:tcPr>
            <w:tcW w:w="4675" w:type="dxa"/>
          </w:tcPr>
          <w:p w:rsidR="00DC6539" w:rsidP="00DC6539" w:rsidRDefault="00DC6539" w14:paraId="1AC23DF3" w14:textId="77777777"/>
        </w:tc>
      </w:tr>
      <w:tr w:rsidR="00DC6539" w:rsidTr="6C52D7B9" w14:paraId="2D3D5939" w14:textId="77777777">
        <w:tc>
          <w:tcPr>
            <w:tcW w:w="4675" w:type="dxa"/>
          </w:tcPr>
          <w:p w:rsidR="00DC6539" w:rsidP="00DC6539" w:rsidRDefault="00B1688E" w14:paraId="3310C954" w14:textId="5FC6DBE9">
            <w:r>
              <w:t>Visualization Test</w:t>
            </w:r>
          </w:p>
        </w:tc>
        <w:tc>
          <w:tcPr>
            <w:tcW w:w="4675" w:type="dxa"/>
          </w:tcPr>
          <w:p w:rsidR="00B1688E" w:rsidP="00DC6539" w:rsidRDefault="00B1688E" w14:paraId="26087355" w14:textId="4AD6B798"/>
        </w:tc>
      </w:tr>
      <w:tr w:rsidR="00B1688E" w:rsidTr="6C52D7B9" w14:paraId="3E85BBE8" w14:textId="77777777">
        <w:tc>
          <w:tcPr>
            <w:tcW w:w="4675" w:type="dxa"/>
          </w:tcPr>
          <w:p w:rsidR="00B1688E" w:rsidP="00DC6539" w:rsidRDefault="002E6EAD" w14:paraId="5E86E442" w14:textId="02E8795D">
            <w:r>
              <w:t>Ergonomics</w:t>
            </w:r>
            <w:r w:rsidR="004421D3">
              <w:t xml:space="preserve"> Test</w:t>
            </w:r>
          </w:p>
        </w:tc>
        <w:tc>
          <w:tcPr>
            <w:tcW w:w="4675" w:type="dxa"/>
          </w:tcPr>
          <w:p w:rsidR="00B1688E" w:rsidP="00DC6539" w:rsidRDefault="00B1688E" w14:paraId="77EF9DCD" w14:textId="77777777"/>
        </w:tc>
      </w:tr>
      <w:tr w:rsidR="004421D3" w:rsidTr="6C52D7B9" w14:paraId="3F173F55" w14:textId="77777777">
        <w:tc>
          <w:tcPr>
            <w:tcW w:w="4675" w:type="dxa"/>
          </w:tcPr>
          <w:p w:rsidR="004421D3" w:rsidP="00DC6539" w:rsidRDefault="004421D3" w14:paraId="0F7974CB" w14:textId="62497A44">
            <w:r>
              <w:t>Utility Test</w:t>
            </w:r>
          </w:p>
        </w:tc>
        <w:tc>
          <w:tcPr>
            <w:tcW w:w="4675" w:type="dxa"/>
          </w:tcPr>
          <w:p w:rsidR="004421D3" w:rsidP="00DC6539" w:rsidRDefault="004421D3" w14:paraId="41824ED6" w14:textId="77777777"/>
        </w:tc>
      </w:tr>
    </w:tbl>
    <w:p w:rsidRPr="000B1D23" w:rsidR="00354876" w:rsidP="1023D79C" w:rsidRDefault="00354876" w14:paraId="719DBA87" w14:textId="4DFA8AE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</w:p>
    <w:sectPr w:rsidRPr="000B1D23" w:rsidR="00354876" w:rsidSect="009F39EC">
      <w:headerReference w:type="default" r:id="rId18"/>
      <w:footerReference w:type="default" r:id="rId19"/>
      <w:pgSz w:w="12240" w:h="15840" w:orient="portrait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0C33" w:rsidRDefault="00060C33" w14:paraId="07EF58EA" w14:textId="77777777">
      <w:pPr>
        <w:spacing w:line="240" w:lineRule="auto"/>
      </w:pPr>
      <w:r>
        <w:separator/>
      </w:r>
    </w:p>
  </w:endnote>
  <w:endnote w:type="continuationSeparator" w:id="0">
    <w:p w:rsidR="00060C33" w:rsidRDefault="00060C33" w14:paraId="2A7B46F4" w14:textId="77777777">
      <w:pPr>
        <w:spacing w:line="240" w:lineRule="auto"/>
      </w:pPr>
      <w:r>
        <w:continuationSeparator/>
      </w:r>
    </w:p>
  </w:endnote>
  <w:endnote w:type="continuationNotice" w:id="1">
    <w:p w:rsidR="00060C33" w:rsidRDefault="00060C33" w14:paraId="64C04C7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495912"/>
      <w:docPartObj>
        <w:docPartGallery w:val="Page Numbers (Bottom of Page)"/>
        <w:docPartUnique/>
      </w:docPartObj>
      <w:rPr>
        <w:rFonts w:ascii="Calibri" w:hAnsi="Calibri" w:cs="" w:asciiTheme="majorAscii" w:hAnsiTheme="majorAscii" w:cstheme="majorBidi"/>
        <w:sz w:val="24"/>
        <w:szCs w:val="24"/>
      </w:rPr>
    </w:sdtPr>
    <w:sdtContent>
      <w:sdt>
        <w:sdtPr>
          <w:id w:val="-1705238520"/>
          <w:docPartObj>
            <w:docPartGallery w:val="Page Numbers (Top of Page)"/>
            <w:docPartUnique/>
          </w:docPartObj>
          <w:rPr>
            <w:rFonts w:ascii="Calibri" w:hAnsi="Calibri" w:cs="" w:asciiTheme="majorAscii" w:hAnsiTheme="majorAscii" w:cstheme="majorBidi"/>
            <w:sz w:val="24"/>
            <w:szCs w:val="24"/>
          </w:rPr>
        </w:sdtPr>
        <w:sdtContent>
          <w:p w:rsidRPr="009F6245" w:rsidR="001B4562" w:rsidP="009F39EC" w:rsidRDefault="009F39EC" w14:paraId="1A1A7FD7" w14:textId="3E330609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3250CF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28/02/2025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  <w:sdtEndPr>
          <w:rPr>
            <w:rFonts w:ascii="Calibri" w:hAnsi="Calibri" w:cs="" w:asciiTheme="majorAscii" w:hAnsiTheme="majorAscii" w:cstheme="majorBidi"/>
            <w:sz w:val="24"/>
            <w:szCs w:val="24"/>
          </w:rPr>
        </w:sdtEndPr>
      </w:sdt>
    </w:sdtContent>
    <w:sdtEndPr>
      <w:rPr>
        <w:rFonts w:ascii="Calibri" w:hAnsi="Calibri" w:cs="" w:asciiTheme="majorAscii" w:hAnsiTheme="majorAscii" w:cstheme="majorBidi"/>
        <w:sz w:val="24"/>
        <w:szCs w:val="24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0C33" w:rsidRDefault="00060C33" w14:paraId="2EBCB393" w14:textId="77777777">
      <w:pPr>
        <w:spacing w:line="240" w:lineRule="auto"/>
      </w:pPr>
      <w:r>
        <w:separator/>
      </w:r>
    </w:p>
  </w:footnote>
  <w:footnote w:type="continuationSeparator" w:id="0">
    <w:p w:rsidR="00060C33" w:rsidRDefault="00060C33" w14:paraId="3215D41B" w14:textId="77777777">
      <w:pPr>
        <w:spacing w:line="240" w:lineRule="auto"/>
      </w:pPr>
      <w:r>
        <w:continuationSeparator/>
      </w:r>
    </w:p>
  </w:footnote>
  <w:footnote w:type="continuationNotice" w:id="1">
    <w:p w:rsidR="00060C33" w:rsidRDefault="00060C33" w14:paraId="0A56ABE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0388" w:rsidRDefault="009F39EC" w14:paraId="1D3EFA7C" w14:textId="77777777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54E1DD9">
            <v:line id="Straight Connector 8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BA4A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05E"/>
    <w:multiLevelType w:val="hybridMultilevel"/>
    <w:tmpl w:val="A2B462A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315BA"/>
    <w:multiLevelType w:val="hybridMultilevel"/>
    <w:tmpl w:val="5A4CA04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584284F"/>
    <w:multiLevelType w:val="hybridMultilevel"/>
    <w:tmpl w:val="50227B7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187436"/>
    <w:multiLevelType w:val="hybridMultilevel"/>
    <w:tmpl w:val="C3F404D8"/>
    <w:lvl w:ilvl="0" w:tplc="25187CC2"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DF414D"/>
    <w:multiLevelType w:val="hybridMultilevel"/>
    <w:tmpl w:val="EA9E2F2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hint="default" w:ascii="Calibri" w:hAnsi="Calibri" w:eastAsia="Arial" w:cs="Calibri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D01C67"/>
    <w:multiLevelType w:val="hybridMultilevel"/>
    <w:tmpl w:val="9446BAB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hint="default" w:ascii="Calibri" w:hAnsi="Calibri" w:eastAsia="Arial" w:cs="Calibri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70CE5DDE"/>
    <w:multiLevelType w:val="hybridMultilevel"/>
    <w:tmpl w:val="A468D6E4"/>
    <w:lvl w:ilvl="0" w:tplc="0410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14" w15:restartNumberingAfterBreak="0">
    <w:nsid w:val="74790414"/>
    <w:multiLevelType w:val="hybridMultilevel"/>
    <w:tmpl w:val="6B10BD1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157CA8"/>
    <w:multiLevelType w:val="hybridMultilevel"/>
    <w:tmpl w:val="1C3A333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63693446">
    <w:abstractNumId w:val="11"/>
  </w:num>
  <w:num w:numId="2" w16cid:durableId="1570924192">
    <w:abstractNumId w:val="9"/>
  </w:num>
  <w:num w:numId="3" w16cid:durableId="161046018">
    <w:abstractNumId w:val="1"/>
  </w:num>
  <w:num w:numId="4" w16cid:durableId="2055541914">
    <w:abstractNumId w:val="3"/>
  </w:num>
  <w:num w:numId="5" w16cid:durableId="1546680547">
    <w:abstractNumId w:val="4"/>
  </w:num>
  <w:num w:numId="6" w16cid:durableId="1994680566">
    <w:abstractNumId w:val="12"/>
  </w:num>
  <w:num w:numId="7" w16cid:durableId="17314637">
    <w:abstractNumId w:val="8"/>
  </w:num>
  <w:num w:numId="8" w16cid:durableId="333727885">
    <w:abstractNumId w:val="5"/>
  </w:num>
  <w:num w:numId="9" w16cid:durableId="1545869958">
    <w:abstractNumId w:val="10"/>
  </w:num>
  <w:num w:numId="10" w16cid:durableId="1728600404">
    <w:abstractNumId w:val="7"/>
  </w:num>
  <w:num w:numId="11" w16cid:durableId="1852377114">
    <w:abstractNumId w:val="13"/>
  </w:num>
  <w:num w:numId="12" w16cid:durableId="127171528">
    <w:abstractNumId w:val="0"/>
  </w:num>
  <w:num w:numId="13" w16cid:durableId="236088523">
    <w:abstractNumId w:val="15"/>
  </w:num>
  <w:num w:numId="14" w16cid:durableId="1806122488">
    <w:abstractNumId w:val="2"/>
  </w:num>
  <w:num w:numId="15" w16cid:durableId="45835256">
    <w:abstractNumId w:val="14"/>
  </w:num>
  <w:num w:numId="16" w16cid:durableId="66729080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20E9"/>
    <w:rsid w:val="0003086C"/>
    <w:rsid w:val="000563B6"/>
    <w:rsid w:val="00060C33"/>
    <w:rsid w:val="00080609"/>
    <w:rsid w:val="000812EB"/>
    <w:rsid w:val="0008415A"/>
    <w:rsid w:val="000A11D8"/>
    <w:rsid w:val="000B1D23"/>
    <w:rsid w:val="000B7085"/>
    <w:rsid w:val="000D0518"/>
    <w:rsid w:val="000F7BF3"/>
    <w:rsid w:val="00101678"/>
    <w:rsid w:val="00102411"/>
    <w:rsid w:val="00107D54"/>
    <w:rsid w:val="00111E6B"/>
    <w:rsid w:val="00115085"/>
    <w:rsid w:val="00126538"/>
    <w:rsid w:val="00131E66"/>
    <w:rsid w:val="001348D7"/>
    <w:rsid w:val="0015200F"/>
    <w:rsid w:val="00174027"/>
    <w:rsid w:val="00175671"/>
    <w:rsid w:val="00190185"/>
    <w:rsid w:val="00190D9F"/>
    <w:rsid w:val="00191640"/>
    <w:rsid w:val="0019419A"/>
    <w:rsid w:val="00197B17"/>
    <w:rsid w:val="001A4D04"/>
    <w:rsid w:val="001B1389"/>
    <w:rsid w:val="001B4562"/>
    <w:rsid w:val="001C0975"/>
    <w:rsid w:val="001C4D38"/>
    <w:rsid w:val="001E6905"/>
    <w:rsid w:val="001F3D97"/>
    <w:rsid w:val="0020520D"/>
    <w:rsid w:val="00206162"/>
    <w:rsid w:val="0022413D"/>
    <w:rsid w:val="002300E6"/>
    <w:rsid w:val="00232650"/>
    <w:rsid w:val="00234285"/>
    <w:rsid w:val="002430DC"/>
    <w:rsid w:val="002434C6"/>
    <w:rsid w:val="00261EA4"/>
    <w:rsid w:val="00270CC0"/>
    <w:rsid w:val="0027720C"/>
    <w:rsid w:val="00277946"/>
    <w:rsid w:val="00282E8C"/>
    <w:rsid w:val="002839FE"/>
    <w:rsid w:val="002840A4"/>
    <w:rsid w:val="00290B7A"/>
    <w:rsid w:val="002965F2"/>
    <w:rsid w:val="002B250F"/>
    <w:rsid w:val="002C09FE"/>
    <w:rsid w:val="002C561B"/>
    <w:rsid w:val="002D0907"/>
    <w:rsid w:val="002D1EAC"/>
    <w:rsid w:val="002D6FC5"/>
    <w:rsid w:val="002E0190"/>
    <w:rsid w:val="002E6EAD"/>
    <w:rsid w:val="002F1E8C"/>
    <w:rsid w:val="003250CF"/>
    <w:rsid w:val="00330464"/>
    <w:rsid w:val="0034310E"/>
    <w:rsid w:val="003546CD"/>
    <w:rsid w:val="00354876"/>
    <w:rsid w:val="003661F3"/>
    <w:rsid w:val="00390C68"/>
    <w:rsid w:val="0039624B"/>
    <w:rsid w:val="003B074A"/>
    <w:rsid w:val="003B15BE"/>
    <w:rsid w:val="003B7E4A"/>
    <w:rsid w:val="003C0B7B"/>
    <w:rsid w:val="003D0FFA"/>
    <w:rsid w:val="003F04C2"/>
    <w:rsid w:val="00405E08"/>
    <w:rsid w:val="00435E27"/>
    <w:rsid w:val="004421D3"/>
    <w:rsid w:val="004607A0"/>
    <w:rsid w:val="00473B56"/>
    <w:rsid w:val="0048448F"/>
    <w:rsid w:val="00491393"/>
    <w:rsid w:val="004930CE"/>
    <w:rsid w:val="0049776F"/>
    <w:rsid w:val="004B001C"/>
    <w:rsid w:val="004B651E"/>
    <w:rsid w:val="004C07B7"/>
    <w:rsid w:val="004C1F2C"/>
    <w:rsid w:val="004C6C35"/>
    <w:rsid w:val="004C7304"/>
    <w:rsid w:val="004D3EBC"/>
    <w:rsid w:val="004D44B3"/>
    <w:rsid w:val="004E4094"/>
    <w:rsid w:val="004E73B3"/>
    <w:rsid w:val="004E773B"/>
    <w:rsid w:val="004F17DD"/>
    <w:rsid w:val="004F1FE8"/>
    <w:rsid w:val="00503B3C"/>
    <w:rsid w:val="00505DDC"/>
    <w:rsid w:val="005068C4"/>
    <w:rsid w:val="00527F32"/>
    <w:rsid w:val="0055224B"/>
    <w:rsid w:val="005809CF"/>
    <w:rsid w:val="00585185"/>
    <w:rsid w:val="00592BAE"/>
    <w:rsid w:val="00593193"/>
    <w:rsid w:val="0059477C"/>
    <w:rsid w:val="005B0699"/>
    <w:rsid w:val="005B1FBA"/>
    <w:rsid w:val="005B2C77"/>
    <w:rsid w:val="005B2E4D"/>
    <w:rsid w:val="005B3E7C"/>
    <w:rsid w:val="005C44DD"/>
    <w:rsid w:val="005E02DA"/>
    <w:rsid w:val="005E2A45"/>
    <w:rsid w:val="005F084B"/>
    <w:rsid w:val="005F4691"/>
    <w:rsid w:val="006074C6"/>
    <w:rsid w:val="00612FE4"/>
    <w:rsid w:val="00620EEE"/>
    <w:rsid w:val="00643332"/>
    <w:rsid w:val="00647FE9"/>
    <w:rsid w:val="006505E7"/>
    <w:rsid w:val="00652A52"/>
    <w:rsid w:val="00671987"/>
    <w:rsid w:val="00673B97"/>
    <w:rsid w:val="006800D2"/>
    <w:rsid w:val="00695310"/>
    <w:rsid w:val="006B138F"/>
    <w:rsid w:val="006B3604"/>
    <w:rsid w:val="006D6AC2"/>
    <w:rsid w:val="006E3083"/>
    <w:rsid w:val="006E338A"/>
    <w:rsid w:val="006E7777"/>
    <w:rsid w:val="00704DA0"/>
    <w:rsid w:val="00717BDD"/>
    <w:rsid w:val="0072440F"/>
    <w:rsid w:val="00724FAD"/>
    <w:rsid w:val="00732CEE"/>
    <w:rsid w:val="00734AE3"/>
    <w:rsid w:val="00736C20"/>
    <w:rsid w:val="00737E3A"/>
    <w:rsid w:val="007464B3"/>
    <w:rsid w:val="007623AF"/>
    <w:rsid w:val="00767197"/>
    <w:rsid w:val="007867B7"/>
    <w:rsid w:val="00797C1B"/>
    <w:rsid w:val="007A3F1D"/>
    <w:rsid w:val="007B394C"/>
    <w:rsid w:val="007B6189"/>
    <w:rsid w:val="007C164C"/>
    <w:rsid w:val="007C41BA"/>
    <w:rsid w:val="007C5A80"/>
    <w:rsid w:val="007F0833"/>
    <w:rsid w:val="007F1796"/>
    <w:rsid w:val="00824C6D"/>
    <w:rsid w:val="00834ED7"/>
    <w:rsid w:val="0086668B"/>
    <w:rsid w:val="00873C12"/>
    <w:rsid w:val="00877A37"/>
    <w:rsid w:val="00884853"/>
    <w:rsid w:val="00897F07"/>
    <w:rsid w:val="008B0259"/>
    <w:rsid w:val="008B028B"/>
    <w:rsid w:val="008B22BB"/>
    <w:rsid w:val="008C1AAD"/>
    <w:rsid w:val="008C31E3"/>
    <w:rsid w:val="008C3D44"/>
    <w:rsid w:val="008F08E9"/>
    <w:rsid w:val="008F2B6C"/>
    <w:rsid w:val="008F3EA9"/>
    <w:rsid w:val="00907584"/>
    <w:rsid w:val="00930029"/>
    <w:rsid w:val="00966BFA"/>
    <w:rsid w:val="00992028"/>
    <w:rsid w:val="00992CD6"/>
    <w:rsid w:val="009B20AD"/>
    <w:rsid w:val="009D0762"/>
    <w:rsid w:val="009E2E97"/>
    <w:rsid w:val="009E75A3"/>
    <w:rsid w:val="009F1948"/>
    <w:rsid w:val="009F39EC"/>
    <w:rsid w:val="009F4D4F"/>
    <w:rsid w:val="009F6245"/>
    <w:rsid w:val="009F6BFA"/>
    <w:rsid w:val="00A01886"/>
    <w:rsid w:val="00A0394E"/>
    <w:rsid w:val="00A160E5"/>
    <w:rsid w:val="00A206B2"/>
    <w:rsid w:val="00A21520"/>
    <w:rsid w:val="00A331AA"/>
    <w:rsid w:val="00A43B20"/>
    <w:rsid w:val="00A60EA8"/>
    <w:rsid w:val="00A735A7"/>
    <w:rsid w:val="00A74320"/>
    <w:rsid w:val="00A86CFA"/>
    <w:rsid w:val="00A92088"/>
    <w:rsid w:val="00A936E0"/>
    <w:rsid w:val="00AA5D1C"/>
    <w:rsid w:val="00AB2F1D"/>
    <w:rsid w:val="00AB583D"/>
    <w:rsid w:val="00AC0ACE"/>
    <w:rsid w:val="00AD0639"/>
    <w:rsid w:val="00AD4E0B"/>
    <w:rsid w:val="00AE0333"/>
    <w:rsid w:val="00AE5B98"/>
    <w:rsid w:val="00B01C86"/>
    <w:rsid w:val="00B07479"/>
    <w:rsid w:val="00B1688E"/>
    <w:rsid w:val="00B16C38"/>
    <w:rsid w:val="00B2244C"/>
    <w:rsid w:val="00B25863"/>
    <w:rsid w:val="00B26A7F"/>
    <w:rsid w:val="00B36FC7"/>
    <w:rsid w:val="00B379FC"/>
    <w:rsid w:val="00B4018B"/>
    <w:rsid w:val="00B402A9"/>
    <w:rsid w:val="00B42501"/>
    <w:rsid w:val="00B45E89"/>
    <w:rsid w:val="00B47194"/>
    <w:rsid w:val="00B47957"/>
    <w:rsid w:val="00B552B5"/>
    <w:rsid w:val="00BA4167"/>
    <w:rsid w:val="00BB0B26"/>
    <w:rsid w:val="00BB6344"/>
    <w:rsid w:val="00BC2034"/>
    <w:rsid w:val="00BC6443"/>
    <w:rsid w:val="00BD1DFB"/>
    <w:rsid w:val="00BE7B30"/>
    <w:rsid w:val="00BE7DEC"/>
    <w:rsid w:val="00C00458"/>
    <w:rsid w:val="00C02BB6"/>
    <w:rsid w:val="00C0383E"/>
    <w:rsid w:val="00C12FC5"/>
    <w:rsid w:val="00C23542"/>
    <w:rsid w:val="00C23E8B"/>
    <w:rsid w:val="00C26699"/>
    <w:rsid w:val="00C345BE"/>
    <w:rsid w:val="00C36D58"/>
    <w:rsid w:val="00C61A3F"/>
    <w:rsid w:val="00C664FF"/>
    <w:rsid w:val="00C671AE"/>
    <w:rsid w:val="00C825D8"/>
    <w:rsid w:val="00C875C9"/>
    <w:rsid w:val="00C9099C"/>
    <w:rsid w:val="00CA3244"/>
    <w:rsid w:val="00CB7795"/>
    <w:rsid w:val="00CC530C"/>
    <w:rsid w:val="00D0220A"/>
    <w:rsid w:val="00D17533"/>
    <w:rsid w:val="00D175D0"/>
    <w:rsid w:val="00D17D24"/>
    <w:rsid w:val="00D2343C"/>
    <w:rsid w:val="00D3219C"/>
    <w:rsid w:val="00D44F0B"/>
    <w:rsid w:val="00D518CB"/>
    <w:rsid w:val="00D77925"/>
    <w:rsid w:val="00D90561"/>
    <w:rsid w:val="00D91AB4"/>
    <w:rsid w:val="00DA06BA"/>
    <w:rsid w:val="00DA7D64"/>
    <w:rsid w:val="00DC086C"/>
    <w:rsid w:val="00DC3F8E"/>
    <w:rsid w:val="00DC539A"/>
    <w:rsid w:val="00DC6539"/>
    <w:rsid w:val="00DC6AAB"/>
    <w:rsid w:val="00E0286F"/>
    <w:rsid w:val="00E055CC"/>
    <w:rsid w:val="00E10777"/>
    <w:rsid w:val="00E11E7C"/>
    <w:rsid w:val="00E153C6"/>
    <w:rsid w:val="00E23639"/>
    <w:rsid w:val="00E23E28"/>
    <w:rsid w:val="00E37B4A"/>
    <w:rsid w:val="00E46C2C"/>
    <w:rsid w:val="00E471A4"/>
    <w:rsid w:val="00E62EAB"/>
    <w:rsid w:val="00E662DA"/>
    <w:rsid w:val="00E82356"/>
    <w:rsid w:val="00E84918"/>
    <w:rsid w:val="00EA55BB"/>
    <w:rsid w:val="00EB6035"/>
    <w:rsid w:val="00EC1A85"/>
    <w:rsid w:val="00ED3DD9"/>
    <w:rsid w:val="00EE5373"/>
    <w:rsid w:val="00EF6AE4"/>
    <w:rsid w:val="00F0296E"/>
    <w:rsid w:val="00F169FC"/>
    <w:rsid w:val="00F22B9D"/>
    <w:rsid w:val="00F421A5"/>
    <w:rsid w:val="00F50CDD"/>
    <w:rsid w:val="00F52D86"/>
    <w:rsid w:val="00F578C1"/>
    <w:rsid w:val="00F7592D"/>
    <w:rsid w:val="00F8194F"/>
    <w:rsid w:val="00FC4526"/>
    <w:rsid w:val="00FD2090"/>
    <w:rsid w:val="00FE0388"/>
    <w:rsid w:val="00FE3D46"/>
    <w:rsid w:val="00FE72D5"/>
    <w:rsid w:val="00FF61E0"/>
    <w:rsid w:val="07ADC922"/>
    <w:rsid w:val="1023D79C"/>
    <w:rsid w:val="1161CE79"/>
    <w:rsid w:val="12029E41"/>
    <w:rsid w:val="1442D3C0"/>
    <w:rsid w:val="175D34E8"/>
    <w:rsid w:val="1C6E1A49"/>
    <w:rsid w:val="1D88B44E"/>
    <w:rsid w:val="2824D933"/>
    <w:rsid w:val="2921B04A"/>
    <w:rsid w:val="2EBE5D3F"/>
    <w:rsid w:val="30213CD1"/>
    <w:rsid w:val="30F6ABCA"/>
    <w:rsid w:val="31547DE6"/>
    <w:rsid w:val="3555CA61"/>
    <w:rsid w:val="3795B52E"/>
    <w:rsid w:val="389D1D57"/>
    <w:rsid w:val="3C9285B3"/>
    <w:rsid w:val="3EF3D85B"/>
    <w:rsid w:val="46A79E35"/>
    <w:rsid w:val="49E37E7C"/>
    <w:rsid w:val="4ADEFDDD"/>
    <w:rsid w:val="4FDBD7CD"/>
    <w:rsid w:val="546C5D55"/>
    <w:rsid w:val="5693B944"/>
    <w:rsid w:val="56CECB47"/>
    <w:rsid w:val="57BE9286"/>
    <w:rsid w:val="57BE9286"/>
    <w:rsid w:val="57EAA323"/>
    <w:rsid w:val="59A25261"/>
    <w:rsid w:val="6988ADE3"/>
    <w:rsid w:val="6A6F0BFE"/>
    <w:rsid w:val="6AD53D2B"/>
    <w:rsid w:val="6C52D7B9"/>
    <w:rsid w:val="75EEF10E"/>
    <w:rsid w:val="76D67802"/>
    <w:rsid w:val="79BF9D34"/>
    <w:rsid w:val="7C84B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DB4BD2BF-3751-418F-BF11-6BC5E2A27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072C0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9" w:customStyle="1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styleId="Titolo1Carattere" w:customStyle="1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cs="Times New Roman" w:asciiTheme="minorHAnsi" w:hAnsiTheme="minorHAnsi" w:eastAsiaTheme="minorEastAsia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cs="Times New Roman" w:asciiTheme="minorHAnsi" w:hAnsiTheme="minorHAnsi" w:eastAsiaTheme="minorEastAsia"/>
      <w:lang w:val="en-US" w:eastAsia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4D3EB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D3EBC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rsid w:val="004D3EB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3EBC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4D3EBC"/>
    <w:rPr>
      <w:b/>
      <w:bCs/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sid w:val="00A92088"/>
    <w:rPr>
      <w:color w:val="80808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C6AAB"/>
    <w:rPr>
      <w:color w:val="800080" w:themeColor="followedHyperlink"/>
      <w:u w:val="single"/>
    </w:rPr>
  </w:style>
  <w:style w:type="table" w:styleId="Tabellagriglia6acolori-colore4">
    <w:name w:val="Grid Table 6 Colorful Accent 4"/>
    <w:basedOn w:val="Tabellanormale"/>
    <w:uiPriority w:val="51"/>
    <w:rsid w:val="00DC6AAB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rynqvb" w:customStyle="1">
    <w:name w:val="rynqvb"/>
    <w:basedOn w:val="Carpredefinitoparagrafo"/>
    <w:rsid w:val="006E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mouser.it/datasheet/2/916/74HC_HCT165-1512205.pdf" TargetMode="External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static6.arrow.com/aropdfconversion/feedeaac954a55746fc0ba416c333189448357f3/762jp011797.pdf" TargetMode="External" Id="rId12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mouser.it/datasheet/2/916/74HC_HCT165-1512205.pdf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5.png" Id="rId49339360" /><Relationship Type="http://schemas.openxmlformats.org/officeDocument/2006/relationships/image" Target="/media/image6.png" Id="rId1184083445" /><Relationship Type="http://schemas.openxmlformats.org/officeDocument/2006/relationships/image" Target="/media/image2.jpg" Id="rId115134909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8" ma:contentTypeDescription="Creare un nuovo documento." ma:contentTypeScope="" ma:versionID="54dcd2e7359f8cfd54df671524c8a544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261c2ca0cde88dd961b1710823900efe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A2476-6CCC-4ACD-8B23-92066FF69FF5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customXml/itemProps2.xml><?xml version="1.0" encoding="utf-8"?>
<ds:datastoreItem xmlns:ds="http://schemas.openxmlformats.org/officeDocument/2006/customXml" ds:itemID="{B5E9EA25-5FC5-4B77-9A98-9B7CEE936C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0037C-2A38-4147-AD6E-308A52548E50}"/>
</file>

<file path=customXml/itemProps4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Product Requirements Document - PRD Template.dotx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Gianluca Angeletti</dc:creator>
  <keywords/>
  <dc:description/>
  <lastModifiedBy>ZINGARETTI ALESSANDRO</lastModifiedBy>
  <revision>8</revision>
  <dcterms:created xsi:type="dcterms:W3CDTF">2025-02-24T16:45:00.0000000Z</dcterms:created>
  <dcterms:modified xsi:type="dcterms:W3CDTF">2025-10-01T20:49:24.5901029Z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