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EE629" w14:textId="77777777" w:rsidR="0027720C" w:rsidRDefault="0027720C" w:rsidP="2FA58893">
      <w:pPr>
        <w:spacing w:line="240" w:lineRule="auto"/>
        <w:rPr>
          <w:rFonts w:asciiTheme="majorHAnsi" w:hAnsiTheme="majorHAnsi" w:cstheme="majorBidi"/>
          <w:b/>
          <w:bCs/>
          <w:sz w:val="24"/>
          <w:szCs w:val="24"/>
          <w:highlight w:val="yellow"/>
        </w:rPr>
      </w:pPr>
    </w:p>
    <w:p w14:paraId="47C09341" w14:textId="77777777" w:rsidR="001B4562" w:rsidRPr="006E3083" w:rsidRDefault="00A74D44">
      <w:pPr>
        <w:spacing w:line="240" w:lineRule="auto"/>
        <w:jc w:val="center"/>
        <w:rPr>
          <w:rFonts w:asciiTheme="majorHAnsi" w:hAnsiTheme="majorHAnsi" w:cstheme="majorHAnsi"/>
          <w:color w:val="4A86E8"/>
          <w:sz w:val="36"/>
          <w:szCs w:val="36"/>
        </w:rPr>
      </w:pPr>
      <w:r w:rsidRPr="006E3083">
        <w:rPr>
          <w:rFonts w:asciiTheme="majorHAnsi" w:hAnsiTheme="majorHAnsi" w:cstheme="majorHAnsi"/>
          <w:b/>
          <w:sz w:val="36"/>
          <w:szCs w:val="36"/>
        </w:rPr>
        <w:t>Product Requirements Document</w:t>
      </w:r>
    </w:p>
    <w:p w14:paraId="41DDEEB8" w14:textId="260AC0F1" w:rsidR="005E2A45" w:rsidRDefault="00530022" w:rsidP="4962B398">
      <w:pPr>
        <w:spacing w:line="240" w:lineRule="auto"/>
        <w:jc w:val="center"/>
        <w:rPr>
          <w:rFonts w:asciiTheme="majorHAnsi" w:hAnsiTheme="majorHAnsi" w:cstheme="majorBidi"/>
          <w:b/>
          <w:bCs/>
          <w:color w:val="002060"/>
          <w:sz w:val="36"/>
          <w:szCs w:val="36"/>
          <w:lang w:val="en-US"/>
        </w:rPr>
      </w:pPr>
      <w:r>
        <w:rPr>
          <w:rFonts w:asciiTheme="majorHAnsi" w:hAnsiTheme="majorHAnsi" w:cstheme="majorBidi"/>
          <w:b/>
          <w:bCs/>
          <w:color w:val="002060"/>
          <w:sz w:val="36"/>
          <w:szCs w:val="36"/>
          <w:lang w:val="en-US"/>
        </w:rPr>
        <w:t>Pulsanti</w:t>
      </w:r>
    </w:p>
    <w:p w14:paraId="7A1BD4F8" w14:textId="77777777" w:rsidR="001B4562" w:rsidRPr="00E37B4A" w:rsidRDefault="001B4562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p w14:paraId="18C61CEA" w14:textId="77777777" w:rsidR="005E2A45" w:rsidRDefault="005E2A45" w:rsidP="005E2A45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tbl>
      <w:tblPr>
        <w:tblStyle w:val="Grigliatabella"/>
        <w:tblW w:w="9478" w:type="dxa"/>
        <w:tblLook w:val="04A0" w:firstRow="1" w:lastRow="0" w:firstColumn="1" w:lastColumn="0" w:noHBand="0" w:noVBand="1"/>
      </w:tblPr>
      <w:tblGrid>
        <w:gridCol w:w="2689"/>
        <w:gridCol w:w="3424"/>
        <w:gridCol w:w="3365"/>
      </w:tblGrid>
      <w:tr w:rsidR="00ED1F5C" w:rsidRPr="006E3083" w14:paraId="07E34EBD" w14:textId="77777777" w:rsidTr="00530022">
        <w:tc>
          <w:tcPr>
            <w:tcW w:w="2689" w:type="dxa"/>
          </w:tcPr>
          <w:p w14:paraId="0350095D" w14:textId="77777777" w:rsidR="00ED1F5C" w:rsidRPr="006E3083" w:rsidRDefault="00ED1F5C" w:rsidP="005E2A4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Issued by</w:t>
            </w:r>
          </w:p>
        </w:tc>
        <w:tc>
          <w:tcPr>
            <w:tcW w:w="3424" w:type="dxa"/>
          </w:tcPr>
          <w:p w14:paraId="3083EBC9" w14:textId="77777777" w:rsidR="00ED1F5C" w:rsidRPr="006E3083" w:rsidRDefault="00ED1F5C" w:rsidP="005E2A4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Role/Department</w:t>
            </w:r>
          </w:p>
        </w:tc>
        <w:tc>
          <w:tcPr>
            <w:tcW w:w="3365" w:type="dxa"/>
          </w:tcPr>
          <w:p w14:paraId="4FF93DEF" w14:textId="77777777" w:rsidR="00ED1F5C" w:rsidRPr="006E3083" w:rsidRDefault="00ED1F5C" w:rsidP="000072C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Date</w:t>
            </w:r>
          </w:p>
        </w:tc>
      </w:tr>
      <w:tr w:rsidR="00ED1F5C" w:rsidRPr="006E3083" w14:paraId="2C33FE7B" w14:textId="77777777" w:rsidTr="00530022">
        <w:tc>
          <w:tcPr>
            <w:tcW w:w="2689" w:type="dxa"/>
          </w:tcPr>
          <w:p w14:paraId="3650692D" w14:textId="375F766B" w:rsidR="00ED1F5C" w:rsidRPr="006E3083" w:rsidRDefault="00530022" w:rsidP="72ED27E6">
            <w:pPr>
              <w:rPr>
                <w:rFonts w:asciiTheme="majorHAnsi" w:hAnsiTheme="majorHAnsi" w:cstheme="majorBid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Bidi"/>
                <w:sz w:val="28"/>
                <w:szCs w:val="28"/>
                <w:lang w:val="en-US"/>
              </w:rPr>
              <w:t>Alessandro Zingaretti</w:t>
            </w:r>
          </w:p>
        </w:tc>
        <w:tc>
          <w:tcPr>
            <w:tcW w:w="3424" w:type="dxa"/>
          </w:tcPr>
          <w:p w14:paraId="45DFA5E2" w14:textId="74DD77CB" w:rsidR="00ED1F5C" w:rsidRPr="006E3083" w:rsidRDefault="00444791" w:rsidP="005E2A4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Electronics Team Member</w:t>
            </w:r>
          </w:p>
        </w:tc>
        <w:tc>
          <w:tcPr>
            <w:tcW w:w="3365" w:type="dxa"/>
          </w:tcPr>
          <w:p w14:paraId="2FEBB455" w14:textId="2CD7BC0B" w:rsidR="00ED1F5C" w:rsidRPr="006E3083" w:rsidRDefault="00530022" w:rsidP="19FBD162">
            <w:pPr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  <w:r>
              <w:rPr>
                <w:rFonts w:asciiTheme="majorHAnsi" w:hAnsiTheme="majorHAnsi" w:cstheme="majorBidi"/>
                <w:sz w:val="28"/>
                <w:szCs w:val="28"/>
              </w:rPr>
              <w:t>03</w:t>
            </w:r>
            <w:r w:rsidR="00444791">
              <w:rPr>
                <w:rFonts w:asciiTheme="majorHAnsi" w:hAnsiTheme="majorHAnsi" w:cstheme="majorBidi"/>
                <w:sz w:val="28"/>
                <w:szCs w:val="28"/>
              </w:rPr>
              <w:t>/</w:t>
            </w:r>
            <w:r>
              <w:rPr>
                <w:rFonts w:asciiTheme="majorHAnsi" w:hAnsiTheme="majorHAnsi" w:cstheme="majorBidi"/>
                <w:sz w:val="28"/>
                <w:szCs w:val="28"/>
              </w:rPr>
              <w:t>10</w:t>
            </w:r>
            <w:r w:rsidR="00444791">
              <w:rPr>
                <w:rFonts w:asciiTheme="majorHAnsi" w:hAnsiTheme="majorHAnsi" w:cstheme="majorBidi"/>
                <w:sz w:val="28"/>
                <w:szCs w:val="28"/>
              </w:rPr>
              <w:t>/2025</w:t>
            </w:r>
          </w:p>
        </w:tc>
      </w:tr>
      <w:tr w:rsidR="00ED1F5C" w:rsidRPr="006E3083" w14:paraId="159B608F" w14:textId="77777777" w:rsidTr="00530022">
        <w:tc>
          <w:tcPr>
            <w:tcW w:w="2689" w:type="dxa"/>
          </w:tcPr>
          <w:p w14:paraId="61B66F21" w14:textId="77777777" w:rsidR="00ED1F5C" w:rsidRPr="006E3083" w:rsidRDefault="00ED1F5C" w:rsidP="005E2A45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424" w:type="dxa"/>
          </w:tcPr>
          <w:p w14:paraId="2ED21E0B" w14:textId="77777777" w:rsidR="00ED1F5C" w:rsidRPr="006E3083" w:rsidRDefault="00ED1F5C" w:rsidP="005E2A45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65" w:type="dxa"/>
          </w:tcPr>
          <w:p w14:paraId="4DD74E15" w14:textId="77777777" w:rsidR="00ED1F5C" w:rsidRPr="006E3083" w:rsidRDefault="00ED1F5C" w:rsidP="000072C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ED1F5C" w:rsidRPr="006E3083" w14:paraId="739F7155" w14:textId="77777777" w:rsidTr="00530022">
        <w:tc>
          <w:tcPr>
            <w:tcW w:w="2689" w:type="dxa"/>
          </w:tcPr>
          <w:p w14:paraId="04D41882" w14:textId="77777777" w:rsidR="00ED1F5C" w:rsidRPr="006E3083" w:rsidRDefault="00ED1F5C" w:rsidP="005E2A45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424" w:type="dxa"/>
          </w:tcPr>
          <w:p w14:paraId="57BCDC70" w14:textId="77777777" w:rsidR="00ED1F5C" w:rsidRPr="006E3083" w:rsidRDefault="00ED1F5C" w:rsidP="005E2A45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365" w:type="dxa"/>
          </w:tcPr>
          <w:p w14:paraId="03618AC9" w14:textId="77777777" w:rsidR="00ED1F5C" w:rsidRPr="006E3083" w:rsidRDefault="00ED1F5C" w:rsidP="000072C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46CBD219" w14:textId="77777777" w:rsidR="005E2A45" w:rsidRPr="006E3083" w:rsidRDefault="005E2A45" w:rsidP="005E2A45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891FB9A" w14:textId="77777777" w:rsidR="005E2A45" w:rsidRPr="006E3083" w:rsidRDefault="005E2A45" w:rsidP="005E2A45">
      <w:pPr>
        <w:spacing w:line="240" w:lineRule="auto"/>
        <w:rPr>
          <w:rFonts w:asciiTheme="majorHAnsi" w:hAnsiTheme="majorHAnsi" w:cstheme="majorHAnsi"/>
          <w:color w:val="4A86E8"/>
          <w:sz w:val="28"/>
          <w:szCs w:val="28"/>
        </w:rPr>
      </w:pPr>
    </w:p>
    <w:p w14:paraId="136E31EB" w14:textId="77777777" w:rsidR="000072C0" w:rsidRPr="006E3083" w:rsidRDefault="000072C0" w:rsidP="0000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  <w:r w:rsidRPr="006E3083">
        <w:rPr>
          <w:rFonts w:asciiTheme="majorHAnsi" w:hAnsiTheme="majorHAnsi" w:cstheme="majorHAnsi"/>
          <w:b/>
          <w:sz w:val="28"/>
          <w:szCs w:val="28"/>
        </w:rPr>
        <w:t>REVISION TABLE</w:t>
      </w:r>
    </w:p>
    <w:p w14:paraId="057DB84D" w14:textId="77777777" w:rsidR="000072C0" w:rsidRPr="006E3083" w:rsidRDefault="000072C0" w:rsidP="0000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</w:p>
    <w:tbl>
      <w:tblPr>
        <w:tblStyle w:val="Grigliatabella"/>
        <w:tblW w:w="9487" w:type="dxa"/>
        <w:tblLook w:val="04A0" w:firstRow="1" w:lastRow="0" w:firstColumn="1" w:lastColumn="0" w:noHBand="0" w:noVBand="1"/>
      </w:tblPr>
      <w:tblGrid>
        <w:gridCol w:w="1129"/>
        <w:gridCol w:w="1843"/>
        <w:gridCol w:w="2415"/>
        <w:gridCol w:w="4100"/>
      </w:tblGrid>
      <w:tr w:rsidR="000072C0" w:rsidRPr="006E3083" w14:paraId="06ABD628" w14:textId="77777777" w:rsidTr="414348B9">
        <w:tc>
          <w:tcPr>
            <w:tcW w:w="1129" w:type="dxa"/>
          </w:tcPr>
          <w:p w14:paraId="431410BA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Version</w:t>
            </w:r>
          </w:p>
        </w:tc>
        <w:tc>
          <w:tcPr>
            <w:tcW w:w="1843" w:type="dxa"/>
          </w:tcPr>
          <w:p w14:paraId="73D2969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Date</w:t>
            </w:r>
          </w:p>
        </w:tc>
        <w:tc>
          <w:tcPr>
            <w:tcW w:w="2415" w:type="dxa"/>
          </w:tcPr>
          <w:p w14:paraId="70E83C0D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Issued by</w:t>
            </w:r>
          </w:p>
        </w:tc>
        <w:tc>
          <w:tcPr>
            <w:tcW w:w="4100" w:type="dxa"/>
          </w:tcPr>
          <w:p w14:paraId="1854C239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Description</w:t>
            </w:r>
          </w:p>
        </w:tc>
      </w:tr>
      <w:tr w:rsidR="000072C0" w:rsidRPr="006E3083" w14:paraId="64528717" w14:textId="77777777" w:rsidTr="414348B9">
        <w:tc>
          <w:tcPr>
            <w:tcW w:w="1129" w:type="dxa"/>
          </w:tcPr>
          <w:p w14:paraId="09438105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A-1</w:t>
            </w:r>
          </w:p>
        </w:tc>
        <w:tc>
          <w:tcPr>
            <w:tcW w:w="1843" w:type="dxa"/>
          </w:tcPr>
          <w:p w14:paraId="7DB9510A" w14:textId="5F242F23" w:rsidR="000072C0" w:rsidRPr="006E3083" w:rsidRDefault="000072C0" w:rsidP="414348B9">
            <w:pPr>
              <w:widowControl w:val="0"/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</w:p>
        </w:tc>
        <w:tc>
          <w:tcPr>
            <w:tcW w:w="2415" w:type="dxa"/>
          </w:tcPr>
          <w:p w14:paraId="4966DDA0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100" w:type="dxa"/>
          </w:tcPr>
          <w:p w14:paraId="0A5119AC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4E098592" w14:textId="77777777" w:rsidTr="414348B9">
        <w:tc>
          <w:tcPr>
            <w:tcW w:w="1129" w:type="dxa"/>
          </w:tcPr>
          <w:p w14:paraId="4D15729E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A-2</w:t>
            </w:r>
          </w:p>
        </w:tc>
        <w:tc>
          <w:tcPr>
            <w:tcW w:w="1843" w:type="dxa"/>
          </w:tcPr>
          <w:p w14:paraId="4ADAFB81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14:paraId="4DEF511D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100" w:type="dxa"/>
          </w:tcPr>
          <w:p w14:paraId="7107A9C9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0ED4C576" w14:textId="77777777" w:rsidTr="414348B9">
        <w:tc>
          <w:tcPr>
            <w:tcW w:w="1129" w:type="dxa"/>
          </w:tcPr>
          <w:p w14:paraId="5E560E20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A-3</w:t>
            </w:r>
          </w:p>
        </w:tc>
        <w:tc>
          <w:tcPr>
            <w:tcW w:w="1843" w:type="dxa"/>
          </w:tcPr>
          <w:p w14:paraId="2668C48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14:paraId="1C486642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100" w:type="dxa"/>
          </w:tcPr>
          <w:p w14:paraId="2087A514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0D5CAFCE" w14:textId="77777777" w:rsidTr="414348B9">
        <w:tc>
          <w:tcPr>
            <w:tcW w:w="1129" w:type="dxa"/>
          </w:tcPr>
          <w:p w14:paraId="13A80780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B-1</w:t>
            </w:r>
          </w:p>
        </w:tc>
        <w:tc>
          <w:tcPr>
            <w:tcW w:w="1843" w:type="dxa"/>
          </w:tcPr>
          <w:p w14:paraId="303485DA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14:paraId="69FFD98E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100" w:type="dxa"/>
          </w:tcPr>
          <w:p w14:paraId="174A02DE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3C5D227A" w14:textId="77777777" w:rsidTr="414348B9">
        <w:tc>
          <w:tcPr>
            <w:tcW w:w="1129" w:type="dxa"/>
          </w:tcPr>
          <w:p w14:paraId="37D12B4F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B-2</w:t>
            </w:r>
          </w:p>
        </w:tc>
        <w:tc>
          <w:tcPr>
            <w:tcW w:w="1843" w:type="dxa"/>
          </w:tcPr>
          <w:p w14:paraId="6E773563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14:paraId="6E47FFF0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100" w:type="dxa"/>
          </w:tcPr>
          <w:p w14:paraId="5B328675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7BFFF5E7" w14:textId="77777777" w:rsidTr="414348B9">
        <w:tc>
          <w:tcPr>
            <w:tcW w:w="1129" w:type="dxa"/>
          </w:tcPr>
          <w:p w14:paraId="5C00725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B-3</w:t>
            </w:r>
          </w:p>
        </w:tc>
        <w:tc>
          <w:tcPr>
            <w:tcW w:w="1843" w:type="dxa"/>
          </w:tcPr>
          <w:p w14:paraId="182F7383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14:paraId="6F6F1E63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100" w:type="dxa"/>
          </w:tcPr>
          <w:p w14:paraId="14EDA5D7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6882ED52" w14:textId="77777777" w:rsidTr="414348B9">
        <w:tc>
          <w:tcPr>
            <w:tcW w:w="1129" w:type="dxa"/>
          </w:tcPr>
          <w:p w14:paraId="2589A617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B-4</w:t>
            </w:r>
          </w:p>
        </w:tc>
        <w:tc>
          <w:tcPr>
            <w:tcW w:w="1843" w:type="dxa"/>
          </w:tcPr>
          <w:p w14:paraId="2CB58DE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14:paraId="4C11D70C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4100" w:type="dxa"/>
          </w:tcPr>
          <w:p w14:paraId="6373B210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</w:tbl>
    <w:p w14:paraId="3D3190A3" w14:textId="57763081" w:rsidR="00A160E5" w:rsidRPr="00CC530C" w:rsidRDefault="0027720C" w:rsidP="00CC530C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en" w:eastAsia="it-IT"/>
        </w:rPr>
        <w:id w:val="-13125491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869DCD" w14:textId="77777777" w:rsidR="006E3083" w:rsidRDefault="006E3083" w:rsidP="006E3083">
          <w:pPr>
            <w:pStyle w:val="Titolosommario"/>
          </w:pPr>
        </w:p>
        <w:p w14:paraId="14609120" w14:textId="77777777" w:rsidR="00A160E5" w:rsidRPr="006E3083" w:rsidRDefault="006E3083" w:rsidP="00CC530C">
          <w:pPr>
            <w:pStyle w:val="Titolosommario"/>
            <w:jc w:val="center"/>
            <w:rPr>
              <w:b/>
              <w:bCs/>
              <w:sz w:val="44"/>
              <w:szCs w:val="44"/>
            </w:rPr>
          </w:pPr>
          <w:r w:rsidRPr="006E3083">
            <w:rPr>
              <w:b/>
              <w:bCs/>
              <w:color w:val="auto"/>
              <w:sz w:val="44"/>
              <w:szCs w:val="44"/>
            </w:rPr>
            <w:t>TABLE OF CONTENTS</w:t>
          </w:r>
        </w:p>
        <w:p w14:paraId="6FD67ECA" w14:textId="4345F731" w:rsidR="0046181E" w:rsidRPr="00B36565" w:rsidRDefault="00A160E5">
          <w:pPr>
            <w:pStyle w:val="Sommario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r w:rsidRPr="00B36565">
            <w:rPr>
              <w:rFonts w:asciiTheme="majorHAnsi" w:hAnsiTheme="majorHAnsi" w:cstheme="majorHAnsi"/>
              <w:sz w:val="44"/>
              <w:szCs w:val="44"/>
            </w:rPr>
            <w:fldChar w:fldCharType="begin"/>
          </w:r>
          <w:r w:rsidRPr="00B36565">
            <w:rPr>
              <w:rFonts w:asciiTheme="majorHAnsi" w:hAnsiTheme="majorHAnsi" w:cstheme="majorHAnsi"/>
              <w:sz w:val="44"/>
              <w:szCs w:val="44"/>
            </w:rPr>
            <w:instrText xml:space="preserve"> TOC \o "1-3" \h \z \u </w:instrText>
          </w:r>
          <w:r w:rsidRPr="00B36565">
            <w:rPr>
              <w:rFonts w:asciiTheme="majorHAnsi" w:hAnsiTheme="majorHAnsi" w:cstheme="majorHAnsi"/>
              <w:sz w:val="44"/>
              <w:szCs w:val="44"/>
            </w:rPr>
            <w:fldChar w:fldCharType="separate"/>
          </w:r>
          <w:hyperlink w:anchor="_Toc152776977" w:history="1">
            <w:r w:rsidR="0046181E"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GENERAL PRODUCT DESCRIPTION</w: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_Toc152776977 \h </w:instrTex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12CAF3C3" w14:textId="4CC9336D" w:rsidR="0046181E" w:rsidRPr="00B36565" w:rsidRDefault="00000000">
          <w:pPr>
            <w:pStyle w:val="Sommario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anchor="_Toc152776978" w:history="1">
            <w:r w:rsidR="0046181E"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DESIGN</w: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_Toc152776978 \h </w:instrTex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0EF6345E" w14:textId="266D72AC" w:rsidR="0046181E" w:rsidRPr="00B36565" w:rsidRDefault="00000000">
          <w:pPr>
            <w:pStyle w:val="Sommario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anchor="_Toc152776979" w:history="1">
            <w:r w:rsidR="0046181E"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INTERFACE</w: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_Toc152776979 \h </w:instrTex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1643BA4A" w14:textId="3DA2A948" w:rsidR="0046181E" w:rsidRPr="00B36565" w:rsidRDefault="00000000">
          <w:pPr>
            <w:pStyle w:val="Sommario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anchor="_Toc152776980" w:history="1">
            <w:r w:rsidR="0046181E"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ELECTRICAL HARDWARE AND SENSORS</w: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_Toc152776980 \h </w:instrTex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3F4E6EF1" w14:textId="70B6BE4C" w:rsidR="0046181E" w:rsidRPr="00B36565" w:rsidRDefault="00000000">
          <w:pPr>
            <w:pStyle w:val="Sommario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anchor="_Toc152776981" w:history="1">
            <w:r w:rsidR="0046181E"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TEST DA FARE</w: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_Toc152776981 \h </w:instrTex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3F02E705" w14:textId="3082BB04" w:rsidR="0046181E" w:rsidRPr="00B36565" w:rsidRDefault="00000000">
          <w:pPr>
            <w:pStyle w:val="Sommario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anchor="_Toc152776982" w:history="1">
            <w:r w:rsidR="0046181E"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</w:rPr>
              <w:t>BOM</w: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_Toc152776982 \h </w:instrTex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6D6591FD" w14:textId="3F02E592" w:rsidR="0046181E" w:rsidRPr="00B36565" w:rsidRDefault="00000000">
          <w:pPr>
            <w:pStyle w:val="Sommario1"/>
            <w:tabs>
              <w:tab w:val="right" w:leader="dot" w:pos="9350"/>
            </w:tabs>
            <w:rPr>
              <w:rFonts w:asciiTheme="majorHAnsi" w:eastAsiaTheme="minorEastAsia" w:hAnsiTheme="majorHAnsi" w:cstheme="majorHAnsi"/>
              <w:noProof/>
              <w:kern w:val="2"/>
              <w:sz w:val="44"/>
              <w:szCs w:val="44"/>
              <w:lang w:val="it-IT"/>
              <w14:ligatures w14:val="standardContextual"/>
            </w:rPr>
          </w:pPr>
          <w:hyperlink w:anchor="_Toc152776983" w:history="1">
            <w:r w:rsidR="0046181E" w:rsidRPr="00B36565">
              <w:rPr>
                <w:rStyle w:val="Collegamentoipertestuale"/>
                <w:rFonts w:asciiTheme="majorHAnsi" w:hAnsiTheme="majorHAnsi" w:cstheme="majorHAnsi"/>
                <w:noProof/>
                <w:sz w:val="44"/>
                <w:szCs w:val="44"/>
                <w:lang w:val="it-IT"/>
              </w:rPr>
              <w:t>REPORT</w: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ab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begin"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instrText xml:space="preserve"> PAGEREF _Toc152776983 \h </w:instrTex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separate"/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t>3</w:t>
            </w:r>
            <w:r w:rsidR="0046181E" w:rsidRPr="00B36565">
              <w:rPr>
                <w:rFonts w:asciiTheme="majorHAnsi" w:hAnsiTheme="majorHAnsi" w:cstheme="majorHAnsi"/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13033605" w14:textId="3A74757D" w:rsidR="00CC530C" w:rsidRPr="00B36565" w:rsidRDefault="00A160E5" w:rsidP="00B36565">
          <w:pPr>
            <w:rPr>
              <w:b/>
              <w:bCs/>
              <w:noProof/>
            </w:rPr>
          </w:pPr>
          <w:r w:rsidRPr="00B36565">
            <w:rPr>
              <w:rFonts w:asciiTheme="majorHAnsi" w:hAnsiTheme="majorHAnsi" w:cstheme="majorHAnsi"/>
              <w:b/>
              <w:bCs/>
              <w:noProof/>
              <w:sz w:val="44"/>
              <w:szCs w:val="44"/>
            </w:rPr>
            <w:fldChar w:fldCharType="end"/>
          </w:r>
        </w:p>
      </w:sdtContent>
    </w:sdt>
    <w:p w14:paraId="7D3C231F" w14:textId="77777777" w:rsidR="00CC530C" w:rsidRPr="00CC530C" w:rsidRDefault="00CC530C" w:rsidP="00CC530C">
      <w:pPr>
        <w:rPr>
          <w:sz w:val="40"/>
          <w:szCs w:val="40"/>
        </w:rPr>
      </w:pPr>
      <w:r>
        <w:br w:type="page"/>
      </w:r>
    </w:p>
    <w:p w14:paraId="071C5D24" w14:textId="77777777" w:rsidR="001B4562" w:rsidRPr="006E3083" w:rsidRDefault="00DC6539" w:rsidP="00A160E5">
      <w:pPr>
        <w:pStyle w:val="Titolo1"/>
        <w:rPr>
          <w:rFonts w:asciiTheme="majorHAnsi" w:hAnsiTheme="majorHAnsi" w:cstheme="majorHAnsi"/>
        </w:rPr>
      </w:pPr>
      <w:bookmarkStart w:id="0" w:name="_Toc152776977"/>
      <w:r w:rsidRPr="006E3083">
        <w:rPr>
          <w:rFonts w:asciiTheme="majorHAnsi" w:hAnsiTheme="majorHAnsi" w:cstheme="majorHAnsi"/>
        </w:rPr>
        <w:lastRenderedPageBreak/>
        <w:t>GENERAL PRODUCT DESCRIPTION</w:t>
      </w:r>
      <w:bookmarkEnd w:id="0"/>
    </w:p>
    <w:p w14:paraId="662DF1BD" w14:textId="77777777" w:rsidR="001B4562" w:rsidRPr="00E37B4A" w:rsidRDefault="001B45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="001B4562" w:rsidRPr="00E37B4A" w14:paraId="09BBD3C1" w14:textId="77777777" w:rsidTr="2601C2DA">
        <w:trPr>
          <w:trHeight w:val="400"/>
        </w:trPr>
        <w:tc>
          <w:tcPr>
            <w:tcW w:w="936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FBA54" w14:textId="77777777" w:rsidR="001B4562" w:rsidRPr="00E37B4A" w:rsidRDefault="00A74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="00F701AD" w:rsidRPr="006764B1" w14:paraId="1A468142" w14:textId="77777777" w:rsidTr="2601C2DA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73F2D" w14:textId="77777777" w:rsidR="00F701AD" w:rsidRPr="00E37B4A" w:rsidRDefault="00F701AD" w:rsidP="00F70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Key Features/ Functionality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F4D54" w14:textId="221172DF" w:rsidR="00F701AD" w:rsidRPr="006764B1" w:rsidRDefault="00530022" w:rsidP="00F701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1" w:hanging="276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  <w:t>Custom function when pressed</w:t>
            </w:r>
          </w:p>
        </w:tc>
      </w:tr>
      <w:tr w:rsidR="00014085" w:rsidRPr="00E37B4A" w14:paraId="1FC6DF6F" w14:textId="77777777" w:rsidTr="2601C2DA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CD3A6" w14:textId="15A4421C" w:rsidR="00014085" w:rsidRPr="00E37B4A" w:rsidRDefault="000140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Software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38FB" w14:textId="256585CB" w:rsidR="00014085" w:rsidRPr="00014085" w:rsidRDefault="00530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B0F0"/>
                <w:sz w:val="24"/>
                <w:szCs w:val="24"/>
              </w:rPr>
              <w:t>Yes, connected to DASHBOARD’ software</w:t>
            </w:r>
          </w:p>
        </w:tc>
      </w:tr>
      <w:tr w:rsidR="001B4562" w:rsidRPr="006764B1" w14:paraId="0B804DB4" w14:textId="77777777" w:rsidTr="2601C2DA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9907A" w14:textId="0AAE6CE2" w:rsidR="001B4562" w:rsidRPr="00E37B4A" w:rsidRDefault="00A74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Other </w:t>
            </w:r>
            <w:r w:rsidR="00925B6D">
              <w:rPr>
                <w:rFonts w:asciiTheme="majorHAnsi" w:hAnsiTheme="majorHAnsi" w:cstheme="majorHAnsi"/>
                <w:b/>
                <w:sz w:val="24"/>
                <w:szCs w:val="24"/>
              </w:rPr>
              <w:t>components</w:t>
            </w: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Compatibility, </w:t>
            </w:r>
          </w:p>
          <w:p w14:paraId="3E886772" w14:textId="77777777" w:rsidR="001B4562" w:rsidRPr="00E37B4A" w:rsidRDefault="00A74D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Ecosystem, etc.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5310" w14:textId="57B57D9E" w:rsidR="001B4562" w:rsidRPr="006764B1" w:rsidRDefault="00444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  <w:t xml:space="preserve">Hardware: </w:t>
            </w:r>
            <w:r w:rsidR="00530022"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  <w:t>Steering Wheel</w:t>
            </w:r>
          </w:p>
        </w:tc>
      </w:tr>
      <w:tr w:rsidR="00DC6539" w:rsidRPr="006764B1" w14:paraId="6D89CB1E" w14:textId="77777777" w:rsidTr="2601C2DA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D2829" w14:textId="459E52E0" w:rsidR="00DC6539" w:rsidRDefault="00627AE3" w:rsidP="0062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Working conditions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A99C4" w14:textId="7E49075C" w:rsidR="009B7F79" w:rsidRPr="006764B1" w:rsidRDefault="00444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  <w:t>Installation: inside the steering wheel</w:t>
            </w:r>
          </w:p>
        </w:tc>
      </w:tr>
      <w:tr w:rsidR="004F729C" w:rsidRPr="006764B1" w14:paraId="7E678303" w14:textId="77777777" w:rsidTr="2601C2DA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FB5A" w14:textId="40A86F21" w:rsidR="004F729C" w:rsidRDefault="004F729C" w:rsidP="00DC65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R</w:t>
            </w:r>
            <w:r w:rsidR="00FC0481">
              <w:rPr>
                <w:rFonts w:asciiTheme="majorHAnsi" w:hAnsiTheme="majorHAnsi" w:cstheme="majorHAnsi"/>
                <w:b/>
                <w:sz w:val="24"/>
                <w:szCs w:val="24"/>
              </w:rPr>
              <w:t>ules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2774C" w14:textId="52AC5FF0" w:rsidR="004F729C" w:rsidRPr="006764B1" w:rsidRDefault="004F72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</w:p>
        </w:tc>
      </w:tr>
      <w:tr w:rsidR="00DC6539" w:rsidRPr="00E37B4A" w14:paraId="794A81C6" w14:textId="77777777" w:rsidTr="2601C2DA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232B6" w14:textId="77777777" w:rsidR="00DC6539" w:rsidRDefault="00DC6539" w:rsidP="00DC65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Dimensions and Tolerances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50DA" w14:textId="63088DC9" w:rsidR="00107D54" w:rsidRPr="00E37B4A" w:rsidRDefault="00530022" w:rsidP="2601C2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</w:pPr>
            <w:r>
              <w:rPr>
                <w:rStyle w:val="rynqvb"/>
              </w:rPr>
              <w:t>Panel drilling diameter</w:t>
            </w:r>
            <w:r>
              <w:rPr>
                <w:rStyle w:val="rynqvb"/>
              </w:rPr>
              <w:t xml:space="preserve">: </w:t>
            </w:r>
            <w:r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  <w:t xml:space="preserve">13.6x13.6 (mm) </w:t>
            </w:r>
            <w:r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  <w:br/>
            </w:r>
            <w:r>
              <w:rPr>
                <w:rStyle w:val="rynqvb"/>
              </w:rPr>
              <w:t xml:space="preserve">Outsite: </w:t>
            </w:r>
            <w:r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  <w:t xml:space="preserve">17.5x17.5 </w:t>
            </w:r>
            <w:r w:rsidR="644FBDA7" w:rsidRPr="2601C2DA"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  <w:t>(mm)</w:t>
            </w:r>
          </w:p>
        </w:tc>
      </w:tr>
      <w:tr w:rsidR="007B6C53" w:rsidRPr="00E37B4A" w14:paraId="3DC0D49B" w14:textId="77777777" w:rsidTr="2601C2DA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315D" w14:textId="40E8D164" w:rsidR="007B6C53" w:rsidRPr="00DC6539" w:rsidRDefault="007B6C53" w:rsidP="007B6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Weight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7DD2" w14:textId="39E95C6B" w:rsidR="007B6C53" w:rsidRPr="00E37B4A" w:rsidRDefault="007B6C53" w:rsidP="4962B3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</w:pPr>
          </w:p>
        </w:tc>
      </w:tr>
      <w:tr w:rsidR="00DF354C" w:rsidRPr="009B7F79" w14:paraId="6EF244FA" w14:textId="77777777" w:rsidTr="2601C2DA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B6731" w14:textId="7F933A17" w:rsidR="00DF354C" w:rsidRPr="00DC6539" w:rsidRDefault="00DF354C" w:rsidP="4962B3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Bidi"/>
                <w:b/>
                <w:bCs/>
                <w:sz w:val="24"/>
                <w:szCs w:val="24"/>
                <w:lang w:val="en-US"/>
              </w:rPr>
            </w:pPr>
            <w:r w:rsidRPr="4962B398">
              <w:rPr>
                <w:rFonts w:asciiTheme="majorHAnsi" w:hAnsiTheme="majorHAnsi" w:cstheme="majorBidi"/>
                <w:b/>
                <w:bCs/>
                <w:sz w:val="24"/>
                <w:szCs w:val="24"/>
                <w:lang w:val="en-US"/>
              </w:rPr>
              <w:t>Produzione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27EAC" w14:textId="5A344018" w:rsidR="00DF354C" w:rsidRPr="009B7F79" w:rsidRDefault="00DF354C" w:rsidP="007B6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</w:p>
        </w:tc>
      </w:tr>
      <w:tr w:rsidR="007B6C53" w:rsidRPr="00E37B4A" w14:paraId="2DAEB5BF" w14:textId="77777777" w:rsidTr="2601C2DA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CE1A" w14:textId="47A02C97" w:rsidR="007B6C53" w:rsidRDefault="007B6C53" w:rsidP="007B6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Connect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ions</w:t>
            </w:r>
          </w:p>
        </w:tc>
        <w:tc>
          <w:tcPr>
            <w:tcW w:w="6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AFA8" w14:textId="13106511" w:rsidR="007B6C53" w:rsidRPr="005B67D3" w:rsidRDefault="007B6C53" w:rsidP="72ED2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44F6C4D4" w14:textId="38307BF2" w:rsidR="001B4562" w:rsidRPr="006E3083" w:rsidRDefault="00A74D44" w:rsidP="00A160E5">
      <w:pPr>
        <w:pStyle w:val="Titolo1"/>
        <w:rPr>
          <w:rFonts w:asciiTheme="majorHAnsi" w:hAnsiTheme="majorHAnsi" w:cstheme="majorHAnsi"/>
        </w:rPr>
      </w:pPr>
      <w:bookmarkStart w:id="1" w:name="_Toc152776978"/>
      <w:r w:rsidRPr="006E3083">
        <w:rPr>
          <w:rFonts w:asciiTheme="majorHAnsi" w:hAnsiTheme="majorHAnsi" w:cstheme="majorHAnsi"/>
        </w:rPr>
        <w:t>DESIGN</w:t>
      </w:r>
      <w:bookmarkEnd w:id="1"/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4"/>
        <w:gridCol w:w="6130"/>
      </w:tblGrid>
      <w:tr w:rsidR="001A4D04" w:rsidRPr="006764B1" w14:paraId="556E08E9" w14:textId="77777777" w:rsidTr="4962B398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D660" w14:textId="3976DDC4" w:rsidR="001A4D04" w:rsidRPr="00E37B4A" w:rsidRDefault="000722FF" w:rsidP="4962B3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b/>
                <w:bCs/>
                <w:sz w:val="24"/>
                <w:szCs w:val="24"/>
                <w:lang w:val="en-US"/>
              </w:rPr>
            </w:pPr>
            <w:r w:rsidRPr="4962B398">
              <w:rPr>
                <w:rFonts w:asciiTheme="majorHAnsi" w:hAnsiTheme="majorHAnsi" w:cstheme="majorBidi"/>
                <w:b/>
                <w:bCs/>
                <w:sz w:val="24"/>
                <w:szCs w:val="24"/>
                <w:lang w:val="en-US"/>
              </w:rPr>
              <w:t>Schematico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FEEA" w14:textId="2ADCF3FB" w:rsidR="001A4D04" w:rsidRPr="006764B1" w:rsidRDefault="001A4D04" w:rsidP="00824C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0722FF" w:rsidRPr="006764B1" w14:paraId="032EA717" w14:textId="77777777" w:rsidTr="4962B398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E6E38" w14:textId="0A0E090F" w:rsidR="000722FF" w:rsidRPr="00E37B4A" w:rsidRDefault="000722FF" w:rsidP="00072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Renderings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755AE" w14:textId="55E7ED65" w:rsidR="000722FF" w:rsidRPr="006764B1" w:rsidRDefault="00870C64" w:rsidP="000722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>
              <w:rPr>
                <w:noProof/>
              </w:rPr>
              <w:drawing>
                <wp:inline distT="0" distB="0" distL="0" distR="0" wp14:anchorId="3D8B3167" wp14:editId="4098E044">
                  <wp:extent cx="1514475" cy="1404045"/>
                  <wp:effectExtent l="0" t="0" r="0" b="5715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109" cy="1406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017FE8" w14:textId="77777777" w:rsidR="001B4562" w:rsidRDefault="001B45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78BD42AB" w14:textId="37989AA8" w:rsidR="007F312E" w:rsidRPr="006E3083" w:rsidRDefault="007F312E" w:rsidP="007F312E">
      <w:pPr>
        <w:pStyle w:val="Titolo1"/>
        <w:rPr>
          <w:rFonts w:asciiTheme="majorHAnsi" w:hAnsiTheme="majorHAnsi" w:cstheme="majorHAnsi"/>
        </w:rPr>
      </w:pPr>
      <w:bookmarkStart w:id="2" w:name="_Toc152776979"/>
      <w:r>
        <w:rPr>
          <w:rFonts w:asciiTheme="majorHAnsi" w:hAnsiTheme="majorHAnsi" w:cstheme="majorHAnsi"/>
        </w:rPr>
        <w:lastRenderedPageBreak/>
        <w:t>INTERFACE</w:t>
      </w:r>
      <w:bookmarkEnd w:id="2"/>
      <w:r w:rsidR="00A90840">
        <w:rPr>
          <w:rFonts w:asciiTheme="majorHAnsi" w:hAnsiTheme="majorHAnsi" w:cstheme="majorHAnsi"/>
        </w:rPr>
        <w:t xml:space="preserve"> </w:t>
      </w:r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4"/>
        <w:gridCol w:w="6130"/>
      </w:tblGrid>
      <w:tr w:rsidR="007F312E" w:rsidRPr="006764B1" w14:paraId="640F5985" w14:textId="77777777" w:rsidTr="00ED1F5C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3A20B" w14:textId="4FAD49D9" w:rsidR="007F312E" w:rsidRPr="00E37B4A" w:rsidRDefault="00056F51" w:rsidP="00ED1F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User Interface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C46A6" w14:textId="54DF8C31" w:rsidR="007F312E" w:rsidRPr="006764B1" w:rsidRDefault="00870C64" w:rsidP="00ED1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  <w:t>S</w:t>
            </w:r>
            <w:r w:rsidR="008C557E"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  <w:t>witch</w:t>
            </w:r>
          </w:p>
        </w:tc>
      </w:tr>
      <w:tr w:rsidR="007F312E" w:rsidRPr="00E37B4A" w14:paraId="4E5435BA" w14:textId="77777777" w:rsidTr="00ED1F5C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300A" w14:textId="751C1AB6" w:rsidR="007F312E" w:rsidRPr="00E37B4A" w:rsidRDefault="00E5743E" w:rsidP="00ED1F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</w:t>
            </w:r>
            <w:r w:rsidR="0058037E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protocol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1B89D" w14:textId="65C603E6" w:rsidR="007F312E" w:rsidRPr="00E37B4A" w:rsidRDefault="00870C64" w:rsidP="00ED1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</w:rPr>
              <w:t>GPIO</w:t>
            </w:r>
          </w:p>
        </w:tc>
      </w:tr>
      <w:tr w:rsidR="001C5979" w:rsidRPr="006764B1" w14:paraId="0C80DDBE" w14:textId="77777777" w:rsidTr="00ED1F5C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FE1A" w14:textId="35D06234" w:rsidR="001C5979" w:rsidRDefault="001C5979" w:rsidP="00ED1F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Input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6ECA1" w14:textId="13E3DE28" w:rsidR="001C5979" w:rsidRPr="006764B1" w:rsidRDefault="001C5979" w:rsidP="00ED1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1C5979" w:rsidRPr="006764B1" w14:paraId="47039A3A" w14:textId="77777777" w:rsidTr="00ED1F5C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64D0" w14:textId="40F28F52" w:rsidR="001C5979" w:rsidRDefault="001C5979" w:rsidP="00ED1F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output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15701" w14:textId="0E14B11D" w:rsidR="001C5979" w:rsidRPr="006764B1" w:rsidRDefault="00870C64" w:rsidP="00ED1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  <w:t>Digital</w:t>
            </w:r>
          </w:p>
        </w:tc>
      </w:tr>
      <w:tr w:rsidR="007F312E" w:rsidRPr="006764B1" w14:paraId="005C2F77" w14:textId="77777777" w:rsidTr="00ED1F5C">
        <w:trPr>
          <w:trHeight w:val="192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007B" w14:textId="7650DC4D" w:rsidR="007F312E" w:rsidRPr="00E37B4A" w:rsidRDefault="0058037E" w:rsidP="00ED1F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Connector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53557" w14:textId="4ADB51BE" w:rsidR="007F312E" w:rsidRPr="00C94A63" w:rsidRDefault="007F312E" w:rsidP="00ED1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7F312E" w:rsidRPr="00C94A63" w14:paraId="45FB802E" w14:textId="77777777" w:rsidTr="00ED1F5C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58813" w14:textId="77777777" w:rsidR="007F312E" w:rsidRPr="00E37B4A" w:rsidRDefault="007F312E" w:rsidP="00ED1F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Visual Interface </w:t>
            </w:r>
          </w:p>
          <w:p w14:paraId="6292224F" w14:textId="77777777" w:rsidR="007F312E" w:rsidRPr="00E37B4A" w:rsidRDefault="007F312E" w:rsidP="00ED1F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sz w:val="24"/>
                <w:szCs w:val="24"/>
              </w:rPr>
              <w:t>(Screen size and type, LEDs)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B1E06" w14:textId="7DD3492B" w:rsidR="007F312E" w:rsidRPr="00C94A63" w:rsidRDefault="00870C64" w:rsidP="00ED1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  <w:t>Button level down</w:t>
            </w:r>
          </w:p>
        </w:tc>
      </w:tr>
      <w:tr w:rsidR="00F87E6D" w:rsidRPr="006764B1" w14:paraId="092BAF5B" w14:textId="77777777" w:rsidTr="00ED1F5C">
        <w:trPr>
          <w:trHeight w:val="343"/>
        </w:trPr>
        <w:tc>
          <w:tcPr>
            <w:tcW w:w="3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63DB" w14:textId="170D7DA0" w:rsidR="00F87E6D" w:rsidRPr="00E37B4A" w:rsidRDefault="00F87E6D" w:rsidP="00ED1F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External Software interface</w:t>
            </w:r>
          </w:p>
        </w:tc>
        <w:tc>
          <w:tcPr>
            <w:tcW w:w="6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2B80E" w14:textId="43B7D0E8" w:rsidR="00F87E6D" w:rsidRPr="00C94A63" w:rsidRDefault="00870C64" w:rsidP="00ED1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  <w:t>Yes</w:t>
            </w:r>
          </w:p>
        </w:tc>
      </w:tr>
    </w:tbl>
    <w:p w14:paraId="4544BAC0" w14:textId="77777777" w:rsidR="007F312E" w:rsidRPr="006764B1" w:rsidRDefault="007F31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252EEFD6" w14:textId="77777777" w:rsidR="001B4562" w:rsidRPr="006764B1" w:rsidRDefault="001B45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14B3A46F" w14:textId="77777777" w:rsidR="00FE0388" w:rsidRDefault="00FE03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192A9A6E" w14:textId="77777777" w:rsidR="00A90840" w:rsidRDefault="00A90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66B10D87" w14:textId="77777777" w:rsidR="00A90840" w:rsidRDefault="00A90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2D9837CB" w14:textId="77777777" w:rsidR="00A90840" w:rsidRDefault="00A90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703EDCCD" w14:textId="77777777" w:rsidR="00A90840" w:rsidRDefault="00A90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507B368A" w14:textId="77777777" w:rsidR="00A90840" w:rsidRPr="006764B1" w:rsidRDefault="00A908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4AB7F8EF" w14:textId="3097870A" w:rsidR="001B4562" w:rsidRPr="006E3083" w:rsidRDefault="00A74D44" w:rsidP="00A160E5">
      <w:pPr>
        <w:pStyle w:val="Titolo1"/>
        <w:rPr>
          <w:rFonts w:asciiTheme="majorHAnsi" w:hAnsiTheme="majorHAnsi" w:cstheme="majorHAnsi"/>
        </w:rPr>
      </w:pPr>
      <w:bookmarkStart w:id="3" w:name="_Toc152776980"/>
      <w:r w:rsidRPr="006E3083">
        <w:rPr>
          <w:rFonts w:asciiTheme="majorHAnsi" w:hAnsiTheme="majorHAnsi" w:cstheme="majorHAnsi"/>
        </w:rPr>
        <w:t>ELECTRICAL HARDWARE AND SENSORS</w:t>
      </w:r>
      <w:bookmarkEnd w:id="3"/>
    </w:p>
    <w:p w14:paraId="0ED5D506" w14:textId="77777777" w:rsidR="001B4562" w:rsidRPr="00E37B4A" w:rsidRDefault="001B45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4"/>
        <w:tblW w:w="952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4762"/>
        <w:gridCol w:w="4762"/>
      </w:tblGrid>
      <w:tr w:rsidR="001B4562" w:rsidRPr="00E37B4A" w14:paraId="649B3D90" w14:textId="77777777" w:rsidTr="4962B398">
        <w:trPr>
          <w:trHeight w:val="395"/>
        </w:trPr>
        <w:tc>
          <w:tcPr>
            <w:tcW w:w="95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05BF" w14:textId="77777777" w:rsidR="001B4562" w:rsidRPr="00E37B4A" w:rsidRDefault="00A74D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Block Diagram of Electrical Hardware</w:t>
            </w:r>
          </w:p>
        </w:tc>
      </w:tr>
      <w:tr w:rsidR="001B4562" w:rsidRPr="00E37B4A" w14:paraId="3058BEE4" w14:textId="77777777" w:rsidTr="4962B398">
        <w:trPr>
          <w:trHeight w:val="395"/>
        </w:trPr>
        <w:tc>
          <w:tcPr>
            <w:tcW w:w="95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59A99" w14:textId="14CD5513" w:rsidR="001B4562" w:rsidRPr="00E37B4A" w:rsidRDefault="001B4562" w:rsidP="7E68CD35">
            <w:pP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highlight w:val="white"/>
              </w:rPr>
            </w:pPr>
          </w:p>
        </w:tc>
      </w:tr>
      <w:tr w:rsidR="007907DB" w:rsidRPr="00E37B4A" w14:paraId="6D8C1982" w14:textId="77777777" w:rsidTr="4962B398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0C77" w14:textId="77777777" w:rsidR="007907DB" w:rsidRPr="006E3083" w:rsidRDefault="007907DB" w:rsidP="007907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Supply Voltage</w:t>
            </w:r>
          </w:p>
        </w:tc>
        <w:tc>
          <w:tcPr>
            <w:tcW w:w="4762" w:type="dxa"/>
          </w:tcPr>
          <w:p w14:paraId="320B10B1" w14:textId="29552988" w:rsidR="007907DB" w:rsidRPr="00E37B4A" w:rsidRDefault="008C557E" w:rsidP="4962B3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highlight w:val="white"/>
                <w:lang w:val="en-US"/>
              </w:rPr>
            </w:pPr>
            <w:r>
              <w:rPr>
                <w:rFonts w:asciiTheme="majorHAnsi" w:hAnsiTheme="majorHAnsi" w:cstheme="majorBidi"/>
                <w:color w:val="00B0F0"/>
                <w:sz w:val="24"/>
                <w:szCs w:val="24"/>
                <w:lang w:val="en-US"/>
              </w:rPr>
              <w:t>3.3V</w:t>
            </w:r>
          </w:p>
        </w:tc>
      </w:tr>
      <w:tr w:rsidR="007907DB" w:rsidRPr="00E37B4A" w14:paraId="792BAF11" w14:textId="77777777" w:rsidTr="4962B398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8DCF" w14:textId="77777777" w:rsidR="007907DB" w:rsidRPr="006E3083" w:rsidRDefault="007907DB" w:rsidP="007907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Supply Current</w:t>
            </w:r>
          </w:p>
        </w:tc>
        <w:tc>
          <w:tcPr>
            <w:tcW w:w="4762" w:type="dxa"/>
          </w:tcPr>
          <w:p w14:paraId="603C0228" w14:textId="5691853A" w:rsidR="007907DB" w:rsidRPr="00E37B4A" w:rsidRDefault="008C557E" w:rsidP="4962B3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highlight w:val="white"/>
                <w:lang w:val="en-US"/>
              </w:rPr>
            </w:pPr>
            <w:r>
              <w:rPr>
                <w:rFonts w:asciiTheme="majorHAnsi" w:hAnsiTheme="majorHAnsi" w:cstheme="majorBidi"/>
                <w:color w:val="4A86E8"/>
                <w:sz w:val="24"/>
                <w:szCs w:val="24"/>
                <w:highlight w:val="white"/>
                <w:lang w:val="en-US"/>
              </w:rPr>
              <w:t>50mA</w:t>
            </w:r>
          </w:p>
        </w:tc>
      </w:tr>
      <w:tr w:rsidR="006B7765" w:rsidRPr="006B7765" w14:paraId="7E336443" w14:textId="77777777" w:rsidTr="4962B398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2DB8" w14:textId="1C9A8AA8" w:rsidR="006B7765" w:rsidRPr="006E3083" w:rsidRDefault="006B7765" w:rsidP="006B77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Input/Sensor Requirements</w:t>
            </w:r>
          </w:p>
        </w:tc>
        <w:tc>
          <w:tcPr>
            <w:tcW w:w="4762" w:type="dxa"/>
          </w:tcPr>
          <w:p w14:paraId="698DC109" w14:textId="27B0E4D4" w:rsidR="006B7765" w:rsidRPr="006B7765" w:rsidRDefault="006B7765" w:rsidP="006B77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highlight w:val="white"/>
                <w:lang w:val="it-IT"/>
              </w:rPr>
            </w:pPr>
          </w:p>
        </w:tc>
      </w:tr>
      <w:tr w:rsidR="006B7765" w:rsidRPr="006764B1" w14:paraId="258391AE" w14:textId="77777777" w:rsidTr="4962B398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AE5B0" w14:textId="69B67D02" w:rsidR="006B7765" w:rsidRPr="006E3083" w:rsidRDefault="006B7765" w:rsidP="006B77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Output/Actuator Requirements</w:t>
            </w:r>
          </w:p>
        </w:tc>
        <w:tc>
          <w:tcPr>
            <w:tcW w:w="4762" w:type="dxa"/>
          </w:tcPr>
          <w:p w14:paraId="4F2A5173" w14:textId="48475BED" w:rsidR="006B7765" w:rsidRPr="006764B1" w:rsidRDefault="006B7765" w:rsidP="006B77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</w:p>
        </w:tc>
      </w:tr>
      <w:tr w:rsidR="006B7765" w:rsidRPr="00E37B4A" w14:paraId="5952154E" w14:textId="77777777" w:rsidTr="4962B398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5CB6B" w14:textId="50074D0E" w:rsidR="006B7765" w:rsidRPr="006E3083" w:rsidRDefault="006B7765" w:rsidP="006B77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 w:rsidRPr="006E3083"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lastRenderedPageBreak/>
              <w:t>Over</w:t>
            </w:r>
            <w:r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V</w:t>
            </w:r>
            <w:r w:rsidRPr="006E3083"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oltage</w:t>
            </w:r>
            <w:r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/ OverCurrent</w:t>
            </w:r>
            <w:r w:rsidRPr="006E3083"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 xml:space="preserve"> / Short Circuit Protection </w:t>
            </w:r>
            <w:r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on power supply</w:t>
            </w:r>
          </w:p>
        </w:tc>
        <w:tc>
          <w:tcPr>
            <w:tcW w:w="4762" w:type="dxa"/>
          </w:tcPr>
          <w:p w14:paraId="1319A16A" w14:textId="749E74CD" w:rsidR="006B7765" w:rsidRPr="00E37B4A" w:rsidRDefault="006B7765" w:rsidP="006B77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highlight w:val="white"/>
              </w:rPr>
            </w:pPr>
          </w:p>
        </w:tc>
      </w:tr>
      <w:tr w:rsidR="006B7765" w:rsidRPr="00E37B4A" w14:paraId="6A8E72A2" w14:textId="77777777" w:rsidTr="4962B398">
        <w:trPr>
          <w:trHeight w:val="395"/>
        </w:trPr>
        <w:tc>
          <w:tcPr>
            <w:tcW w:w="47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6E07" w14:textId="7483275D" w:rsidR="006B7765" w:rsidRPr="006E3083" w:rsidRDefault="006B7765" w:rsidP="006B77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</w:pPr>
            <w:r w:rsidRPr="006E3083"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Over</w:t>
            </w:r>
            <w:r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V</w:t>
            </w:r>
            <w:r w:rsidRPr="006E3083"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oltage</w:t>
            </w:r>
            <w:r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/ OverCurrent</w:t>
            </w:r>
            <w:r w:rsidRPr="006E3083"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 xml:space="preserve"> / Short Circuit Protection </w:t>
            </w:r>
            <w:r>
              <w:rPr>
                <w:rFonts w:asciiTheme="majorHAnsi" w:eastAsia="MS Mincho" w:hAnsiTheme="majorHAnsi" w:cstheme="majorHAnsi"/>
                <w:b/>
                <w:bCs/>
                <w:noProof/>
                <w:sz w:val="24"/>
                <w:szCs w:val="24"/>
                <w:lang w:val="en-US"/>
              </w:rPr>
              <w:t>on output</w:t>
            </w:r>
          </w:p>
        </w:tc>
        <w:tc>
          <w:tcPr>
            <w:tcW w:w="4762" w:type="dxa"/>
          </w:tcPr>
          <w:p w14:paraId="34CAFE67" w14:textId="7DF3D747" w:rsidR="006B7765" w:rsidRDefault="006B7765" w:rsidP="006B77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D63E399" w14:textId="77777777" w:rsidR="001B4562" w:rsidRPr="006764B1" w:rsidRDefault="001B45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2AD2089E" w14:textId="77777777" w:rsidR="00D657DD" w:rsidRDefault="00D657DD" w:rsidP="00D657DD">
      <w:pPr>
        <w:pStyle w:val="Titolo1"/>
        <w:rPr>
          <w:rFonts w:asciiTheme="majorHAnsi" w:hAnsiTheme="majorHAnsi" w:cstheme="majorHAnsi"/>
        </w:rPr>
      </w:pPr>
      <w:bookmarkStart w:id="4" w:name="_Toc152776982"/>
      <w:bookmarkStart w:id="5" w:name="_Hlk152776783"/>
      <w:r>
        <w:rPr>
          <w:rFonts w:asciiTheme="majorHAnsi" w:hAnsiTheme="majorHAnsi" w:cstheme="majorHAnsi"/>
        </w:rPr>
        <w:t>BOM</w:t>
      </w:r>
      <w:bookmarkEnd w:id="4"/>
    </w:p>
    <w:p w14:paraId="56A168CB" w14:textId="77777777" w:rsidR="00D657DD" w:rsidRDefault="00D657DD" w:rsidP="00D657D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57DD" w:rsidRPr="00A73549" w14:paraId="2D905A2C" w14:textId="77777777" w:rsidTr="72ED27E6">
        <w:tc>
          <w:tcPr>
            <w:tcW w:w="9350" w:type="dxa"/>
            <w:gridSpan w:val="2"/>
          </w:tcPr>
          <w:p w14:paraId="093E13F5" w14:textId="77777777" w:rsidR="00D657DD" w:rsidRPr="000803D4" w:rsidRDefault="00D657DD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Bill of material</w:t>
            </w:r>
          </w:p>
        </w:tc>
      </w:tr>
      <w:tr w:rsidR="00D657DD" w:rsidRPr="00A73549" w14:paraId="649C4285" w14:textId="77777777" w:rsidTr="72ED27E6">
        <w:tc>
          <w:tcPr>
            <w:tcW w:w="4675" w:type="dxa"/>
          </w:tcPr>
          <w:p w14:paraId="15E01E5B" w14:textId="77777777" w:rsidR="00D657DD" w:rsidRPr="000803D4" w:rsidRDefault="00D657DD">
            <w:pPr>
              <w:widowControl w:val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BOM</w:t>
            </w:r>
          </w:p>
        </w:tc>
        <w:tc>
          <w:tcPr>
            <w:tcW w:w="4675" w:type="dxa"/>
          </w:tcPr>
          <w:p w14:paraId="51F950C4" w14:textId="0B37ABDA" w:rsidR="00D657DD" w:rsidRPr="000803D4" w:rsidRDefault="00D657DD" w:rsidP="72ED27E6">
            <w:pPr>
              <w:rPr>
                <w:rFonts w:asciiTheme="majorHAnsi" w:hAnsiTheme="majorHAnsi" w:cstheme="majorBidi"/>
                <w:color w:val="4A86E8"/>
                <w:sz w:val="24"/>
                <w:szCs w:val="24"/>
                <w:lang w:val="it-IT"/>
              </w:rPr>
            </w:pPr>
          </w:p>
        </w:tc>
      </w:tr>
      <w:tr w:rsidR="00D657DD" w:rsidRPr="00A73549" w14:paraId="72BE0905" w14:textId="77777777" w:rsidTr="72ED27E6">
        <w:tc>
          <w:tcPr>
            <w:tcW w:w="9350" w:type="dxa"/>
            <w:gridSpan w:val="2"/>
          </w:tcPr>
          <w:p w14:paraId="59B0E7EB" w14:textId="77777777" w:rsidR="00D657DD" w:rsidRPr="000803D4" w:rsidRDefault="00D657DD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803D4">
              <w:rPr>
                <w:rFonts w:asciiTheme="majorHAnsi" w:hAnsiTheme="majorHAnsi" w:cstheme="majorHAnsi"/>
                <w:b/>
                <w:sz w:val="24"/>
                <w:szCs w:val="24"/>
              </w:rPr>
              <w:t>Financials</w:t>
            </w:r>
          </w:p>
        </w:tc>
      </w:tr>
      <w:tr w:rsidR="00D657DD" w:rsidRPr="00A73549" w14:paraId="1D6BCB47" w14:textId="77777777" w:rsidTr="72ED27E6">
        <w:tc>
          <w:tcPr>
            <w:tcW w:w="4675" w:type="dxa"/>
          </w:tcPr>
          <w:p w14:paraId="7F6CFF2C" w14:textId="77777777" w:rsidR="00D657DD" w:rsidRPr="000803D4" w:rsidRDefault="00D657DD" w:rsidP="72ED27E6">
            <w:pPr>
              <w:widowControl w:val="0"/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</w:pPr>
            <w:r w:rsidRPr="72ED27E6"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  <w:t>BOM Cost</w:t>
            </w:r>
            <w:bookmarkEnd w:id="5"/>
          </w:p>
        </w:tc>
        <w:tc>
          <w:tcPr>
            <w:tcW w:w="4675" w:type="dxa"/>
          </w:tcPr>
          <w:p w14:paraId="13862CA7" w14:textId="336F9022" w:rsidR="00D657DD" w:rsidRPr="000803D4" w:rsidRDefault="00D657DD" w:rsidP="72ED27E6">
            <w:pPr>
              <w:rPr>
                <w:rFonts w:asciiTheme="majorHAnsi" w:hAnsiTheme="majorHAnsi" w:cstheme="majorBidi"/>
                <w:color w:val="4A86E8"/>
                <w:sz w:val="24"/>
                <w:szCs w:val="24"/>
                <w:lang w:val="it-IT"/>
              </w:rPr>
            </w:pPr>
          </w:p>
        </w:tc>
      </w:tr>
    </w:tbl>
    <w:p w14:paraId="61B1BC99" w14:textId="77777777" w:rsidR="00C80AE5" w:rsidRPr="006764B1" w:rsidRDefault="00C80AE5" w:rsidP="002772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Cs/>
          <w:sz w:val="24"/>
          <w:szCs w:val="24"/>
          <w:lang w:val="it-IT"/>
        </w:rPr>
      </w:pPr>
    </w:p>
    <w:sectPr w:rsidR="00C80AE5" w:rsidRPr="006764B1" w:rsidSect="009F39EC">
      <w:headerReference w:type="default" r:id="rId12"/>
      <w:footerReference w:type="default" r:id="rId13"/>
      <w:pgSz w:w="12240" w:h="15840"/>
      <w:pgMar w:top="1440" w:right="1440" w:bottom="1440" w:left="1440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391B6" w14:textId="77777777" w:rsidR="00E34BD9" w:rsidRDefault="00E34BD9">
      <w:pPr>
        <w:spacing w:line="240" w:lineRule="auto"/>
      </w:pPr>
      <w:r>
        <w:separator/>
      </w:r>
    </w:p>
  </w:endnote>
  <w:endnote w:type="continuationSeparator" w:id="0">
    <w:p w14:paraId="3504B73E" w14:textId="77777777" w:rsidR="00E34BD9" w:rsidRDefault="00E34BD9">
      <w:pPr>
        <w:spacing w:line="240" w:lineRule="auto"/>
      </w:pPr>
      <w:r>
        <w:continuationSeparator/>
      </w:r>
    </w:p>
  </w:endnote>
  <w:endnote w:type="continuationNotice" w:id="1">
    <w:p w14:paraId="603E251A" w14:textId="77777777" w:rsidR="00E34BD9" w:rsidRDefault="00E34BD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hAnsiTheme="majorHAnsi" w:cstheme="majorBidi"/>
        <w:sz w:val="24"/>
        <w:szCs w:val="24"/>
      </w:rPr>
      <w:id w:val="721495912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Bidi"/>
            <w:sz w:val="24"/>
            <w:szCs w:val="24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A1A7FD7" w14:textId="3BA4ED82" w:rsidR="001B4562" w:rsidRPr="009F6245" w:rsidRDefault="009F39EC" w:rsidP="009F39EC">
            <w:pPr>
              <w:pStyle w:val="Pidipagina"/>
              <w:rPr>
                <w:rFonts w:asciiTheme="majorHAnsi" w:hAnsiTheme="majorHAnsi" w:cstheme="majorHAnsi"/>
                <w:sz w:val="24"/>
                <w:szCs w:val="24"/>
              </w:rPr>
            </w:pP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Page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PAGE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 of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NUMPAGES 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</w:t>
            </w:r>
            <w:r w:rsid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="00724FAD">
              <w:rPr>
                <w:rFonts w:asciiTheme="majorHAnsi" w:hAnsiTheme="majorHAnsi" w:cstheme="majorHAnsi"/>
                <w:sz w:val="24"/>
                <w:szCs w:val="24"/>
                <w:lang w:val="en-GB"/>
              </w:rPr>
              <w:instrText xml:space="preserve"> DATE \@ "dd/MM/yyyy" </w:instrTex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="00530022">
              <w:rPr>
                <w:rFonts w:asciiTheme="majorHAnsi" w:hAnsiTheme="majorHAnsi" w:cstheme="majorHAnsi"/>
                <w:noProof/>
                <w:sz w:val="24"/>
                <w:szCs w:val="24"/>
                <w:lang w:val="en-GB"/>
              </w:rPr>
              <w:t>03/10/2025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04076" w14:textId="77777777" w:rsidR="00E34BD9" w:rsidRDefault="00E34BD9">
      <w:pPr>
        <w:spacing w:line="240" w:lineRule="auto"/>
      </w:pPr>
      <w:r>
        <w:separator/>
      </w:r>
    </w:p>
  </w:footnote>
  <w:footnote w:type="continuationSeparator" w:id="0">
    <w:p w14:paraId="411070E8" w14:textId="77777777" w:rsidR="00E34BD9" w:rsidRDefault="00E34BD9">
      <w:pPr>
        <w:spacing w:line="240" w:lineRule="auto"/>
      </w:pPr>
      <w:r>
        <w:continuationSeparator/>
      </w:r>
    </w:p>
  </w:footnote>
  <w:footnote w:type="continuationNotice" w:id="1">
    <w:p w14:paraId="55D42826" w14:textId="77777777" w:rsidR="00E34BD9" w:rsidRDefault="00E34BD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EFA7C" w14:textId="77777777" w:rsidR="00FE0388" w:rsidRDefault="009F39EC">
    <w:pPr>
      <w:pStyle w:val="Intestazione"/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E418459" wp14:editId="427F212D">
              <wp:simplePos x="0" y="0"/>
              <wp:positionH relativeFrom="page">
                <wp:posOffset>567690</wp:posOffset>
              </wp:positionH>
              <wp:positionV relativeFrom="page">
                <wp:posOffset>518795</wp:posOffset>
              </wp:positionV>
              <wp:extent cx="0" cy="8974455"/>
              <wp:effectExtent l="19050" t="0" r="0" b="17145"/>
              <wp:wrapNone/>
              <wp:docPr id="8" name="Connettore dirit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8974455"/>
                      </a:xfrm>
                      <a:prstGeom prst="line">
                        <a:avLst/>
                      </a:prstGeom>
                      <a:ln w="3810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>
          <w:pict>
            <v:line id="Straight Connector 8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spid="_x0000_s1026" strokecolor="#c00000" strokeweight="3pt" from="44.7pt,40.85pt" to="44.7pt,747.5pt" w14:anchorId="74B360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">
              <w10:wrap anchorx="page" anchory="page"/>
            </v:line>
          </w:pict>
        </mc:Fallback>
      </mc:AlternateContent>
    </w:r>
    <w:r w:rsidR="00FE0388">
      <w:rPr>
        <w:b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222882D5" wp14:editId="072FE3CC">
          <wp:simplePos x="0" y="0"/>
          <wp:positionH relativeFrom="column">
            <wp:posOffset>5200650</wp:posOffset>
          </wp:positionH>
          <wp:positionV relativeFrom="paragraph">
            <wp:posOffset>-150495</wp:posOffset>
          </wp:positionV>
          <wp:extent cx="1230025" cy="1013130"/>
          <wp:effectExtent l="0" t="0" r="0" b="0"/>
          <wp:wrapNone/>
          <wp:docPr id="7" name="Immagin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876" cy="1017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4119"/>
    <w:multiLevelType w:val="hybridMultilevel"/>
    <w:tmpl w:val="F2E62A36"/>
    <w:lvl w:ilvl="0" w:tplc="9DF42A6C">
      <w:start w:val="2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25A48"/>
    <w:multiLevelType w:val="hybridMultilevel"/>
    <w:tmpl w:val="14B82D90"/>
    <w:lvl w:ilvl="0" w:tplc="009CB21A">
      <w:start w:val="2"/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837DA6"/>
    <w:multiLevelType w:val="hybridMultilevel"/>
    <w:tmpl w:val="BACCCAB4"/>
    <w:lvl w:ilvl="0" w:tplc="F75E56D0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5D08E0"/>
    <w:multiLevelType w:val="hybridMultilevel"/>
    <w:tmpl w:val="0D08352E"/>
    <w:lvl w:ilvl="0" w:tplc="201ACA6C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F2DBF"/>
    <w:multiLevelType w:val="hybridMultilevel"/>
    <w:tmpl w:val="9A6EE89A"/>
    <w:lvl w:ilvl="0" w:tplc="F75E56D0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130192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0230989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9BA63CC"/>
    <w:multiLevelType w:val="hybridMultilevel"/>
    <w:tmpl w:val="8CFC0748"/>
    <w:lvl w:ilvl="0" w:tplc="F75E56D0">
      <w:start w:val="2"/>
      <w:numFmt w:val="bullet"/>
      <w:lvlText w:val="-"/>
      <w:lvlJc w:val="left"/>
      <w:pPr>
        <w:ind w:left="2520" w:hanging="360"/>
      </w:pPr>
      <w:rPr>
        <w:rFonts w:ascii="Calibri" w:eastAsia="Arial" w:hAnsi="Calibri" w:cs="Calibri" w:hint="default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63693446">
    <w:abstractNumId w:val="6"/>
  </w:num>
  <w:num w:numId="2" w16cid:durableId="1570924192">
    <w:abstractNumId w:val="5"/>
  </w:num>
  <w:num w:numId="3" w16cid:durableId="161046018">
    <w:abstractNumId w:val="0"/>
  </w:num>
  <w:num w:numId="4" w16cid:durableId="2055541914">
    <w:abstractNumId w:val="1"/>
  </w:num>
  <w:num w:numId="5" w16cid:durableId="1546680547">
    <w:abstractNumId w:val="2"/>
  </w:num>
  <w:num w:numId="6" w16cid:durableId="1994680566">
    <w:abstractNumId w:val="7"/>
  </w:num>
  <w:num w:numId="7" w16cid:durableId="17314637">
    <w:abstractNumId w:val="4"/>
  </w:num>
  <w:num w:numId="8" w16cid:durableId="1680111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54"/>
    <w:rsid w:val="000072C0"/>
    <w:rsid w:val="0001330B"/>
    <w:rsid w:val="00014085"/>
    <w:rsid w:val="00035A95"/>
    <w:rsid w:val="000563B6"/>
    <w:rsid w:val="00056F51"/>
    <w:rsid w:val="000722FF"/>
    <w:rsid w:val="000803D4"/>
    <w:rsid w:val="000812EB"/>
    <w:rsid w:val="0008415A"/>
    <w:rsid w:val="000C5906"/>
    <w:rsid w:val="000D515A"/>
    <w:rsid w:val="000F2283"/>
    <w:rsid w:val="001016D5"/>
    <w:rsid w:val="00105244"/>
    <w:rsid w:val="00107D54"/>
    <w:rsid w:val="00107F80"/>
    <w:rsid w:val="0012269D"/>
    <w:rsid w:val="0013094D"/>
    <w:rsid w:val="0015200F"/>
    <w:rsid w:val="00175671"/>
    <w:rsid w:val="001876D8"/>
    <w:rsid w:val="00190185"/>
    <w:rsid w:val="001A4D04"/>
    <w:rsid w:val="001B4562"/>
    <w:rsid w:val="001C55B3"/>
    <w:rsid w:val="001C5979"/>
    <w:rsid w:val="001E6CC7"/>
    <w:rsid w:val="002408DD"/>
    <w:rsid w:val="00241CEF"/>
    <w:rsid w:val="002579E9"/>
    <w:rsid w:val="0027277B"/>
    <w:rsid w:val="0027720C"/>
    <w:rsid w:val="00290B7A"/>
    <w:rsid w:val="002B4EB7"/>
    <w:rsid w:val="002C682F"/>
    <w:rsid w:val="002D4A24"/>
    <w:rsid w:val="002D6FC5"/>
    <w:rsid w:val="002E1C5C"/>
    <w:rsid w:val="002E4101"/>
    <w:rsid w:val="002F1E8C"/>
    <w:rsid w:val="002F3620"/>
    <w:rsid w:val="00322132"/>
    <w:rsid w:val="0033113F"/>
    <w:rsid w:val="00361278"/>
    <w:rsid w:val="003A455B"/>
    <w:rsid w:val="003A5229"/>
    <w:rsid w:val="003A7081"/>
    <w:rsid w:val="003B7E4A"/>
    <w:rsid w:val="003C4299"/>
    <w:rsid w:val="003C63F3"/>
    <w:rsid w:val="003F5E32"/>
    <w:rsid w:val="00405E08"/>
    <w:rsid w:val="00414D3E"/>
    <w:rsid w:val="004364BB"/>
    <w:rsid w:val="00444791"/>
    <w:rsid w:val="004502E3"/>
    <w:rsid w:val="00456A25"/>
    <w:rsid w:val="0046181E"/>
    <w:rsid w:val="004628F9"/>
    <w:rsid w:val="00473156"/>
    <w:rsid w:val="004861F5"/>
    <w:rsid w:val="004925B9"/>
    <w:rsid w:val="0049776F"/>
    <w:rsid w:val="004B3E48"/>
    <w:rsid w:val="004B42C7"/>
    <w:rsid w:val="004B4739"/>
    <w:rsid w:val="004B6535"/>
    <w:rsid w:val="004C6C35"/>
    <w:rsid w:val="004F6593"/>
    <w:rsid w:val="004F729C"/>
    <w:rsid w:val="00505267"/>
    <w:rsid w:val="005073D7"/>
    <w:rsid w:val="00516554"/>
    <w:rsid w:val="00530022"/>
    <w:rsid w:val="00545DBB"/>
    <w:rsid w:val="0055750D"/>
    <w:rsid w:val="0058037E"/>
    <w:rsid w:val="00582A2B"/>
    <w:rsid w:val="0059477C"/>
    <w:rsid w:val="005948CD"/>
    <w:rsid w:val="005A2770"/>
    <w:rsid w:val="005A35AB"/>
    <w:rsid w:val="005B67D3"/>
    <w:rsid w:val="005C1E02"/>
    <w:rsid w:val="005D6674"/>
    <w:rsid w:val="005E2A45"/>
    <w:rsid w:val="005F1AAD"/>
    <w:rsid w:val="005F3489"/>
    <w:rsid w:val="00627AE3"/>
    <w:rsid w:val="00643332"/>
    <w:rsid w:val="00662985"/>
    <w:rsid w:val="006764B1"/>
    <w:rsid w:val="00677BA0"/>
    <w:rsid w:val="00687F71"/>
    <w:rsid w:val="006A426A"/>
    <w:rsid w:val="006A57A7"/>
    <w:rsid w:val="006B773A"/>
    <w:rsid w:val="006B7765"/>
    <w:rsid w:val="006C3993"/>
    <w:rsid w:val="006D0DFB"/>
    <w:rsid w:val="006E3083"/>
    <w:rsid w:val="0070384E"/>
    <w:rsid w:val="00707245"/>
    <w:rsid w:val="00715342"/>
    <w:rsid w:val="007242ED"/>
    <w:rsid w:val="00724FAD"/>
    <w:rsid w:val="00730A78"/>
    <w:rsid w:val="00737E3A"/>
    <w:rsid w:val="00761770"/>
    <w:rsid w:val="00765882"/>
    <w:rsid w:val="007907DB"/>
    <w:rsid w:val="007A20FC"/>
    <w:rsid w:val="007B0236"/>
    <w:rsid w:val="007B124E"/>
    <w:rsid w:val="007B6C53"/>
    <w:rsid w:val="007C23C9"/>
    <w:rsid w:val="007C41BA"/>
    <w:rsid w:val="007E446B"/>
    <w:rsid w:val="007F312E"/>
    <w:rsid w:val="00824C6D"/>
    <w:rsid w:val="008278EC"/>
    <w:rsid w:val="00864028"/>
    <w:rsid w:val="00864793"/>
    <w:rsid w:val="00864D49"/>
    <w:rsid w:val="00870C64"/>
    <w:rsid w:val="008754DF"/>
    <w:rsid w:val="0089610A"/>
    <w:rsid w:val="00896976"/>
    <w:rsid w:val="008C557E"/>
    <w:rsid w:val="008D6178"/>
    <w:rsid w:val="008F4F15"/>
    <w:rsid w:val="008F61AA"/>
    <w:rsid w:val="009130A5"/>
    <w:rsid w:val="009146B4"/>
    <w:rsid w:val="00915EAD"/>
    <w:rsid w:val="0092375E"/>
    <w:rsid w:val="00925B6D"/>
    <w:rsid w:val="00925F9F"/>
    <w:rsid w:val="00927B30"/>
    <w:rsid w:val="009350FF"/>
    <w:rsid w:val="00961CAA"/>
    <w:rsid w:val="00986F44"/>
    <w:rsid w:val="00987499"/>
    <w:rsid w:val="009A30B8"/>
    <w:rsid w:val="009B7F79"/>
    <w:rsid w:val="009C73F3"/>
    <w:rsid w:val="009E4ADF"/>
    <w:rsid w:val="009F39EC"/>
    <w:rsid w:val="009F6245"/>
    <w:rsid w:val="00A0394E"/>
    <w:rsid w:val="00A0460E"/>
    <w:rsid w:val="00A0511F"/>
    <w:rsid w:val="00A160E5"/>
    <w:rsid w:val="00A51959"/>
    <w:rsid w:val="00A5449E"/>
    <w:rsid w:val="00A55ECA"/>
    <w:rsid w:val="00A5782C"/>
    <w:rsid w:val="00A72406"/>
    <w:rsid w:val="00A7253B"/>
    <w:rsid w:val="00A73549"/>
    <w:rsid w:val="00A73828"/>
    <w:rsid w:val="00A74D44"/>
    <w:rsid w:val="00A83593"/>
    <w:rsid w:val="00A83CEB"/>
    <w:rsid w:val="00A90840"/>
    <w:rsid w:val="00AB5721"/>
    <w:rsid w:val="00AC1990"/>
    <w:rsid w:val="00AC4BFB"/>
    <w:rsid w:val="00AF5F97"/>
    <w:rsid w:val="00AF6EB4"/>
    <w:rsid w:val="00B04305"/>
    <w:rsid w:val="00B1471F"/>
    <w:rsid w:val="00B23438"/>
    <w:rsid w:val="00B23A1C"/>
    <w:rsid w:val="00B25863"/>
    <w:rsid w:val="00B33D77"/>
    <w:rsid w:val="00B36565"/>
    <w:rsid w:val="00B379FC"/>
    <w:rsid w:val="00B47194"/>
    <w:rsid w:val="00B5483D"/>
    <w:rsid w:val="00B63C61"/>
    <w:rsid w:val="00B766F3"/>
    <w:rsid w:val="00B958E4"/>
    <w:rsid w:val="00BA2CB7"/>
    <w:rsid w:val="00BA3ECE"/>
    <w:rsid w:val="00BB57B2"/>
    <w:rsid w:val="00BC0652"/>
    <w:rsid w:val="00BD7B27"/>
    <w:rsid w:val="00BF2F06"/>
    <w:rsid w:val="00BF3496"/>
    <w:rsid w:val="00BF4F58"/>
    <w:rsid w:val="00BF5F5D"/>
    <w:rsid w:val="00BF6A1A"/>
    <w:rsid w:val="00C126B1"/>
    <w:rsid w:val="00C23E8B"/>
    <w:rsid w:val="00C26699"/>
    <w:rsid w:val="00C458C3"/>
    <w:rsid w:val="00C560CB"/>
    <w:rsid w:val="00C7110B"/>
    <w:rsid w:val="00C80AE5"/>
    <w:rsid w:val="00C94A63"/>
    <w:rsid w:val="00C951CC"/>
    <w:rsid w:val="00C95FA1"/>
    <w:rsid w:val="00CA2337"/>
    <w:rsid w:val="00CA7618"/>
    <w:rsid w:val="00CB250E"/>
    <w:rsid w:val="00CB4266"/>
    <w:rsid w:val="00CC1FBC"/>
    <w:rsid w:val="00CC530C"/>
    <w:rsid w:val="00CD3193"/>
    <w:rsid w:val="00CE2214"/>
    <w:rsid w:val="00D17896"/>
    <w:rsid w:val="00D244EE"/>
    <w:rsid w:val="00D26AD9"/>
    <w:rsid w:val="00D3019C"/>
    <w:rsid w:val="00D32F25"/>
    <w:rsid w:val="00D47DE3"/>
    <w:rsid w:val="00D511AF"/>
    <w:rsid w:val="00D657DD"/>
    <w:rsid w:val="00D850F8"/>
    <w:rsid w:val="00D87790"/>
    <w:rsid w:val="00DA7D64"/>
    <w:rsid w:val="00DB490B"/>
    <w:rsid w:val="00DC08AC"/>
    <w:rsid w:val="00DC6539"/>
    <w:rsid w:val="00DF354C"/>
    <w:rsid w:val="00E11F45"/>
    <w:rsid w:val="00E34BD9"/>
    <w:rsid w:val="00E37B4A"/>
    <w:rsid w:val="00E53293"/>
    <w:rsid w:val="00E57362"/>
    <w:rsid w:val="00E5743E"/>
    <w:rsid w:val="00E641F0"/>
    <w:rsid w:val="00E7015B"/>
    <w:rsid w:val="00E767EA"/>
    <w:rsid w:val="00E841B5"/>
    <w:rsid w:val="00E955D0"/>
    <w:rsid w:val="00E9755B"/>
    <w:rsid w:val="00EA051F"/>
    <w:rsid w:val="00EA55BB"/>
    <w:rsid w:val="00EB17DF"/>
    <w:rsid w:val="00EB2D9D"/>
    <w:rsid w:val="00EC13E8"/>
    <w:rsid w:val="00ED048E"/>
    <w:rsid w:val="00ED1F5C"/>
    <w:rsid w:val="00EE1F33"/>
    <w:rsid w:val="00EF1EB9"/>
    <w:rsid w:val="00F45DE7"/>
    <w:rsid w:val="00F50ED5"/>
    <w:rsid w:val="00F66E2E"/>
    <w:rsid w:val="00F701AD"/>
    <w:rsid w:val="00F86D79"/>
    <w:rsid w:val="00F87E6D"/>
    <w:rsid w:val="00F957C1"/>
    <w:rsid w:val="00FB3FAF"/>
    <w:rsid w:val="00FC0481"/>
    <w:rsid w:val="00FE0388"/>
    <w:rsid w:val="05BF1459"/>
    <w:rsid w:val="0B428070"/>
    <w:rsid w:val="0CD5EC4E"/>
    <w:rsid w:val="19FBD162"/>
    <w:rsid w:val="1ABB3E3F"/>
    <w:rsid w:val="22BC9613"/>
    <w:rsid w:val="2601C2DA"/>
    <w:rsid w:val="2FA58893"/>
    <w:rsid w:val="3166F862"/>
    <w:rsid w:val="31B32E26"/>
    <w:rsid w:val="3ABD9D35"/>
    <w:rsid w:val="414348B9"/>
    <w:rsid w:val="4962B398"/>
    <w:rsid w:val="4A4BC15F"/>
    <w:rsid w:val="4F4AF2EA"/>
    <w:rsid w:val="4F62D901"/>
    <w:rsid w:val="644FBDA7"/>
    <w:rsid w:val="6BDB36A3"/>
    <w:rsid w:val="72ED27E6"/>
    <w:rsid w:val="77D47CFE"/>
    <w:rsid w:val="7E68C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CE3DC"/>
  <w15:docId w15:val="{968AA3C7-A2AE-4580-8D0A-B765FA12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072C0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9">
    <w:name w:val="9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812EB"/>
  </w:style>
  <w:style w:type="paragraph" w:styleId="Pidipagina">
    <w:name w:val="footer"/>
    <w:basedOn w:val="Normale"/>
    <w:link w:val="Pidipagina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812EB"/>
  </w:style>
  <w:style w:type="character" w:styleId="Collegamentoipertestuale">
    <w:name w:val="Hyperlink"/>
    <w:basedOn w:val="Carpredefinitoparagrafo"/>
    <w:uiPriority w:val="99"/>
    <w:unhideWhenUsed/>
    <w:rsid w:val="000812E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812EB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5E2A4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7720C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A160E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Sommario1">
    <w:name w:val="toc 1"/>
    <w:basedOn w:val="Normale"/>
    <w:next w:val="Normale"/>
    <w:autoRedefine/>
    <w:uiPriority w:val="39"/>
    <w:unhideWhenUsed/>
    <w:rsid w:val="00A160E5"/>
    <w:pPr>
      <w:spacing w:after="100"/>
    </w:pPr>
  </w:style>
  <w:style w:type="character" w:customStyle="1" w:styleId="Titolo1Carattere">
    <w:name w:val="Titolo 1 Carattere"/>
    <w:basedOn w:val="Carpredefinitoparagrafo"/>
    <w:link w:val="Titolo1"/>
    <w:uiPriority w:val="9"/>
    <w:rsid w:val="00CC530C"/>
    <w:rPr>
      <w:sz w:val="40"/>
      <w:szCs w:val="40"/>
    </w:rPr>
  </w:style>
  <w:style w:type="paragraph" w:styleId="Sommario2">
    <w:name w:val="toc 2"/>
    <w:basedOn w:val="Normale"/>
    <w:next w:val="Normale"/>
    <w:autoRedefine/>
    <w:uiPriority w:val="39"/>
    <w:unhideWhenUsed/>
    <w:rsid w:val="006E3083"/>
    <w:pPr>
      <w:spacing w:after="100" w:line="259" w:lineRule="auto"/>
      <w:ind w:left="220"/>
    </w:pPr>
    <w:rPr>
      <w:rFonts w:asciiTheme="minorHAnsi" w:eastAsiaTheme="minorEastAsia" w:hAnsiTheme="minorHAnsi" w:cs="Times New Roman"/>
      <w:lang w:val="en-US" w:eastAsia="en-US"/>
    </w:rPr>
  </w:style>
  <w:style w:type="paragraph" w:styleId="Sommario3">
    <w:name w:val="toc 3"/>
    <w:basedOn w:val="Normale"/>
    <w:next w:val="Normale"/>
    <w:autoRedefine/>
    <w:uiPriority w:val="39"/>
    <w:unhideWhenUsed/>
    <w:rsid w:val="006E3083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 w:eastAsia="en-US"/>
    </w:rPr>
  </w:style>
  <w:style w:type="character" w:customStyle="1" w:styleId="rynqvb">
    <w:name w:val="rynqvb"/>
    <w:basedOn w:val="Carpredefinitoparagrafo"/>
    <w:rsid w:val="00530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e\Downloads\Product%20Requirements%20Document%20-%20P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1CAF5201C82C43AA4DBD7D4A985E69" ma:contentTypeVersion="18" ma:contentTypeDescription="Creare un nuovo documento." ma:contentTypeScope="" ma:versionID="54dcd2e7359f8cfd54df671524c8a544">
  <xsd:schema xmlns:xsd="http://www.w3.org/2001/XMLSchema" xmlns:xs="http://www.w3.org/2001/XMLSchema" xmlns:p="http://schemas.microsoft.com/office/2006/metadata/properties" xmlns:ns2="ff5a5868-af0a-410c-839e-8d12f9bbae36" xmlns:ns3="4e4aeb4f-2755-45de-8429-e3c3045be2d4" targetNamespace="http://schemas.microsoft.com/office/2006/metadata/properties" ma:root="true" ma:fieldsID="261c2ca0cde88dd961b1710823900efe" ns2:_="" ns3:_="">
    <xsd:import namespace="ff5a5868-af0a-410c-839e-8d12f9bbae36"/>
    <xsd:import namespace="4e4aeb4f-2755-45de-8429-e3c3045be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a5868-af0a-410c-839e-8d12f9bbae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e03ef3db-1873-48f1-8e04-87b5542c2e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aeb4f-2755-45de-8429-e3c3045be2d4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a5868-af0a-410c-839e-8d12f9bbae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1F568D-5C8C-4DD2-AF51-0F492A817D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1F37F3-025A-4CF2-8986-F15B7CFD8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5a5868-af0a-410c-839e-8d12f9bbae36"/>
    <ds:schemaRef ds:uri="4e4aeb4f-2755-45de-8429-e3c3045be2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DC9B17-8FDA-40F1-8E28-7A50BC1AE0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513650-70D2-49BE-92EC-BADE9AB580EF}">
  <ds:schemaRefs>
    <ds:schemaRef ds:uri="http://schemas.microsoft.com/office/2006/metadata/properties"/>
    <ds:schemaRef ds:uri="http://schemas.microsoft.com/office/infopath/2007/PartnerControls"/>
    <ds:schemaRef ds:uri="ff5a5868-af0a-410c-839e-8d12f9bbae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Product Requirements Document - PRD Template.dotx</Template>
  <TotalTime>13</TotalTime>
  <Pages>5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Angeletti</dc:creator>
  <cp:keywords/>
  <dc:description/>
  <cp:lastModifiedBy>ZINGARETTI ALESSANDRO</cp:lastModifiedBy>
  <cp:revision>7</cp:revision>
  <dcterms:created xsi:type="dcterms:W3CDTF">2025-09-26T14:11:00Z</dcterms:created>
  <dcterms:modified xsi:type="dcterms:W3CDTF">2025-10-03T19:04:00Z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0x010100B21CAF5201C82C43AA4DBD7D4A985E69</vt:lpwstr>
  </property>
  <property fmtid="{D5CDD505-2E9C-101B-9397-08002B2CF9AE}" pid="3" name="MediaServiceImageTags">
    <vt:lpwstr/>
  </property>
</Properties>
</file>