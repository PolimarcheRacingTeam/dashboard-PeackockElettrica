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720C" w:rsidP="00BE7DEC" w:rsidRDefault="0027720C" w14:paraId="63AEE629" w14:textId="77777777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6E3083" w:rsidR="001B4562" w:rsidRDefault="004D44B3" w14:paraId="47C09341" w14:textId="77777777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:rsidR="000B7085" w:rsidP="0027720C" w:rsidRDefault="00A92088" w14:paraId="29918536" w14:textId="7C46EA53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>DASHBOARD - Display</w:t>
      </w:r>
    </w:p>
    <w:p w:rsidRPr="006E3083" w:rsidR="009B20AD" w:rsidP="009B20AD" w:rsidRDefault="009B20AD" w14:paraId="33C9B168" w14:textId="77777777">
      <w:pPr>
        <w:spacing w:line="240" w:lineRule="auto"/>
        <w:rPr>
          <w:rFonts w:asciiTheme="majorHAnsi" w:hAnsiTheme="majorHAnsi" w:cstheme="majorHAnsi"/>
          <w:b/>
          <w:color w:val="00B0F0"/>
          <w:sz w:val="36"/>
          <w:szCs w:val="36"/>
        </w:rPr>
      </w:pPr>
    </w:p>
    <w:p w:rsidRPr="00E37B4A" w:rsidR="001B4562" w:rsidRDefault="001B4562" w14:paraId="7A1BD4F8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:rsidR="005E2A45" w:rsidP="005E2A45" w:rsidRDefault="005E2A45" w14:paraId="18C61CEA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338" w:type="dxa"/>
        <w:tblLook w:val="04A0" w:firstRow="1" w:lastRow="0" w:firstColumn="1" w:lastColumn="0" w:noHBand="0" w:noVBand="1"/>
      </w:tblPr>
      <w:tblGrid>
        <w:gridCol w:w="2689"/>
        <w:gridCol w:w="3424"/>
        <w:gridCol w:w="3225"/>
      </w:tblGrid>
      <w:tr w:rsidRPr="006E3083" w:rsidR="004C07B7" w:rsidTr="00F22B9D" w14:paraId="07E34EBD" w14:textId="77777777">
        <w:tc>
          <w:tcPr>
            <w:tcW w:w="2689" w:type="dxa"/>
          </w:tcPr>
          <w:p w:rsidRPr="006E3083" w:rsidR="004C07B7" w:rsidP="005E2A45" w:rsidRDefault="004C07B7" w14:paraId="0350095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424" w:type="dxa"/>
          </w:tcPr>
          <w:p w:rsidRPr="006E3083" w:rsidR="004C07B7" w:rsidP="005E2A45" w:rsidRDefault="004C07B7" w14:paraId="3083EBC9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225" w:type="dxa"/>
          </w:tcPr>
          <w:p w:rsidRPr="006E3083" w:rsidR="004C07B7" w:rsidP="000072C0" w:rsidRDefault="004C07B7" w14:paraId="4FF93DEF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Pr="006E3083" w:rsidR="00F22B9D" w:rsidTr="00F22B9D" w14:paraId="2C33FE7B" w14:textId="77777777">
        <w:tc>
          <w:tcPr>
            <w:tcW w:w="2689" w:type="dxa"/>
          </w:tcPr>
          <w:p w:rsidRPr="006E3083" w:rsidR="00F22B9D" w:rsidP="00F22B9D" w:rsidRDefault="00F22B9D" w14:paraId="3650692D" w14:textId="4D9D63E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92088">
              <w:rPr>
                <w:rFonts w:asciiTheme="majorHAnsi" w:hAnsiTheme="majorHAnsi" w:cstheme="majorHAnsi"/>
                <w:bCs/>
                <w:sz w:val="28"/>
                <w:szCs w:val="28"/>
              </w:rPr>
              <w:t>Alessandro Zingaretti</w:t>
            </w:r>
          </w:p>
        </w:tc>
        <w:tc>
          <w:tcPr>
            <w:tcW w:w="3424" w:type="dxa"/>
          </w:tcPr>
          <w:p w:rsidRPr="006E3083" w:rsidR="00F22B9D" w:rsidP="00F22B9D" w:rsidRDefault="00F22B9D" w14:paraId="45DFA5E2" w14:textId="43515D7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Electronics Team Member</w:t>
            </w:r>
          </w:p>
        </w:tc>
        <w:tc>
          <w:tcPr>
            <w:tcW w:w="3225" w:type="dxa"/>
          </w:tcPr>
          <w:p w:rsidRPr="006E3083" w:rsidR="00F22B9D" w:rsidP="00F22B9D" w:rsidRDefault="00F22B9D" w14:paraId="2FEBB455" w14:textId="6466CD5D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sz w:val="28"/>
                <w:szCs w:val="28"/>
              </w:rPr>
              <w:t>28/01/2025</w:t>
            </w:r>
          </w:p>
        </w:tc>
      </w:tr>
      <w:tr w:rsidRPr="006E3083" w:rsidR="00F22B9D" w:rsidTr="00F22B9D" w14:paraId="159B608F" w14:textId="77777777">
        <w:tc>
          <w:tcPr>
            <w:tcW w:w="2689" w:type="dxa"/>
          </w:tcPr>
          <w:p w:rsidRPr="006E3083" w:rsidR="00F22B9D" w:rsidP="00F22B9D" w:rsidRDefault="00F22B9D" w14:paraId="61B66F21" w14:textId="7DFA55C1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24" w:type="dxa"/>
          </w:tcPr>
          <w:p w:rsidRPr="006E3083" w:rsidR="00F22B9D" w:rsidP="00F22B9D" w:rsidRDefault="00F22B9D" w14:paraId="2ED21E0B" w14:textId="5E581402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:rsidRPr="006E3083" w:rsidR="00F22B9D" w:rsidP="00F22B9D" w:rsidRDefault="00F22B9D" w14:paraId="4DD74E15" w14:textId="2457D7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F22B9D" w:rsidTr="00F22B9D" w14:paraId="739F7155" w14:textId="77777777">
        <w:tc>
          <w:tcPr>
            <w:tcW w:w="2689" w:type="dxa"/>
          </w:tcPr>
          <w:p w:rsidRPr="006E3083" w:rsidR="00F22B9D" w:rsidP="00F22B9D" w:rsidRDefault="00F22B9D" w14:paraId="04D41882" w14:textId="394E135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24" w:type="dxa"/>
          </w:tcPr>
          <w:p w:rsidRPr="006E3083" w:rsidR="00F22B9D" w:rsidP="00F22B9D" w:rsidRDefault="00F22B9D" w14:paraId="57BCDC70" w14:textId="4F5225E9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:rsidRPr="006E3083" w:rsidR="00F22B9D" w:rsidP="00F22B9D" w:rsidRDefault="00F22B9D" w14:paraId="03618AC9" w14:textId="5E68E49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46CBD219" w14:textId="7777777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:rsidRPr="006E3083" w:rsidR="005E2A45" w:rsidP="005E2A45" w:rsidRDefault="005E2A45" w14:paraId="7891FB9A" w14:textId="77777777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:rsidRPr="006E3083" w:rsidR="000072C0" w:rsidP="000072C0" w:rsidRDefault="000072C0" w14:paraId="136E31E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:rsidRPr="006E3083" w:rsidR="000072C0" w:rsidP="000072C0" w:rsidRDefault="000072C0" w14:paraId="057DB8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1129"/>
        <w:gridCol w:w="1843"/>
        <w:gridCol w:w="3119"/>
        <w:gridCol w:w="3260"/>
      </w:tblGrid>
      <w:tr w:rsidRPr="006E3083" w:rsidR="000072C0" w:rsidTr="0D9FBCC7" w14:paraId="06ABD628" w14:textId="77777777">
        <w:tc>
          <w:tcPr>
            <w:tcW w:w="1129" w:type="dxa"/>
            <w:tcMar/>
          </w:tcPr>
          <w:p w:rsidRPr="006E3083" w:rsidR="000072C0" w:rsidP="000072C0" w:rsidRDefault="000072C0" w14:paraId="431410B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73D2969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3119" w:type="dxa"/>
            <w:tcMar/>
          </w:tcPr>
          <w:p w:rsidRPr="006E3083" w:rsidR="000072C0" w:rsidP="000072C0" w:rsidRDefault="000072C0" w14:paraId="70E83C0D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3260" w:type="dxa"/>
            <w:tcMar/>
          </w:tcPr>
          <w:p w:rsidRPr="006E3083" w:rsidR="000072C0" w:rsidP="000072C0" w:rsidRDefault="000072C0" w14:paraId="1854C239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Pr="006E3083" w:rsidR="000072C0" w:rsidTr="0D9FBCC7" w14:paraId="64528717" w14:textId="77777777">
        <w:tc>
          <w:tcPr>
            <w:tcW w:w="1129" w:type="dxa"/>
            <w:tcMar/>
          </w:tcPr>
          <w:p w:rsidRPr="006E3083" w:rsidR="000072C0" w:rsidP="000072C0" w:rsidRDefault="000072C0" w14:paraId="09438105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  <w:tcMar/>
          </w:tcPr>
          <w:p w:rsidRPr="006E3083" w:rsidR="000072C0" w:rsidP="0D9FBCC7" w:rsidRDefault="000072C0" w14:paraId="7DB9510A" w14:textId="2C2F1C9C">
            <w:pPr>
              <w:widowControl w:val="0"/>
              <w:jc w:val="center"/>
              <w:rPr>
                <w:rFonts w:ascii="Calibri" w:hAnsi="Calibri" w:cs="" w:asciiTheme="majorAscii" w:hAnsiTheme="majorAscii" w:cstheme="majorBidi"/>
                <w:sz w:val="28"/>
                <w:szCs w:val="28"/>
              </w:rPr>
            </w:pPr>
            <w:r w:rsidRPr="0D9FBCC7" w:rsidR="20E363F4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09/06/2025</w:t>
            </w:r>
          </w:p>
        </w:tc>
        <w:tc>
          <w:tcPr>
            <w:tcW w:w="3119" w:type="dxa"/>
            <w:tcMar/>
          </w:tcPr>
          <w:p w:rsidRPr="00A92088" w:rsidR="000072C0" w:rsidP="0D9FBCC7" w:rsidRDefault="000072C0" w14:paraId="4966DDA0" w14:textId="3C41C85B">
            <w:pPr>
              <w:widowControl w:val="0"/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</w:pPr>
            <w:r w:rsidRPr="0D9FBCC7" w:rsidR="20E363F4"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  <w:t>Alessandro Zingaretti</w:t>
            </w:r>
          </w:p>
        </w:tc>
        <w:tc>
          <w:tcPr>
            <w:tcW w:w="3260" w:type="dxa"/>
            <w:tcMar/>
          </w:tcPr>
          <w:p w:rsidRPr="006E3083" w:rsidR="000072C0" w:rsidP="0D9FBCC7" w:rsidRDefault="000072C0" w14:paraId="0A5119AC" w14:textId="553A5805">
            <w:pPr>
              <w:widowControl w:val="0"/>
              <w:rPr>
                <w:rFonts w:ascii="Calibri" w:hAnsi="Calibri" w:cs="Calibri" w:asciiTheme="majorAscii" w:hAnsiTheme="majorAscii" w:cstheme="majorAscii"/>
                <w:b w:val="1"/>
                <w:bCs w:val="1"/>
                <w:sz w:val="28"/>
                <w:szCs w:val="28"/>
              </w:rPr>
            </w:pPr>
            <w:r w:rsidRPr="0D9FBCC7" w:rsidR="20E363F4">
              <w:rPr>
                <w:rFonts w:ascii="Calibri" w:hAnsi="Calibri" w:cs="Calibri" w:asciiTheme="majorAscii" w:hAnsiTheme="majorAscii" w:cstheme="majorAscii"/>
                <w:b w:val="1"/>
                <w:bCs w:val="1"/>
                <w:sz w:val="28"/>
                <w:szCs w:val="28"/>
              </w:rPr>
              <w:t>Update to the 2025 configuration</w:t>
            </w:r>
          </w:p>
        </w:tc>
      </w:tr>
      <w:tr w:rsidRPr="006E3083" w:rsidR="000072C0" w:rsidTr="0D9FBCC7" w14:paraId="4E098592" w14:textId="77777777">
        <w:tc>
          <w:tcPr>
            <w:tcW w:w="1129" w:type="dxa"/>
            <w:tcMar/>
          </w:tcPr>
          <w:p w:rsidRPr="006E3083" w:rsidR="000072C0" w:rsidP="000072C0" w:rsidRDefault="000072C0" w14:paraId="4D15729E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4ADAFB81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  <w:tcMar/>
          </w:tcPr>
          <w:p w:rsidRPr="006E3083" w:rsidR="000072C0" w:rsidP="000072C0" w:rsidRDefault="000072C0" w14:paraId="4DEF511D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Pr="006E3083" w:rsidR="000072C0" w:rsidP="000072C0" w:rsidRDefault="000072C0" w14:paraId="7107A9C9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D9FBCC7" w14:paraId="0ED4C576" w14:textId="77777777">
        <w:tc>
          <w:tcPr>
            <w:tcW w:w="1129" w:type="dxa"/>
            <w:tcMar/>
          </w:tcPr>
          <w:p w:rsidRPr="006E3083" w:rsidR="000072C0" w:rsidP="000072C0" w:rsidRDefault="000072C0" w14:paraId="5E560E20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2668C48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  <w:tcMar/>
          </w:tcPr>
          <w:p w:rsidRPr="006E3083" w:rsidR="000072C0" w:rsidP="000072C0" w:rsidRDefault="000072C0" w14:paraId="1C486642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Pr="006E3083" w:rsidR="000072C0" w:rsidP="000072C0" w:rsidRDefault="000072C0" w14:paraId="2087A514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D9FBCC7" w14:paraId="0D5CAFCE" w14:textId="77777777">
        <w:tc>
          <w:tcPr>
            <w:tcW w:w="1129" w:type="dxa"/>
            <w:tcMar/>
          </w:tcPr>
          <w:p w:rsidRPr="006E3083" w:rsidR="000072C0" w:rsidP="000072C0" w:rsidRDefault="000072C0" w14:paraId="13A80780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303485D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  <w:tcMar/>
          </w:tcPr>
          <w:p w:rsidRPr="006E3083" w:rsidR="000072C0" w:rsidP="000072C0" w:rsidRDefault="000072C0" w14:paraId="69FFD98E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Pr="006E3083" w:rsidR="000072C0" w:rsidP="000072C0" w:rsidRDefault="000072C0" w14:paraId="174A02DE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D9FBCC7" w14:paraId="3C5D227A" w14:textId="77777777">
        <w:tc>
          <w:tcPr>
            <w:tcW w:w="1129" w:type="dxa"/>
            <w:tcMar/>
          </w:tcPr>
          <w:p w:rsidRPr="006E3083" w:rsidR="000072C0" w:rsidP="000072C0" w:rsidRDefault="000072C0" w14:paraId="37D12B4F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6E773563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  <w:tcMar/>
          </w:tcPr>
          <w:p w:rsidRPr="006E3083" w:rsidR="000072C0" w:rsidP="000072C0" w:rsidRDefault="000072C0" w14:paraId="6E47FFF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Pr="006E3083" w:rsidR="000072C0" w:rsidP="000072C0" w:rsidRDefault="000072C0" w14:paraId="5B328675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D9FBCC7" w14:paraId="7BFFF5E7" w14:textId="77777777">
        <w:tc>
          <w:tcPr>
            <w:tcW w:w="1129" w:type="dxa"/>
            <w:tcMar/>
          </w:tcPr>
          <w:p w:rsidRPr="006E3083" w:rsidR="000072C0" w:rsidP="000072C0" w:rsidRDefault="000072C0" w14:paraId="5C007258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182F7383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  <w:tcMar/>
          </w:tcPr>
          <w:p w:rsidRPr="006E3083" w:rsidR="000072C0" w:rsidP="000072C0" w:rsidRDefault="000072C0" w14:paraId="6F6F1E63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Pr="006E3083" w:rsidR="000072C0" w:rsidP="000072C0" w:rsidRDefault="000072C0" w14:paraId="14EDA5D7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D9FBCC7" w14:paraId="6882ED52" w14:textId="77777777">
        <w:tc>
          <w:tcPr>
            <w:tcW w:w="1129" w:type="dxa"/>
            <w:tcMar/>
          </w:tcPr>
          <w:p w:rsidRPr="006E3083" w:rsidR="000072C0" w:rsidP="000072C0" w:rsidRDefault="000072C0" w14:paraId="2589A617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  <w:tcMar/>
          </w:tcPr>
          <w:p w:rsidRPr="006E3083" w:rsidR="000072C0" w:rsidP="000072C0" w:rsidRDefault="000072C0" w14:paraId="2CB58DE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  <w:tcMar/>
          </w:tcPr>
          <w:p w:rsidRPr="006E3083" w:rsidR="000072C0" w:rsidP="000072C0" w:rsidRDefault="000072C0" w14:paraId="4C11D70C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Pr="006E3083" w:rsidR="000072C0" w:rsidP="000072C0" w:rsidRDefault="000072C0" w14:paraId="6373B21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:rsidRPr="00CC530C" w:rsidR="00A160E5" w:rsidP="00CC530C" w:rsidRDefault="0027720C" w14:paraId="3D3190A3" w14:textId="654F2CB9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" w:eastAsia="it-IT"/>
        </w:rPr>
      </w:sdtEndPr>
      <w:sdtContent>
        <w:p w:rsidR="006E3083" w:rsidP="006E3083" w:rsidRDefault="006E3083" w14:paraId="31869DCD" w14:textId="77777777">
          <w:pPr>
            <w:pStyle w:val="Titolosommario"/>
          </w:pPr>
        </w:p>
        <w:p w:rsidRPr="006E3083" w:rsidR="00A160E5" w:rsidP="00CC530C" w:rsidRDefault="006E3083" w14:paraId="14609120" w14:textId="77777777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:rsidR="00BE7DEC" w:rsidRDefault="00A160E5" w14:paraId="4C959B1C" w14:textId="1B0DD976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begin"/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instrText xml:space="preserve"> TOC \o "1-3" \h \z \u </w:instrText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separate"/>
          </w:r>
          <w:hyperlink w:history="1" w:anchor="_Toc188453204">
            <w:r w:rsidRPr="00D56408" w:rsidR="00BE7DEC">
              <w:rPr>
                <w:rStyle w:val="Collegamentoipertestuale"/>
                <w:rFonts w:asciiTheme="majorHAnsi" w:hAnsiTheme="majorHAnsi" w:cstheme="majorHAnsi"/>
                <w:noProof/>
              </w:rPr>
              <w:t>GENERAL PRODUCT DESCRIPTION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_Toc188453204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3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226C6188" w14:textId="271CC362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05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REGULATORY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32E66883" w14:textId="47A8F995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06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INPUT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4C4435B7" w14:textId="3E3DDF76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07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6FCD9C4C" w14:textId="0E721934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08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3DF20240" w14:textId="35583DBC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09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084D27CC" w14:textId="47F5A78A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10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SOFTWARE ARCHITECTURE AND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12FC68B9" w14:textId="08425845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1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784A29BD" w14:textId="50028A6B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12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ELECTRICAL HARDWARE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DEC" w:rsidRDefault="00BE7DEC" w14:paraId="50304221" w14:textId="0FF0C7A7">
          <w:pPr>
            <w:pStyle w:val="Sommario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history="1" w:anchor="_Toc188453213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PRODUCT VALIDATION / QUALIFICATION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C530C" w:rsidR="00CC530C" w:rsidP="00CC530C" w:rsidRDefault="00A160E5" w14:paraId="40BFA3FF" w14:textId="6665B93D">
          <w:pPr>
            <w:rPr>
              <w:b/>
              <w:bCs/>
              <w:noProof/>
            </w:rPr>
          </w:pPr>
          <w:r w:rsidRPr="006E3083">
            <w:rPr>
              <w:rFonts w:asciiTheme="majorHAnsi" w:hAnsiTheme="majorHAnsi" w:cstheme="maj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:rsidR="00CC530C" w:rsidP="00A160E5" w:rsidRDefault="00CC530C" w14:paraId="13033605" w14:textId="77777777">
      <w:pPr>
        <w:pStyle w:val="Titolo1"/>
      </w:pPr>
    </w:p>
    <w:p w:rsidR="30708ECC" w:rsidP="30708ECC" w:rsidRDefault="30708ECC" w14:paraId="270410BC" w14:textId="7DE7B80D">
      <w:pPr>
        <w:pStyle w:val="Titolo1"/>
        <w:rPr>
          <w:rFonts w:ascii="Calibri" w:hAnsi="Calibri" w:cs="Calibri" w:asciiTheme="majorAscii" w:hAnsiTheme="majorAscii" w:cstheme="majorAscii"/>
        </w:rPr>
      </w:pPr>
    </w:p>
    <w:p w:rsidR="30708ECC" w:rsidRDefault="30708ECC" w14:paraId="54335AB3" w14:textId="330B081D">
      <w:r>
        <w:br w:type="page"/>
      </w:r>
    </w:p>
    <w:p w:rsidRPr="006E3083" w:rsidR="001B4562" w:rsidP="00A160E5" w:rsidRDefault="00DC6539" w14:paraId="071C5D24" w14:textId="77777777">
      <w:pPr>
        <w:pStyle w:val="Titolo1"/>
        <w:rPr>
          <w:rFonts w:asciiTheme="majorHAnsi" w:hAnsiTheme="majorHAnsi" w:cstheme="majorHAnsi"/>
        </w:rPr>
      </w:pPr>
      <w:bookmarkStart w:name="_Toc188453204" w:id="0"/>
      <w:r w:rsidRPr="006E3083">
        <w:rPr>
          <w:rFonts w:asciiTheme="majorHAnsi" w:hAnsiTheme="majorHAnsi" w:cstheme="majorHAnsi"/>
        </w:rPr>
        <w:t>GENERAL PRODUCT DESCRIPTION</w:t>
      </w:r>
      <w:bookmarkEnd w:id="0"/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BE7DEC" w:rsidTr="0D9FBCC7" w14:paraId="03C99986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B576B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E153C6" w:rsidR="00BE7DEC" w:rsidTr="0D9FBCC7" w14:paraId="632A34B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681351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BE7DEC" w:rsidP="00F22B9D" w:rsidRDefault="00A92088" w14:paraId="72773B48" w14:textId="007FE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F22B9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 xml:space="preserve">Showing car parameters on the steering wheel display (car speed, critical temperatures, R2D, SOC and power </w:t>
            </w:r>
            <w:proofErr w:type="gramStart"/>
            <w:r w:rsidRPr="00F22B9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consumption,…</w:t>
            </w:r>
            <w:proofErr w:type="gramEnd"/>
            <w:r w:rsidRPr="00F22B9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Pr="00B72A38" w:rsidR="00BE7DEC" w:rsidTr="0D9FBCC7" w14:paraId="7B6F37B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653518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HV/LV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A92088" w14:paraId="40EDBCC2" w14:textId="7CB49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LV</w:t>
            </w:r>
          </w:p>
        </w:tc>
      </w:tr>
      <w:tr w:rsidRPr="00E37B4A" w:rsidR="00BE7DEC" w:rsidTr="0D9FBCC7" w14:paraId="3FBEDB60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4B94E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14085" w:rsidR="00BE7DEC" w:rsidP="3EF3D85B" w:rsidRDefault="00A92088" w14:paraId="03F74280" w14:textId="4497C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B0F0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 Editor, STM32CubeIDE</w:t>
            </w:r>
          </w:p>
        </w:tc>
      </w:tr>
      <w:tr w:rsidRPr="00E37B4A" w:rsidR="00930029" w:rsidTr="0D9FBCC7" w14:paraId="01111770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9" w:rsidP="008B3870" w:rsidRDefault="00930029" w14:paraId="6834CB6B" w14:textId="1F4C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Language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92088" w:rsidR="00930029" w:rsidP="3EF3D85B" w:rsidRDefault="00930029" w14:paraId="4C6CB2B8" w14:textId="363A5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C/C++, Nextion language</w:t>
            </w:r>
          </w:p>
        </w:tc>
      </w:tr>
      <w:tr w:rsidRPr="00B72A38" w:rsidR="00BE7DEC" w:rsidTr="0D9FBCC7" w14:paraId="206DA26D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7F2D8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:rsidRPr="00E37B4A" w:rsidR="00BE7DEC" w:rsidP="008B3870" w:rsidRDefault="00BE7DEC" w14:paraId="5A6987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92088" w:rsidR="00BE7DEC" w:rsidP="00A92088" w:rsidRDefault="00612FE4" w14:paraId="45531C33" w14:textId="6123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GB"/>
              </w:rPr>
            </w:pPr>
            <w:hyperlink w:history="1" r:id="rId11"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74H</w:t>
              </w:r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C</w:t>
              </w:r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165</w:t>
              </w:r>
            </w:hyperlink>
            <w:r w:rsidR="00FE3D46">
              <w:rPr>
                <w:rFonts w:asciiTheme="majorHAnsi" w:hAnsiTheme="majorHAnsi" w:cstheme="majorHAnsi"/>
                <w:sz w:val="24"/>
                <w:szCs w:val="24"/>
              </w:rPr>
              <w:t xml:space="preserve"> (shift register)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hyperlink w:history="1" r:id="rId12"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MCP2</w:t>
              </w:r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5</w:t>
              </w:r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51</w:t>
              </w:r>
            </w:hyperlink>
            <w:r w:rsidR="00FE3D46">
              <w:rPr>
                <w:rFonts w:asciiTheme="majorHAnsi" w:hAnsiTheme="majorHAnsi" w:cstheme="majorHAnsi"/>
                <w:sz w:val="24"/>
                <w:szCs w:val="24"/>
              </w:rPr>
              <w:t xml:space="preserve"> (CAN-Bus </w:t>
            </w:r>
            <w:proofErr w:type="spellStart"/>
            <w:r w:rsidR="00FE3D46">
              <w:rPr>
                <w:rFonts w:asciiTheme="majorHAnsi" w:hAnsiTheme="majorHAnsi" w:cstheme="majorHAnsi"/>
                <w:sz w:val="24"/>
                <w:szCs w:val="24"/>
              </w:rPr>
              <w:t>transceveir</w:t>
            </w:r>
            <w:proofErr w:type="spellEnd"/>
            <w:r w:rsidR="00FE3D4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Pr="005B3F7E" w:rsidR="00BE7DEC" w:rsidTr="0D9FBCC7" w14:paraId="458F0A5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28FCF7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Installation (where)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0422" w:rsidR="00BE7DEC" w:rsidP="008B3870" w:rsidRDefault="00A92088" w14:paraId="1B4BC9F2" w14:textId="0C65A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t xml:space="preserve">NX4832T035, </w:t>
            </w:r>
            <w:r w:rsidRPr="005900AF">
              <w:rPr>
                <w:rFonts w:asciiTheme="majorHAnsi" w:hAnsiTheme="majorHAnsi" w:cstheme="majorHAnsi"/>
                <w:sz w:val="24"/>
                <w:szCs w:val="24"/>
              </w:rPr>
              <w:t>STM32F303K8T6</w:t>
            </w:r>
          </w:p>
        </w:tc>
      </w:tr>
      <w:tr w:rsidRPr="00E37B4A" w:rsidR="00BE7DEC" w:rsidTr="0D9FBCC7" w14:paraId="03048F4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1B8C01F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A92088" w14:paraId="65337B0D" w14:textId="42131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  <w:r>
              <w:br/>
            </w:r>
            <w:r>
              <w:t xml:space="preserve">Stm32: </w:t>
            </w:r>
            <w:r>
              <w:br/>
            </w:r>
          </w:p>
        </w:tc>
      </w:tr>
      <w:tr w:rsidRPr="00E37B4A" w:rsidR="00BE7DEC" w:rsidTr="0D9FBCC7" w14:paraId="7163D99A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60F912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Connect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ions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67D3" w:rsidR="00BE7DEC" w:rsidP="0D9FBCC7" w:rsidRDefault="00BE7DEC" w14:paraId="60E2A1BE" w14:textId="7B229DEE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/>
                <w:sz w:val="24"/>
                <w:szCs w:val="24"/>
                <w:lang w:val="en-US"/>
              </w:rPr>
            </w:pPr>
            <w:r w:rsidRPr="0D9FBCC7" w:rsidR="465C3FD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Power, GND, CAN.</w:t>
            </w:r>
          </w:p>
        </w:tc>
      </w:tr>
      <w:tr w:rsidRPr="00E37B4A" w:rsidR="00BE7DEC" w:rsidTr="0D9FBCC7" w14:paraId="636CAD4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1E9FD2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67D3" w:rsidR="00BE7DEC" w:rsidP="0D9FBCC7" w:rsidRDefault="00A92088" w14:paraId="744DB02D" w14:textId="319EC6D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/>
                <w:sz w:val="24"/>
                <w:szCs w:val="24"/>
                <w:lang w:val="en-US"/>
              </w:rPr>
            </w:pP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Nextion</w:t>
            </w: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 xml:space="preserve">: </w:t>
            </w:r>
            <w:r w:rsidRPr="0D9FBCC7" w:rsidR="0562458F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8.2g</w:t>
            </w:r>
          </w:p>
        </w:tc>
      </w:tr>
    </w:tbl>
    <w:p w:rsidR="001B4562" w:rsidRDefault="001B4562" w14:paraId="662DF1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6E3083" w:rsidR="00BE7DEC" w:rsidP="00BE7DEC" w:rsidRDefault="00BE7DEC" w14:paraId="65EA35E0" w14:textId="77777777">
      <w:pPr>
        <w:pStyle w:val="Titolo1"/>
        <w:rPr>
          <w:rFonts w:asciiTheme="majorHAnsi" w:hAnsiTheme="majorHAnsi" w:cstheme="majorHAnsi"/>
        </w:rPr>
      </w:pPr>
      <w:bookmarkStart w:name="_Toc115822851" w:id="1"/>
      <w:bookmarkStart w:name="_Toc188453205" w:id="2"/>
      <w:r w:rsidRPr="006E3083">
        <w:rPr>
          <w:rFonts w:asciiTheme="majorHAnsi" w:hAnsiTheme="majorHAnsi" w:cstheme="majorHAnsi"/>
        </w:rPr>
        <w:t>REGULATORY</w:t>
      </w:r>
      <w:bookmarkEnd w:id="1"/>
      <w:bookmarkEnd w:id="2"/>
    </w:p>
    <w:tbl>
      <w:tblPr>
        <w:tblpPr w:leftFromText="141" w:rightFromText="141" w:vertAnchor="page" w:horzAnchor="margin" w:tblpY="2079"/>
        <w:tblW w:w="969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83"/>
        <w:gridCol w:w="6410"/>
      </w:tblGrid>
      <w:tr w:rsidRPr="00E37B4A" w:rsidR="00BE7DEC" w:rsidTr="0D9FBCC7" w14:paraId="5C0E7B27" w14:textId="77777777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6521C8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Regulatory Requirements</w:t>
            </w:r>
          </w:p>
        </w:tc>
      </w:tr>
      <w:tr w:rsidRPr="00E37B4A" w:rsidR="00BE7DEC" w:rsidTr="0D9FBCC7" w14:paraId="3D1783F9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2977C0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Safety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87F0CB5" w14:textId="3C6F9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Pr="00E37B4A" w:rsidR="00BE7DEC" w:rsidTr="0D9FBCC7" w14:paraId="44DB68DD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4A2EC9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Structural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007C349" w14:textId="1F8555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Pr="00E37B4A" w:rsidR="00BE7DEC" w:rsidTr="0D9FBCC7" w14:paraId="5EA231F9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3052B9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Electrical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70A7562F" w14:textId="591D5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Pr="00E37B4A" w:rsidR="00BE7DEC" w:rsidTr="0D9FBCC7" w14:paraId="0AC7DCA1" w14:textId="77777777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F6402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Labeling</w:t>
            </w:r>
          </w:p>
        </w:tc>
      </w:tr>
      <w:tr w:rsidRPr="00E153C6" w:rsidR="00BE7DEC" w:rsidTr="0D9FBCC7" w14:paraId="0870A7D6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067B2E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Regulatory Marks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E1117" w:rsidR="00BE7DEC" w:rsidP="008B3870" w:rsidRDefault="00BE7DEC" w14:paraId="15480EE8" w14:textId="56DAA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</w:tc>
      </w:tr>
      <w:tr w:rsidRPr="001E1117" w:rsidR="00BE7DEC" w:rsidTr="0D9FBCC7" w14:paraId="59C296F3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64E370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Place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of Origin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E1117" w:rsidR="00BE7DEC" w:rsidP="008B3870" w:rsidRDefault="00BE7DEC" w14:paraId="04520626" w14:textId="1E12D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</w:tc>
      </w:tr>
      <w:tr w:rsidRPr="00E37B4A" w:rsidR="00BE7DEC" w:rsidTr="0D9FBCC7" w14:paraId="4339BD8F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925DC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Serial Number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FFDB5F0" w14:textId="54CFF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</w:p>
        </w:tc>
      </w:tr>
      <w:tr w:rsidRPr="00E37B4A" w:rsidR="00BE7DEC" w:rsidTr="0D9FBCC7" w14:paraId="7ADEB1D8" w14:textId="77777777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929FD1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Pr="00051790" w:rsidR="00BE7DEC" w:rsidTr="0D9FBCC7" w14:paraId="38C00200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4C59938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BOM Cost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BE7DEC" w:rsidP="008B3870" w:rsidRDefault="00BE7DEC" w14:paraId="237E20E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C94A63" w:rsidR="00BE7DEC" w:rsidTr="0D9FBCC7" w14:paraId="375AE2BC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9197E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COGs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BE7DEC" w:rsidP="008B3870" w:rsidRDefault="00BE7DEC" w14:paraId="221915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E37B4A" w:rsidR="00BE7DEC" w:rsidTr="0D9FBCC7" w14:paraId="444B7D9E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4B91D3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MSRP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CA295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Pr="00E37B4A" w:rsidR="00BE7DEC" w:rsidTr="0D9FBCC7" w14:paraId="02C4D0E3" w14:textId="77777777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F1EFC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Volume</w:t>
            </w:r>
          </w:p>
        </w:tc>
      </w:tr>
      <w:tr w:rsidRPr="001E1117" w:rsidR="00BE7DEC" w:rsidTr="0D9FBCC7" w14:paraId="0B275C48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538E38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Number of pieces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BE7DEC" w:rsidP="0D9FBCC7" w:rsidRDefault="00F22B9D" w14:paraId="120955A5" w14:textId="4CA0A72C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sz w:val="24"/>
                <w:szCs w:val="24"/>
                <w:lang w:val="it-IT"/>
              </w:rPr>
            </w:pPr>
            <w:r w:rsidRPr="0D9FBCC7" w:rsidR="1BCCCA49">
              <w:rPr>
                <w:rFonts w:ascii="Calibri" w:hAnsi="Calibri" w:cs="Calibri" w:asciiTheme="majorAscii" w:hAnsiTheme="majorAscii" w:cstheme="majorAscii"/>
                <w:sz w:val="24"/>
                <w:szCs w:val="24"/>
                <w:lang w:val="it-IT"/>
              </w:rPr>
              <w:t>2</w:t>
            </w:r>
          </w:p>
        </w:tc>
      </w:tr>
      <w:tr w:rsidRPr="00E37B4A" w:rsidR="00BE7DEC" w:rsidTr="0D9FBCC7" w14:paraId="4B8C5134" w14:textId="77777777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00BF89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Spare Parts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F22B9D" w14:paraId="664DA3A8" w14:textId="17FCD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00F22B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1</w:t>
            </w:r>
          </w:p>
        </w:tc>
      </w:tr>
    </w:tbl>
    <w:p w:rsidRPr="00E37B4A" w:rsidR="00BE7DEC" w:rsidRDefault="00BE7DEC" w14:paraId="08815D7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="001B4562" w:rsidP="00A160E5" w:rsidRDefault="001C0975" w14:paraId="2F67F3DF" w14:textId="7F9CDBA5">
      <w:pPr>
        <w:pStyle w:val="Titolo1"/>
        <w:rPr>
          <w:rFonts w:asciiTheme="majorHAnsi" w:hAnsiTheme="majorHAnsi" w:cstheme="majorHAnsi"/>
        </w:rPr>
      </w:pPr>
      <w:bookmarkStart w:name="_Toc152777111" w:id="3"/>
      <w:bookmarkStart w:name="_Toc188453206" w:id="4"/>
      <w:r>
        <w:rPr>
          <w:rFonts w:asciiTheme="majorHAnsi" w:hAnsiTheme="majorHAnsi" w:cstheme="majorHAnsi"/>
        </w:rPr>
        <w:t>INPUT AND OUTPUT</w:t>
      </w:r>
      <w:bookmarkEnd w:id="3"/>
      <w:bookmarkEnd w:id="4"/>
      <w:r w:rsidR="002D1EAC">
        <w:rPr>
          <w:rFonts w:asciiTheme="majorHAnsi" w:hAnsiTheme="majorHAnsi" w:cstheme="majorHAnsi"/>
        </w:rPr>
        <w:t xml:space="preserve"> </w:t>
      </w:r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3F04C2" w:rsidTr="0D9FBCC7" w14:paraId="7765DBD4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001C4D38" w:rsidRDefault="003F04C2" w14:paraId="0762E1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E153C6" w:rsidR="003F04C2" w:rsidTr="0D9FBCC7" w14:paraId="72F741C7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76D67802" w:rsidRDefault="00797C1B" w14:paraId="19AF5BB7" w14:textId="7C290708" w14:noSpellErr="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351"/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</w:pPr>
            <w:r w:rsidRPr="76D67802" w:rsidR="00797C1B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Data </w:t>
            </w:r>
            <w:r w:rsidRPr="76D67802" w:rsidR="003F04C2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>Input</w:t>
            </w:r>
            <w:r w:rsidRPr="76D67802" w:rsidR="00897F07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 </w:t>
            </w:r>
            <w:r w:rsidRPr="76D67802" w:rsidR="00101678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>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BC2034" w:rsidP="0D9FBCC7" w:rsidRDefault="00A92088" w14:paraId="775E2D28" w14:textId="5D42944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/>
                <w:sz w:val="24"/>
                <w:szCs w:val="24"/>
                <w:lang w:val="en-US"/>
              </w:rPr>
            </w:pP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Stm</w:t>
            </w: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: CAN-BUS</w:t>
            </w:r>
            <w:r>
              <w:br/>
            </w: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Nextion</w:t>
            </w:r>
            <w:r w:rsidRPr="0D9FBCC7" w:rsidR="671DD0D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: Serial</w:t>
            </w:r>
            <w:r w:rsidRPr="0D9FBCC7" w:rsidR="365C733E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 xml:space="preserve"> (USART)</w:t>
            </w:r>
          </w:p>
        </w:tc>
      </w:tr>
      <w:tr w:rsidRPr="00E153C6" w:rsidR="00797C1B" w:rsidTr="0D9FBCC7" w14:paraId="5CA3D49D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7C1B" w:rsidP="00E11E7C" w:rsidRDefault="00797C1B" w14:paraId="60219346" w14:textId="7727B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Input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797C1B" w:rsidP="00A92088" w:rsidRDefault="00A92088" w14:paraId="031BCD69" w14:textId="420A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Stm: </w:t>
            </w:r>
            <w:r w:rsidRPr="00A92088">
              <w:rPr>
                <w:rFonts w:asciiTheme="majorHAnsi" w:hAnsiTheme="majorHAnsi" w:cstheme="majorHAnsi"/>
                <w:sz w:val="24"/>
                <w:szCs w:val="24"/>
              </w:rPr>
              <w:t>GPIO</w:t>
            </w:r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hyperlink w:history="1" r:id="rId13">
              <w:r w:rsidRPr="00F22B9D" w:rsidR="00930029">
                <w:rPr>
                  <w:rStyle w:val="Collegamentoipertestuale"/>
                  <w:rFonts w:asciiTheme="majorHAnsi" w:hAnsiTheme="majorHAnsi" w:cstheme="majorHAnsi"/>
                  <w:color w:val="auto"/>
                  <w:sz w:val="24"/>
                  <w:szCs w:val="24"/>
                </w:rPr>
                <w:t>Shift register,</w:t>
              </w:r>
            </w:hyperlink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buttons)</w:t>
            </w:r>
          </w:p>
        </w:tc>
      </w:tr>
      <w:tr w:rsidRPr="00E153C6" w:rsidR="003F04C2" w:rsidTr="0D9FBCC7" w14:paraId="07B8BA8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76D67802" w:rsidRDefault="00897F07" w14:paraId="12A35F04" w14:textId="05564B4D" w14:noSpellErr="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351"/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</w:pPr>
            <w:r w:rsidRPr="76D67802" w:rsidR="00897F07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Data </w:t>
            </w:r>
            <w:r w:rsidRPr="76D67802" w:rsidR="003F04C2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>Output</w:t>
            </w:r>
            <w:r w:rsidRPr="76D67802" w:rsidR="00897F07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 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92088" w:rsidR="000D0518" w:rsidP="0D9FBCC7" w:rsidRDefault="00A92088" w14:paraId="2080C956" w14:textId="53C466E2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/>
                <w:sz w:val="24"/>
                <w:szCs w:val="24"/>
                <w:lang w:val="it-IT"/>
              </w:rPr>
            </w:pPr>
            <w:r w:rsidRPr="0D9FBCC7" w:rsidR="671DD0DE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Stm</w:t>
            </w:r>
            <w:r w:rsidRPr="0D9FBCC7" w:rsidR="671DD0DE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: CAN-bus, Serial</w:t>
            </w:r>
            <w:r w:rsidRPr="0D9FBCC7" w:rsidR="29435A26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 xml:space="preserve"> (USART)</w:t>
            </w:r>
          </w:p>
        </w:tc>
      </w:tr>
      <w:tr w:rsidRPr="00E153C6" w:rsidR="00797C1B" w:rsidTr="0D9FBCC7" w14:paraId="4582C67A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7C1B" w:rsidP="00E11E7C" w:rsidRDefault="00797C1B" w14:paraId="1BC17387" w14:textId="0992A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Output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07B7" w:rsidR="00797C1B" w:rsidP="00E153C6" w:rsidRDefault="00797C1B" w14:paraId="6779C4E0" w14:textId="7F5FFCAA">
            <w:pPr>
              <w:pStyle w:val="Paragrafoelenco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</w:tbl>
    <w:p w:rsidR="003F04C2" w:rsidP="003F04C2" w:rsidRDefault="003F04C2" w14:paraId="1C1283A8" w14:textId="77777777">
      <w:pPr>
        <w:rPr>
          <w:lang w:val="it-IT"/>
        </w:rPr>
      </w:pPr>
    </w:p>
    <w:p w:rsidRPr="006E3083" w:rsidR="00BE7DEC" w:rsidP="00BE7DEC" w:rsidRDefault="00BE7DEC" w14:paraId="7158E21B" w14:textId="77777777">
      <w:pPr>
        <w:pStyle w:val="Titolo1"/>
        <w:rPr>
          <w:rFonts w:asciiTheme="majorHAnsi" w:hAnsiTheme="majorHAnsi" w:cstheme="majorHAnsi"/>
        </w:rPr>
      </w:pPr>
      <w:bookmarkStart w:name="_Toc115822852" w:id="5"/>
      <w:bookmarkStart w:name="_Toc188453207" w:id="6"/>
      <w:r w:rsidRPr="006E3083">
        <w:rPr>
          <w:rFonts w:asciiTheme="majorHAnsi" w:hAnsiTheme="majorHAnsi" w:cstheme="majorHAnsi"/>
        </w:rPr>
        <w:t>ENVIRONMENT</w:t>
      </w:r>
      <w:bookmarkEnd w:id="5"/>
      <w:bookmarkEnd w:id="6"/>
    </w:p>
    <w:p w:rsidRPr="00E37B4A" w:rsidR="00BE7DEC" w:rsidP="00BE7DEC" w:rsidRDefault="00BE7DEC" w14:paraId="79E72B6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7"/>
        <w:tblpPr w:leftFromText="141" w:rightFromText="141" w:vertAnchor="text" w:horzAnchor="margin" w:tblpY="155"/>
        <w:tblW w:w="947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06"/>
        <w:gridCol w:w="6167"/>
      </w:tblGrid>
      <w:tr w:rsidRPr="00E37B4A" w:rsidR="00BE7DEC" w:rsidTr="008B3870" w14:paraId="226F444E" w14:textId="77777777">
        <w:trPr>
          <w:trHeight w:val="333"/>
        </w:trPr>
        <w:tc>
          <w:tcPr>
            <w:tcW w:w="947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47909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Operating Environment</w:t>
            </w:r>
          </w:p>
        </w:tc>
      </w:tr>
      <w:tr w:rsidRPr="00051790" w:rsidR="00BE7DEC" w:rsidTr="008B3870" w14:paraId="77FE529D" w14:textId="77777777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219C2A0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Where in the car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A92088" w14:paraId="7F04D8CE" w14:textId="7CF77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Steering Wheel</w:t>
            </w:r>
          </w:p>
        </w:tc>
      </w:tr>
      <w:tr w:rsidRPr="00051790" w:rsidR="00BE7DEC" w:rsidTr="008B3870" w14:paraId="54CF22C7" w14:textId="77777777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2B453E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Temperature Range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A92088" w14:paraId="0B04DE41" w14:textId="3A09EBB6">
            <w:pP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Nextion: (-</w:t>
            </w:r>
            <w:proofErr w:type="gramStart"/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20,+</w:t>
            </w:r>
            <w:proofErr w:type="gramEnd"/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70)°C</w:t>
            </w: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br/>
            </w: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Stm: (-40,+85)°C</w:t>
            </w:r>
          </w:p>
        </w:tc>
      </w:tr>
      <w:tr w:rsidRPr="00051790" w:rsidR="00BE7DEC" w:rsidTr="008B3870" w14:paraId="5013A70A" w14:textId="77777777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3438" w:rsidR="00BE7DEC" w:rsidP="008B3870" w:rsidRDefault="00BE7DEC" w14:paraId="29760A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EMI 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(vulnerability to electromagnetic interference)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839FE" w:rsidR="00BE7DEC" w:rsidP="00E153C6" w:rsidRDefault="00BE7DEC" w14:paraId="66B886AE" w14:textId="08FFB4D7">
            <w:pPr>
              <w:pStyle w:val="Paragrafoelenco"/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:rsidRPr="002839FE" w:rsidR="00BE7DEC" w:rsidP="00BE7DEC" w:rsidRDefault="00BE7DEC" w14:paraId="1CFBFEB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Pr="002839FE" w:rsidR="00BE7DEC" w:rsidP="00BE7DEC" w:rsidRDefault="00BE7DEC" w14:paraId="70D1AEC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Pr="006E3083" w:rsidR="00BE7DEC" w:rsidP="00BE7DEC" w:rsidRDefault="00BE7DEC" w14:paraId="372B081F" w14:textId="77777777">
      <w:pPr>
        <w:pStyle w:val="Titolo1"/>
        <w:rPr>
          <w:rFonts w:asciiTheme="majorHAnsi" w:hAnsiTheme="majorHAnsi" w:cstheme="majorHAnsi"/>
        </w:rPr>
      </w:pPr>
      <w:bookmarkStart w:name="_Toc188453208" w:id="7"/>
      <w:bookmarkStart w:name="_Hlk182213163" w:id="8"/>
      <w:r>
        <w:rPr>
          <w:rFonts w:asciiTheme="majorHAnsi" w:hAnsiTheme="majorHAnsi" w:cstheme="majorHAnsi"/>
        </w:rPr>
        <w:t>INTERFACE</w:t>
      </w:r>
      <w:bookmarkEnd w:id="7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B72A38" w:rsidR="00BE7DEC" w:rsidTr="0D9FBCC7" w14:paraId="4963E0D9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8E362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User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BE7DEC" w14:paraId="164AA9E1" w14:textId="3F6EC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E37B4A" w:rsidR="00BE7DEC" w:rsidTr="0D9FBCC7" w14:paraId="4D4DD1B0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7B5C2F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protocol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30476C9" w14:textId="4F9E4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Pr="00B72A38" w:rsidR="00BE7DEC" w:rsidTr="0D9FBCC7" w14:paraId="2C50AFE8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3D7230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BE7DEC" w14:paraId="60BC2127" w14:textId="67A6B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B72A38" w:rsidR="00BE7DEC" w:rsidTr="0D9FBCC7" w14:paraId="3AB3F913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2E792F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BE7DEC" w14:paraId="7A2D6621" w14:textId="0EA26F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051790" w:rsidR="00BE7DEC" w:rsidTr="0D9FBCC7" w14:paraId="3A4C41B9" w14:textId="77777777">
        <w:trPr>
          <w:trHeight w:val="192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256715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Connector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153C6" w:rsidR="00BE7DEC" w:rsidP="00E153C6" w:rsidRDefault="00BE7DEC" w14:paraId="56E8C14B" w14:textId="4C49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C94A63" w:rsidR="00BE7DEC" w:rsidTr="0D9FBCC7" w14:paraId="3598CBD1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A822A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Visual Interface </w:t>
            </w:r>
          </w:p>
          <w:p w:rsidRPr="00E37B4A" w:rsidR="00BE7DEC" w:rsidP="008B3870" w:rsidRDefault="00BE7DEC" w14:paraId="0E96F84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sz w:val="24"/>
                <w:szCs w:val="24"/>
              </w:rPr>
              <w:t>(Screen size and type, LEDs)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4F3A" w:rsidR="00BE7DEC" w:rsidP="008B3870" w:rsidRDefault="006E338A" w14:paraId="50BE74EF" w14:textId="1B35E5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</w:p>
        </w:tc>
      </w:tr>
      <w:tr w:rsidRPr="00B72A38" w:rsidR="00BE7DEC" w:rsidTr="0D9FBCC7" w14:paraId="14682D38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41CFE6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External Software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BE7DEC" w:rsidP="0D9FBCC7" w:rsidRDefault="006E338A" w14:paraId="5FC49A81" w14:textId="1998EBA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it-IT"/>
              </w:rPr>
            </w:pPr>
            <w:r w:rsidRPr="0D9FBCC7" w:rsidR="1F7A51FB">
              <w:rPr>
                <w:rFonts w:ascii="Calibri" w:hAnsi="Calibri" w:cs="Calibri" w:asciiTheme="majorAscii" w:hAnsiTheme="majorAscii" w:cstheme="majorAscii"/>
                <w:sz w:val="24"/>
                <w:szCs w:val="24"/>
                <w:lang w:val="it-IT"/>
              </w:rPr>
              <w:t>STM32CubeIDE</w:t>
            </w:r>
            <w:r>
              <w:br/>
            </w:r>
            <w:r w:rsidRPr="0D9FBCC7" w:rsidR="68DAFE06">
              <w:rPr>
                <w:rFonts w:ascii="Calibri" w:hAnsi="Calibri" w:cs="Calibri" w:asciiTheme="majorAscii" w:hAnsiTheme="majorAscii" w:cstheme="majorAscii"/>
                <w:sz w:val="24"/>
                <w:szCs w:val="24"/>
                <w:lang w:val="it-IT"/>
              </w:rPr>
              <w:t>NEXTION EDITOR</w:t>
            </w:r>
          </w:p>
        </w:tc>
      </w:tr>
      <w:bookmarkEnd w:id="8"/>
    </w:tbl>
    <w:p w:rsidRPr="00B72A38" w:rsidR="00BE7DEC" w:rsidP="00BE7DEC" w:rsidRDefault="00BE7DEC" w14:paraId="2F1A8B4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BE7DEC" w:rsidP="00BE7DEC" w:rsidRDefault="00BE7DEC" w14:paraId="285EBA5A" w14:textId="77777777">
      <w:pPr>
        <w:pStyle w:val="Titolo1"/>
        <w:rPr>
          <w:rFonts w:asciiTheme="majorHAnsi" w:hAnsiTheme="majorHAnsi" w:cstheme="majorHAnsi"/>
        </w:rPr>
      </w:pPr>
      <w:bookmarkStart w:name="_Toc115822853" w:id="9"/>
      <w:bookmarkStart w:name="_Toc188453209" w:id="10"/>
      <w:r w:rsidRPr="006E3083">
        <w:rPr>
          <w:rFonts w:asciiTheme="majorHAnsi" w:hAnsiTheme="majorHAnsi" w:cstheme="majorHAnsi"/>
        </w:rPr>
        <w:t>DESIGN</w:t>
      </w:r>
      <w:bookmarkEnd w:id="9"/>
      <w:bookmarkEnd w:id="10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9"/>
        <w:gridCol w:w="6885"/>
      </w:tblGrid>
      <w:tr w:rsidRPr="00F851A5" w:rsidR="00BE7DEC" w:rsidTr="30708ECC" w14:paraId="7DB0FC2A" w14:textId="77777777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551FDD1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30708ECC" w:rsidRDefault="00527F32" w14:paraId="4270D53A" w14:textId="4CF122D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0D8F3F90">
              <w:drawing>
                <wp:inline wp14:editId="55CBA4FC" wp14:anchorId="3E1918C0">
                  <wp:extent cx="1198804" cy="1800225"/>
                  <wp:effectExtent l="0" t="0" r="0" b="0"/>
                  <wp:docPr id="19770614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cfe78541b87431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98804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84E9F">
              <w:rPr/>
              <w:t xml:space="preserve"> </w:t>
            </w:r>
            <w:r w:rsidR="5D584E9F">
              <w:rPr/>
              <w:t xml:space="preserve"> </w:t>
            </w:r>
            <w:r w:rsidR="7123F17C">
              <w:drawing>
                <wp:inline wp14:editId="71B63CA9" wp14:anchorId="6AB37D41">
                  <wp:extent cx="1234380" cy="1853648"/>
                  <wp:effectExtent l="0" t="0" r="0" b="0"/>
                  <wp:docPr id="62430112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98b44e454f5455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380" cy="185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72A38" w:rsidR="00BE7DEC" w:rsidTr="30708ECC" w14:paraId="2BADBB06" w14:textId="77777777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9C6DF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Color, Material, and Finish (CMF)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18BD" w:rsidR="00BE7DEC" w:rsidP="008B3870" w:rsidRDefault="00BE7DEC" w14:paraId="2D6F8E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</w:p>
        </w:tc>
      </w:tr>
      <w:tr w:rsidRPr="00051790" w:rsidR="00BE7DEC" w:rsidTr="30708ECC" w14:paraId="490C1AE3" w14:textId="77777777">
        <w:trPr>
          <w:trHeight w:val="192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42EC9FE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Logo size and placement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BE7DEC" w:rsidP="008B3870" w:rsidRDefault="00BE7DEC" w14:paraId="0ABE7E9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</w:p>
        </w:tc>
      </w:tr>
    </w:tbl>
    <w:p w:rsidRPr="00EE18BD" w:rsidR="00BE7DEC" w:rsidP="00BE7DEC" w:rsidRDefault="00BE7DEC" w14:paraId="707045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4C07B7" w:rsidR="00BE7DEC" w:rsidP="003F04C2" w:rsidRDefault="00BE7DEC" w14:paraId="73DFF221" w14:textId="77777777">
      <w:pPr>
        <w:rPr>
          <w:lang w:val="it-IT"/>
        </w:rPr>
      </w:pPr>
    </w:p>
    <w:p w:rsidRPr="006E3083" w:rsidR="001B4562" w:rsidP="00A160E5" w:rsidRDefault="004D44B3" w14:paraId="3A20F232" w14:textId="77777777">
      <w:pPr>
        <w:pStyle w:val="Titolo1"/>
        <w:rPr>
          <w:rFonts w:asciiTheme="majorHAnsi" w:hAnsiTheme="majorHAnsi" w:cstheme="majorHAnsi"/>
        </w:rPr>
      </w:pPr>
      <w:bookmarkStart w:name="_Toc152777112" w:id="11"/>
      <w:bookmarkStart w:name="_Toc188453210" w:id="12"/>
      <w:r w:rsidRPr="006E3083">
        <w:rPr>
          <w:rFonts w:asciiTheme="majorHAnsi" w:hAnsiTheme="majorHAnsi" w:cstheme="majorHAnsi"/>
        </w:rPr>
        <w:t>SOFTWARE ARCHITECTURE AND DATA PROCESSING</w:t>
      </w:r>
      <w:bookmarkEnd w:id="11"/>
      <w:bookmarkEnd w:id="12"/>
    </w:p>
    <w:p w:rsidRPr="00E37B4A" w:rsidR="001A4D04" w:rsidP="30708ECC" w:rsidRDefault="001A4D04" w14:paraId="1CF846CD" w14:textId="2D651FF6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30708ECC" w:rsidR="481F786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  <w:lang w:val="en-US"/>
        </w:rPr>
        <w:t>Github</w:t>
      </w:r>
      <w:r w:rsidRPr="30708ECC" w:rsidR="481F786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  <w:lang w:val="en-US"/>
        </w:rPr>
        <w:t xml:space="preserve">: </w:t>
      </w:r>
      <w:hyperlink r:id="R46705915f3834f5f">
        <w:r w:rsidRPr="30708ECC" w:rsidR="481F7868">
          <w:rPr>
            <w:rStyle w:val="Collegamentoipertestuale"/>
            <w:rFonts w:ascii="Calibri" w:hAnsi="Calibri" w:cs="Calibri" w:asciiTheme="majorAscii" w:hAnsiTheme="majorAscii" w:cstheme="majorAscii"/>
            <w:b w:val="1"/>
            <w:bCs w:val="1"/>
            <w:sz w:val="24"/>
            <w:szCs w:val="24"/>
            <w:lang w:val="en-US"/>
          </w:rPr>
          <w:t>https://github.com/PolimarcheRacingTeam/LCD-Volante-2024-25</w:t>
        </w:r>
      </w:hyperlink>
    </w:p>
    <w:tbl>
      <w:tblPr>
        <w:tblStyle w:val="5"/>
        <w:tblW w:w="94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437"/>
      </w:tblGrid>
      <w:tr w:rsidRPr="00E37B4A" w:rsidR="001B4562" w:rsidTr="0D9FBCC7" w14:paraId="32D495AA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00E11E7C" w:rsidRDefault="004D44B3" w14:paraId="7BC0E9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Data Flow</w:t>
            </w:r>
          </w:p>
        </w:tc>
      </w:tr>
      <w:tr w:rsidRPr="00E37B4A" w:rsidR="001B4562" w:rsidTr="0D9FBCC7" w14:paraId="2A695001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9" w:rsidP="0D9FBCC7" w:rsidRDefault="00DC6AAB" w14:paraId="13142316" w14:textId="117C01B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noProof/>
              </w:rPr>
            </w:pPr>
            <w:r w:rsidR="418D0B55">
              <w:drawing>
                <wp:inline wp14:editId="49661A71" wp14:anchorId="76194C17">
                  <wp:extent cx="2762250" cy="2676525"/>
                  <wp:effectExtent l="0" t="0" r="0" b="0"/>
                  <wp:docPr id="195897681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174aa6f1c9a44e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22B9D" w:rsidR="001B4562" w:rsidP="1442D3C0" w:rsidRDefault="00DC6AAB" w14:paraId="0DEF47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 w:rsidRPr="00F22B9D">
              <w:rPr>
                <w:lang w:val="en-US"/>
              </w:rPr>
              <w:t>The code is used to manage the communication between the car and the user interface on the steering wheel. (display and buttons)</w:t>
            </w:r>
          </w:p>
          <w:p w:rsidR="00DC6AAB" w:rsidP="0D9FBCC7" w:rsidRDefault="00DC6AAB" w14:paraId="78BB4FAC" w14:textId="70DDC37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</w:pPr>
            <w:r w:rsidRPr="0D9FBCC7" w:rsidR="4F56707A">
              <w:rPr>
                <w:lang w:val="en-US"/>
              </w:rPr>
              <w:t xml:space="preserve">The software </w:t>
            </w:r>
            <w:r w:rsidRPr="0D9FBCC7" w:rsidR="4F56707A">
              <w:rPr>
                <w:lang w:val="en-US"/>
              </w:rPr>
              <w:t>receive</w:t>
            </w:r>
            <w:r w:rsidRPr="0D9FBCC7" w:rsidR="4F56707A">
              <w:rPr>
                <w:lang w:val="en-US"/>
              </w:rPr>
              <w:t xml:space="preserve"> from </w:t>
            </w:r>
            <w:r w:rsidRPr="0D9FBCC7" w:rsidR="7427A887">
              <w:rPr>
                <w:lang w:val="en-US"/>
              </w:rPr>
              <w:t xml:space="preserve">the car’s </w:t>
            </w:r>
            <w:r w:rsidRPr="0D9FBCC7" w:rsidR="4F56707A">
              <w:rPr>
                <w:lang w:val="en-US"/>
              </w:rPr>
              <w:t xml:space="preserve">CAN-bus the data to be </w:t>
            </w:r>
            <w:r w:rsidRPr="0D9FBCC7" w:rsidR="7C972FB3">
              <w:rPr>
                <w:lang w:val="en-US"/>
              </w:rPr>
              <w:t xml:space="preserve">shown </w:t>
            </w:r>
            <w:r w:rsidRPr="0D9FBCC7" w:rsidR="4F56707A">
              <w:rPr>
                <w:lang w:val="en-US"/>
              </w:rPr>
              <w:t xml:space="preserve">on the display. The data to be displayed </w:t>
            </w:r>
            <w:r w:rsidRPr="0D9FBCC7" w:rsidR="4F56707A">
              <w:rPr>
                <w:lang w:val="en-US"/>
              </w:rPr>
              <w:t>are:</w:t>
            </w:r>
            <w:r w:rsidRPr="0D9FBCC7" w:rsidR="4F56707A">
              <w:rPr>
                <w:lang w:val="en-US"/>
              </w:rPr>
              <w:t xml:space="preserve"> </w:t>
            </w:r>
            <w:r w:rsidRPr="0D9FBCC7" w:rsidR="182F60A9">
              <w:rPr>
                <w:lang w:val="en-US"/>
              </w:rPr>
              <w:t xml:space="preserve">Speed, </w:t>
            </w:r>
            <w:r w:rsidRPr="0D9FBCC7" w:rsidR="4F56707A">
              <w:rPr>
                <w:lang w:val="en-US"/>
              </w:rPr>
              <w:t>SoC, inverter and motor temperatur</w:t>
            </w:r>
            <w:r w:rsidRPr="0D9FBCC7" w:rsidR="13B80BC2">
              <w:rPr>
                <w:lang w:val="en-US"/>
              </w:rPr>
              <w:t>e</w:t>
            </w:r>
            <w:r w:rsidRPr="0D9FBCC7" w:rsidR="4F56707A">
              <w:rPr>
                <w:lang w:val="en-US"/>
              </w:rPr>
              <w:t>…</w:t>
            </w:r>
            <w:r w:rsidRPr="0D9FBCC7" w:rsidR="4F56707A">
              <w:rPr>
                <w:lang w:val="en-US"/>
              </w:rPr>
              <w:t xml:space="preserve">. </w:t>
            </w:r>
            <w:r>
              <w:br/>
            </w:r>
            <w:r w:rsidRPr="0D9FBCC7" w:rsidR="4F56707A">
              <w:rPr>
                <w:lang w:val="en-US"/>
              </w:rPr>
              <w:t>Once received and unpacked, they must be sent via serial to the display. In addition, the map selected by the hand controller is displayed.</w:t>
            </w:r>
          </w:p>
          <w:p w:rsidRPr="00E37B4A" w:rsidR="00DC6AAB" w:rsidP="0D9FBCC7" w:rsidRDefault="00DC6AAB" w14:paraId="55411EB0" w14:textId="0DB79509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0D9FBCC7" w:rsidR="4F56707A">
              <w:rPr>
                <w:lang w:val="en-US"/>
              </w:rPr>
              <w:t xml:space="preserve">The value of the hand controller is managed by a shift register (see above for the datasheet) and has seven </w:t>
            </w:r>
            <w:r w:rsidRPr="0D9FBCC7" w:rsidR="4F56707A">
              <w:rPr>
                <w:lang w:val="en-US"/>
              </w:rPr>
              <w:t>possible positions</w:t>
            </w:r>
            <w:r w:rsidRPr="0D9FBCC7" w:rsidR="4F56707A">
              <w:rPr>
                <w:lang w:val="en-US"/>
              </w:rPr>
              <w:t xml:space="preserve">. Each position corresponds to a map for </w:t>
            </w:r>
            <w:r w:rsidRPr="0D9FBCC7" w:rsidR="5E91E221">
              <w:rPr>
                <w:lang w:val="en-US"/>
              </w:rPr>
              <w:t xml:space="preserve">the </w:t>
            </w:r>
            <w:r w:rsidRPr="0D9FBCC7" w:rsidR="4F56707A">
              <w:rPr>
                <w:lang w:val="en-US"/>
              </w:rPr>
              <w:t xml:space="preserve">engine control, which the driver can choose by turning the knob. The code reads the value of the selected map and </w:t>
            </w:r>
            <w:r w:rsidRPr="0D9FBCC7" w:rsidR="4F56707A">
              <w:rPr>
                <w:lang w:val="en-US"/>
              </w:rPr>
              <w:t>send</w:t>
            </w:r>
            <w:r w:rsidRPr="0D9FBCC7" w:rsidR="4F56707A">
              <w:rPr>
                <w:lang w:val="en-US"/>
              </w:rPr>
              <w:t xml:space="preserve"> it both via CAN (0x040) and via serial for the display. In particular:</w:t>
            </w: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78"/>
              <w:gridCol w:w="3665"/>
              <w:gridCol w:w="2014"/>
            </w:tblGrid>
            <w:tr w:rsidRPr="00A10F58" w:rsidR="00DC6AAB" w:rsidTr="00662324" w14:paraId="3C7BDD16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6E338A" w14:paraId="3E43356E" w14:textId="020E7793">
                  <w:pPr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Hand controller’s Position</w:t>
                  </w:r>
                </w:p>
              </w:tc>
              <w:tc>
                <w:tcPr>
                  <w:tcW w:w="3665" w:type="dxa"/>
                </w:tcPr>
                <w:p w:rsidR="00DC6AAB" w:rsidP="00DC6AAB" w:rsidRDefault="006E338A" w14:paraId="3365A197" w14:textId="13A7C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Display message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5CF4F585" w14:textId="0A58697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CAN</w:t>
                  </w:r>
                  <w:r w:rsidR="006E338A">
                    <w:rPr>
                      <w:lang w:val="it-IT"/>
                    </w:rPr>
                    <w:t xml:space="preserve"> message</w:t>
                  </w:r>
                </w:p>
              </w:tc>
            </w:tr>
            <w:tr w:rsidRPr="00A10F58" w:rsidR="00DC6AAB" w:rsidTr="00662324" w14:paraId="2B754861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76DD72CD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288A0C33" w14:textId="6CA8093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1 (0%)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5302BF6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</w:tr>
            <w:tr w:rsidRPr="00A10F58" w:rsidR="00DC6AAB" w:rsidTr="00662324" w14:paraId="49730FC9" w14:textId="77777777">
              <w:trPr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4D667E0A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6FFE2670" w14:textId="1DBB7D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2 (11-30%)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04158A9B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</w:tr>
            <w:tr w:rsidRPr="00A10F58" w:rsidR="00DC6AAB" w:rsidTr="00662324" w14:paraId="183E10C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5E3163B1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27CA56B1" w14:textId="64CE2DE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3 (30%-60%)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186C928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</w:tr>
            <w:tr w:rsidRPr="00A10F58" w:rsidR="00DC6AAB" w:rsidTr="00662324" w14:paraId="089A49D7" w14:textId="77777777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20172E17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344FE2E0" w14:textId="0E146C5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4 (60%-100%)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77BF7FE4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</w:tr>
            <w:tr w:rsidRPr="00A10F58" w:rsidR="00DC6AAB" w:rsidTr="00662324" w14:paraId="50D06EC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220F61E6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432B6F26" w14:textId="1004D8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7453E04A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Pr="00A10F58" w:rsidR="00DC6AAB" w:rsidTr="00662324" w14:paraId="1871FFB4" w14:textId="77777777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67364704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284F6149" w14:textId="5786DB5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0853F887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Pr="00A10F58" w:rsidR="00DC6AAB" w:rsidTr="00662324" w14:paraId="25FE95C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686B59C1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795F383F" w14:textId="17EB4A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54FDC1BF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</w:tbl>
          <w:p w:rsidRPr="00E37B4A" w:rsidR="00DC6AAB" w:rsidP="00DC6AAB" w:rsidRDefault="00DC6AAB" w14:paraId="207E5AAD" w14:textId="5C62C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Pr="00E37B4A" w:rsidR="00647FE9" w:rsidTr="0D9FBCC7" w14:paraId="49B8A931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C345BE" w:rsidP="00C345BE" w:rsidRDefault="00C345BE" w14:paraId="54488340" w14:textId="6B1D9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en-US"/>
              </w:rPr>
            </w:pPr>
            <w:r w:rsidRPr="00F22B9D">
              <w:rPr>
                <w:u w:val="single"/>
                <w:lang w:val="en-US"/>
              </w:rPr>
              <w:t xml:space="preserve">Button 1 </w:t>
            </w:r>
          </w:p>
          <w:p w:rsidRPr="00F22B9D" w:rsidR="00647FE9" w:rsidP="00647FE9" w:rsidRDefault="006E338A" w14:paraId="406A9A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 w:rsidRPr="00F22B9D">
              <w:rPr>
                <w:lang w:val="en-US"/>
              </w:rPr>
              <w:t>This button manages the R2D (EV regulation 4.11). When the car reads the button pressed and the brake message (0x012) high, the R2D parameter (0x016) is set high.</w:t>
            </w:r>
          </w:p>
          <w:p w:rsidRPr="00F22B9D" w:rsidR="006E338A" w:rsidP="00647FE9" w:rsidRDefault="006E338A" w14:paraId="37D5C2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1077"/>
              <w:gridCol w:w="1567"/>
            </w:tblGrid>
            <w:tr w:rsidRPr="00A10F58" w:rsidR="006E338A" w:rsidTr="00662324" w14:paraId="41B84CDB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5B493265" w14:textId="44E88DD2">
                  <w:pPr>
                    <w:jc w:val="both"/>
                    <w:rPr>
                      <w:sz w:val="20"/>
                      <w:szCs w:val="20"/>
                      <w:lang w:val="en-US"/>
                    </w:rPr>
                  </w:pPr>
                  <w:proofErr w:type="gramStart"/>
                  <w:r w:rsidRPr="00F22B9D">
                    <w:rPr>
                      <w:sz w:val="20"/>
                      <w:szCs w:val="20"/>
                      <w:lang w:val="en-US"/>
                    </w:rPr>
                    <w:t>Brakes</w:t>
                  </w:r>
                  <w:proofErr w:type="gramEnd"/>
                  <w:r w:rsidRPr="00F22B9D">
                    <w:rPr>
                      <w:sz w:val="20"/>
                      <w:szCs w:val="20"/>
                      <w:lang w:val="en-US"/>
                    </w:rPr>
                    <w:t xml:space="preserve"> (0x012)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221F3D03" w14:textId="65166618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sz w:val="20"/>
                      <w:szCs w:val="20"/>
                      <w:lang w:val="en-US"/>
                    </w:rPr>
                    <w:t>Button 1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23745A48" w14:textId="77777777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sz w:val="20"/>
                      <w:szCs w:val="20"/>
                      <w:lang w:val="en-US"/>
                    </w:rPr>
                    <w:t>R2D (0x016)</w:t>
                  </w:r>
                </w:p>
              </w:tc>
            </w:tr>
            <w:tr w:rsidRPr="00A10F58" w:rsidR="006E338A" w:rsidTr="00662324" w14:paraId="712579D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56693916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1DBFDE6E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64C4E8D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Pr="00A10F58" w:rsidR="006E338A" w:rsidTr="00662324" w14:paraId="75E97E75" w14:textId="77777777">
              <w:trPr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45C0F37E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164A0B4F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31A083B5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Pr="00A10F58" w:rsidR="006E338A" w:rsidTr="00662324" w14:paraId="3824EBA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19A54831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74CF32AD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4BD7FD80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Pr="00A10F58" w:rsidR="006E338A" w:rsidTr="00662324" w14:paraId="5A3A478D" w14:textId="77777777">
              <w:trPr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7B70F21A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3704D57E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4F7F1AF7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 w:rsidRPr="00F22B9D" w:rsidR="006E338A" w:rsidP="00647FE9" w:rsidRDefault="006E338A" w14:paraId="1F0343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:rsidRPr="00F22B9D" w:rsidR="006E338A" w:rsidP="006E338A" w:rsidRDefault="006E338A" w14:paraId="6032C7A9" w14:textId="549AF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en-US"/>
              </w:rPr>
            </w:pPr>
            <w:r w:rsidRPr="0D9FBCC7" w:rsidR="1F7A51FB">
              <w:rPr>
                <w:u w:val="single"/>
                <w:lang w:val="en-US"/>
              </w:rPr>
              <w:t>Button 2</w:t>
            </w:r>
          </w:p>
          <w:p w:rsidRPr="00E37B4A" w:rsidR="006E338A" w:rsidP="0D9FBCC7" w:rsidRDefault="006E338A" w14:paraId="4F09E590" w14:textId="2E26A499">
            <w:pPr>
              <w:pStyle w:val="Normale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D9FBCC7" w:rsidR="76DB3E18">
              <w:rPr>
                <w:rStyle w:val="rynqvb"/>
                <w:lang w:val="en-US"/>
              </w:rPr>
              <w:t xml:space="preserve">This button manages a software reset for the </w:t>
            </w:r>
            <w:r w:rsidRPr="0D9FBCC7" w:rsidR="76DB3E18">
              <w:rPr>
                <w:rStyle w:val="rynqvb"/>
                <w:lang w:val="en-US"/>
              </w:rPr>
              <w:t>nextion</w:t>
            </w:r>
            <w:r w:rsidRPr="0D9FBCC7" w:rsidR="76DB3E18">
              <w:rPr>
                <w:rStyle w:val="rynqvb"/>
                <w:lang w:val="en-US"/>
              </w:rPr>
              <w:t xml:space="preserve"> display and then for the STM32</w:t>
            </w:r>
          </w:p>
        </w:tc>
      </w:tr>
    </w:tbl>
    <w:p w:rsidRPr="00E37B4A" w:rsidR="001B4562" w:rsidRDefault="001B4562" w14:paraId="0ED5D5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="00E46C2C" w:rsidP="00E46C2C" w:rsidRDefault="001C4D38" w14:paraId="7D5CC37D" w14:textId="3E6AE00F">
      <w:pPr>
        <w:pStyle w:val="Titolo1"/>
        <w:rPr>
          <w:rFonts w:asciiTheme="majorHAnsi" w:hAnsiTheme="majorHAnsi" w:cstheme="majorHAnsi"/>
        </w:rPr>
      </w:pPr>
      <w:bookmarkStart w:name="_Toc152777113" w:id="13"/>
      <w:bookmarkStart w:name="_Toc188453211" w:id="14"/>
      <w:r>
        <w:rPr>
          <w:rFonts w:asciiTheme="majorHAnsi" w:hAnsiTheme="majorHAnsi" w:cstheme="majorHAnsi"/>
        </w:rPr>
        <w:t>ERRORS</w:t>
      </w:r>
      <w:bookmarkEnd w:id="13"/>
      <w:bookmarkEnd w:id="14"/>
    </w:p>
    <w:tbl>
      <w:tblPr>
        <w:tblStyle w:val="4"/>
        <w:tblW w:w="95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086C" w:rsidTr="0D9FBCC7" w14:paraId="77FB4119" w14:textId="77777777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086C" w:rsidR="00491393" w:rsidP="00A43B20" w:rsidRDefault="00A43B20" w14:paraId="53978CA4" w14:textId="62610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i/>
                <w:iCs/>
                <w:color w:val="4A86E8"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Errors Parameters Definition</w:t>
            </w:r>
          </w:p>
        </w:tc>
      </w:tr>
      <w:tr w:rsidRPr="00E153C6" w:rsidR="00A43B20" w:rsidTr="0D9FBCC7" w14:paraId="3D5E4050" w14:textId="77777777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20" w:rsidP="00A43B20" w:rsidRDefault="00A43B20" w14:paraId="7A9B056D" w14:textId="6D90C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 xml:space="preserve">Critical </w:t>
            </w:r>
            <w:r w:rsidR="00873C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</w:t>
            </w:r>
          </w:p>
        </w:tc>
        <w:tc>
          <w:tcPr>
            <w:tcW w:w="4774" w:type="dxa"/>
            <w:shd w:val="clear" w:color="auto" w:fill="auto"/>
            <w:tcMar/>
          </w:tcPr>
          <w:p w:rsidRPr="004C07B7" w:rsidR="00A43B20" w:rsidP="0D9FBCC7" w:rsidRDefault="00A43B20" w14:paraId="282C0F93" w14:textId="2B8F37F6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it-IT"/>
              </w:rPr>
            </w:pPr>
            <w:r w:rsidRPr="0D9FBCC7" w:rsidR="6EE9B9B9">
              <w:rPr>
                <w:rFonts w:ascii="Calibri" w:hAnsi="Calibri" w:eastAsia="Calibri" w:cs="Calibri"/>
                <w:noProof w:val="0"/>
                <w:sz w:val="24"/>
                <w:szCs w:val="24"/>
                <w:lang w:val="en"/>
              </w:rPr>
              <w:t>The scipt must be able to show the numerical value of any error if sent via CANbus</w:t>
            </w:r>
          </w:p>
        </w:tc>
      </w:tr>
    </w:tbl>
    <w:p w:rsidRPr="004C07B7" w:rsidR="00E46C2C" w:rsidP="00E46C2C" w:rsidRDefault="00E46C2C" w14:paraId="19DF57CF" w14:textId="77777777">
      <w:pPr>
        <w:rPr>
          <w:lang w:val="it-IT"/>
        </w:rPr>
      </w:pPr>
    </w:p>
    <w:p w:rsidRPr="004C07B7" w:rsidR="003B074A" w:rsidP="00E46C2C" w:rsidRDefault="003B074A" w14:paraId="14D0EC72" w14:textId="77777777">
      <w:pPr>
        <w:rPr>
          <w:lang w:val="it-IT"/>
        </w:rPr>
      </w:pPr>
    </w:p>
    <w:p w:rsidRPr="004C07B7" w:rsidR="003B074A" w:rsidP="00E46C2C" w:rsidRDefault="003B074A" w14:paraId="0D1DD7AC" w14:textId="77777777">
      <w:pPr>
        <w:rPr>
          <w:lang w:val="it-IT"/>
        </w:rPr>
      </w:pPr>
    </w:p>
    <w:p w:rsidRPr="006E3083" w:rsidR="00BE7DEC" w:rsidP="00BE7DEC" w:rsidRDefault="00BE7DEC" w14:paraId="0EBF288A" w14:textId="77777777">
      <w:pPr>
        <w:pStyle w:val="Titolo1"/>
        <w:rPr>
          <w:rFonts w:asciiTheme="majorHAnsi" w:hAnsiTheme="majorHAnsi" w:cstheme="majorHAnsi"/>
        </w:rPr>
      </w:pPr>
      <w:bookmarkStart w:name="_Toc115822855" w:id="15"/>
      <w:bookmarkStart w:name="_Toc188453212" w:id="16"/>
      <w:r w:rsidRPr="006E3083">
        <w:rPr>
          <w:rFonts w:asciiTheme="majorHAnsi" w:hAnsiTheme="majorHAnsi" w:cstheme="majorHAnsi"/>
        </w:rPr>
        <w:t>E</w:t>
      </w:r>
      <w:bookmarkStart w:name="_Hlk182213202" w:id="17"/>
      <w:r w:rsidRPr="006E3083">
        <w:rPr>
          <w:rFonts w:asciiTheme="majorHAnsi" w:hAnsiTheme="majorHAnsi" w:cstheme="majorHAnsi"/>
        </w:rPr>
        <w:t>LECTRICAL HARDWARE AND SENSORS</w:t>
      </w:r>
      <w:bookmarkEnd w:id="15"/>
      <w:bookmarkEnd w:id="16"/>
    </w:p>
    <w:p w:rsidRPr="00E37B4A" w:rsidR="00BE7DEC" w:rsidP="00BE7DEC" w:rsidRDefault="00BE7DEC" w14:paraId="5682ED8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1032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5160"/>
      </w:tblGrid>
      <w:tr w:rsidRPr="00E37B4A" w:rsidR="00BE7DEC" w:rsidTr="008B3870" w14:paraId="26C7A6AD" w14:textId="77777777">
        <w:trPr>
          <w:trHeight w:val="395"/>
        </w:trPr>
        <w:tc>
          <w:tcPr>
            <w:tcW w:w="10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7DE509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Electrical Hardware</w:t>
            </w:r>
          </w:p>
        </w:tc>
      </w:tr>
      <w:tr w:rsidRPr="00E37B4A" w:rsidR="00BE7DEC" w:rsidTr="008B3870" w14:paraId="67616A1D" w14:textId="77777777">
        <w:trPr>
          <w:trHeight w:val="395"/>
        </w:trPr>
        <w:tc>
          <w:tcPr>
            <w:tcW w:w="10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5451F644" w14:textId="77777777">
            <w:pPr>
              <w:spacing w:line="240" w:lineRule="auto"/>
            </w:pPr>
          </w:p>
        </w:tc>
      </w:tr>
      <w:tr w:rsidRPr="00E37B4A" w:rsidR="00BE7DEC" w:rsidTr="008B3870" w14:paraId="68947292" w14:textId="77777777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BE7DEC" w:rsidP="008B3870" w:rsidRDefault="00BE7DEC" w14:paraId="1F30CB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5160" w:type="dxa"/>
            <w:shd w:val="clear" w:color="auto" w:fill="auto"/>
          </w:tcPr>
          <w:p w:rsidRPr="00EE2A64" w:rsidR="00BE7DEC" w:rsidP="008B3870" w:rsidRDefault="00BE7DEC" w14:paraId="2DF9F0B7" w14:textId="43E06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highlight w:val="white"/>
              </w:rPr>
            </w:pPr>
          </w:p>
        </w:tc>
      </w:tr>
      <w:tr w:rsidRPr="00E37B4A" w:rsidR="00BE7DEC" w:rsidTr="008B3870" w14:paraId="1631F111" w14:textId="77777777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BE7DEC" w:rsidP="008B3870" w:rsidRDefault="00BE7DEC" w14:paraId="21FC3FE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5160" w:type="dxa"/>
            <w:shd w:val="clear" w:color="auto" w:fill="auto"/>
          </w:tcPr>
          <w:p w:rsidRPr="00EE2A64" w:rsidR="00BE7DEC" w:rsidP="008B3870" w:rsidRDefault="00BE7DEC" w14:paraId="652D4EB9" w14:textId="7487F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highlight w:val="white"/>
                <w:lang w:val="en-US"/>
              </w:rPr>
            </w:pPr>
          </w:p>
        </w:tc>
      </w:tr>
      <w:tr w:rsidRPr="00F40AAF" w:rsidR="00BE7DEC" w:rsidTr="008B3870" w14:paraId="4901AE88" w14:textId="77777777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BE7DEC" w:rsidP="008B3870" w:rsidRDefault="00BE7DEC" w14:paraId="14F9D5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5160" w:type="dxa"/>
            <w:shd w:val="clear" w:color="auto" w:fill="auto"/>
          </w:tcPr>
          <w:p w:rsidRPr="00F40AAF" w:rsidR="00BE7DEC" w:rsidP="008B3870" w:rsidRDefault="00BE7DEC" w14:paraId="4F74A599" w14:textId="0B91D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highlight w:val="white"/>
                <w:lang w:val="it-IT"/>
              </w:rPr>
            </w:pPr>
          </w:p>
        </w:tc>
      </w:tr>
      <w:tr w:rsidRPr="00E37B4A" w:rsidR="00BE7DEC" w:rsidTr="008B3870" w14:paraId="78F4DAF1" w14:textId="77777777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BE7DEC" w:rsidP="008B3870" w:rsidRDefault="00BE7DEC" w14:paraId="609169F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power supply</w:t>
            </w:r>
          </w:p>
        </w:tc>
        <w:tc>
          <w:tcPr>
            <w:tcW w:w="5160" w:type="dxa"/>
            <w:shd w:val="clear" w:color="auto" w:fill="auto"/>
          </w:tcPr>
          <w:p w:rsidRPr="00E37B4A" w:rsidR="00BE7DEC" w:rsidP="008B3870" w:rsidRDefault="00BE7DEC" w14:paraId="459B7C1A" w14:textId="6BA7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en-US"/>
              </w:rPr>
            </w:pPr>
          </w:p>
        </w:tc>
      </w:tr>
      <w:bookmarkEnd w:id="17"/>
    </w:tbl>
    <w:p w:rsidRPr="002839FE" w:rsidR="003B074A" w:rsidP="00E46C2C" w:rsidRDefault="003B074A" w14:paraId="77479A31" w14:textId="77777777">
      <w:pPr>
        <w:rPr>
          <w:lang w:val="en-US"/>
        </w:rPr>
      </w:pPr>
    </w:p>
    <w:p w:rsidRPr="006E3083" w:rsidR="00DC6539" w:rsidP="00DC6539" w:rsidRDefault="00DC6539" w14:paraId="41136FDF" w14:textId="77777777">
      <w:pPr>
        <w:pStyle w:val="Titolo1"/>
        <w:rPr>
          <w:rFonts w:asciiTheme="majorHAnsi" w:hAnsiTheme="majorHAnsi" w:cstheme="majorHAnsi"/>
        </w:rPr>
      </w:pPr>
      <w:bookmarkStart w:name="_Toc152777114" w:id="18"/>
      <w:bookmarkStart w:name="_Toc188453213" w:id="19"/>
      <w:r w:rsidRPr="006E3083">
        <w:rPr>
          <w:rFonts w:asciiTheme="majorHAnsi" w:hAnsiTheme="majorHAnsi" w:cstheme="majorHAnsi"/>
        </w:rPr>
        <w:t>PRODUCT VALIDATION / QUALIFICATION</w:t>
      </w:r>
      <w:bookmarkEnd w:id="18"/>
      <w:bookmarkEnd w:id="1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6539" w:rsidTr="6C52D7B9" w14:paraId="28CF482E" w14:textId="77777777">
        <w:tc>
          <w:tcPr>
            <w:tcW w:w="4675" w:type="dxa"/>
          </w:tcPr>
          <w:p w:rsidR="00DC6539" w:rsidP="00DC6539" w:rsidRDefault="00B1688E" w14:paraId="21B79455" w14:textId="6009D6E8">
            <w:r>
              <w:t>Data Tes</w:t>
            </w:r>
            <w:r w:rsidR="004421D3">
              <w:t>t</w:t>
            </w:r>
          </w:p>
        </w:tc>
        <w:tc>
          <w:tcPr>
            <w:tcW w:w="4675" w:type="dxa"/>
          </w:tcPr>
          <w:p w:rsidR="00DC6539" w:rsidP="00DC6539" w:rsidRDefault="00DC6539" w14:paraId="1AC23DF3" w14:textId="77777777"/>
        </w:tc>
      </w:tr>
      <w:tr w:rsidR="00DC6539" w:rsidTr="6C52D7B9" w14:paraId="2D3D5939" w14:textId="77777777">
        <w:tc>
          <w:tcPr>
            <w:tcW w:w="4675" w:type="dxa"/>
          </w:tcPr>
          <w:p w:rsidR="00DC6539" w:rsidP="00DC6539" w:rsidRDefault="00B1688E" w14:paraId="3310C954" w14:textId="5FC6DBE9">
            <w:r>
              <w:t>Visualization Test</w:t>
            </w:r>
          </w:p>
        </w:tc>
        <w:tc>
          <w:tcPr>
            <w:tcW w:w="4675" w:type="dxa"/>
          </w:tcPr>
          <w:p w:rsidR="00B1688E" w:rsidP="00DC6539" w:rsidRDefault="00B1688E" w14:paraId="26087355" w14:textId="4AD6B798"/>
        </w:tc>
      </w:tr>
      <w:tr w:rsidR="00B1688E" w:rsidTr="6C52D7B9" w14:paraId="3E85BBE8" w14:textId="77777777">
        <w:tc>
          <w:tcPr>
            <w:tcW w:w="4675" w:type="dxa"/>
          </w:tcPr>
          <w:p w:rsidR="00B1688E" w:rsidP="00DC6539" w:rsidRDefault="002E6EAD" w14:paraId="5E86E442" w14:textId="02E8795D">
            <w:r>
              <w:t>Ergonomics</w:t>
            </w:r>
            <w:r w:rsidR="004421D3">
              <w:t xml:space="preserve"> Test</w:t>
            </w:r>
          </w:p>
        </w:tc>
        <w:tc>
          <w:tcPr>
            <w:tcW w:w="4675" w:type="dxa"/>
          </w:tcPr>
          <w:p w:rsidR="00B1688E" w:rsidP="00DC6539" w:rsidRDefault="00B1688E" w14:paraId="77EF9DCD" w14:textId="77777777"/>
        </w:tc>
      </w:tr>
      <w:tr w:rsidR="004421D3" w:rsidTr="6C52D7B9" w14:paraId="3F173F55" w14:textId="77777777">
        <w:tc>
          <w:tcPr>
            <w:tcW w:w="4675" w:type="dxa"/>
          </w:tcPr>
          <w:p w:rsidR="004421D3" w:rsidP="00DC6539" w:rsidRDefault="004421D3" w14:paraId="0F7974CB" w14:textId="62497A44">
            <w:r>
              <w:t>Utility Test</w:t>
            </w:r>
          </w:p>
        </w:tc>
        <w:tc>
          <w:tcPr>
            <w:tcW w:w="4675" w:type="dxa"/>
          </w:tcPr>
          <w:p w:rsidR="004421D3" w:rsidP="00DC6539" w:rsidRDefault="004421D3" w14:paraId="41824ED6" w14:textId="77777777"/>
        </w:tc>
      </w:tr>
    </w:tbl>
    <w:p w:rsidRPr="000B1D23" w:rsidR="00354876" w:rsidP="1023D79C" w:rsidRDefault="00354876" w14:paraId="719DBA87" w14:textId="4DFA8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</w:p>
    <w:sectPr w:rsidRPr="000B1D23" w:rsidR="00354876" w:rsidSect="009F39EC">
      <w:headerReference w:type="default" r:id="rId18"/>
      <w:footerReference w:type="default" r:id="rId19"/>
      <w:pgSz w:w="12240" w:h="15840" w:orient="portrait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0C33" w:rsidRDefault="00060C33" w14:paraId="07EF58EA" w14:textId="77777777">
      <w:pPr>
        <w:spacing w:line="240" w:lineRule="auto"/>
      </w:pPr>
      <w:r>
        <w:separator/>
      </w:r>
    </w:p>
  </w:endnote>
  <w:endnote w:type="continuationSeparator" w:id="0">
    <w:p w:rsidR="00060C33" w:rsidRDefault="00060C33" w14:paraId="2A7B46F4" w14:textId="77777777">
      <w:pPr>
        <w:spacing w:line="240" w:lineRule="auto"/>
      </w:pPr>
      <w:r>
        <w:continuationSeparator/>
      </w:r>
    </w:p>
  </w:endnote>
  <w:endnote w:type="continuationNotice" w:id="1">
    <w:p w:rsidR="00060C33" w:rsidRDefault="00060C33" w14:paraId="64C04C7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495912"/>
      <w:docPartObj>
        <w:docPartGallery w:val="Page Numbers (Bottom of Page)"/>
        <w:docPartUnique/>
      </w:docPartObj>
      <w:rPr>
        <w:rFonts w:ascii="Calibri" w:hAnsi="Calibri" w:cs="" w:asciiTheme="majorAscii" w:hAnsiTheme="majorAscii" w:cstheme="majorBidi"/>
        <w:sz w:val="24"/>
        <w:szCs w:val="24"/>
      </w:rPr>
    </w:sdtPr>
    <w:sdtContent>
      <w:sdt>
        <w:sdtPr>
          <w:id w:val="-1705238520"/>
          <w:docPartObj>
            <w:docPartGallery w:val="Page Numbers (Top of Page)"/>
            <w:docPartUnique/>
          </w:docPartObj>
          <w:rPr>
            <w:rFonts w:ascii="Calibri" w:hAnsi="Calibri" w:cs="" w:asciiTheme="majorAscii" w:hAnsiTheme="majorAscii" w:cstheme="majorBidi"/>
            <w:sz w:val="24"/>
            <w:szCs w:val="24"/>
          </w:rPr>
        </w:sdtPr>
        <w:sdtContent>
          <w:p w:rsidRPr="009F6245" w:rsidR="001B4562" w:rsidP="009F39EC" w:rsidRDefault="009F39EC" w14:paraId="1A1A7FD7" w14:textId="3E330609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3250CF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28/02/2025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  <w:sdtEndPr>
          <w:rPr>
            <w:rFonts w:ascii="Calibri" w:hAnsi="Calibri" w:cs="" w:asciiTheme="majorAscii" w:hAnsiTheme="majorAscii" w:cstheme="majorBidi"/>
            <w:sz w:val="24"/>
            <w:szCs w:val="24"/>
          </w:rPr>
        </w:sdtEndPr>
      </w:sdt>
    </w:sdtContent>
    <w:sdtEndPr>
      <w:rPr>
        <w:rFonts w:ascii="Calibri" w:hAnsi="Calibri" w:cs="" w:asciiTheme="majorAscii" w:hAnsiTheme="majorAscii" w:cstheme="majorBidi"/>
        <w:sz w:val="24"/>
        <w:szCs w:val="24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0C33" w:rsidRDefault="00060C33" w14:paraId="2EBCB393" w14:textId="77777777">
      <w:pPr>
        <w:spacing w:line="240" w:lineRule="auto"/>
      </w:pPr>
      <w:r>
        <w:separator/>
      </w:r>
    </w:p>
  </w:footnote>
  <w:footnote w:type="continuationSeparator" w:id="0">
    <w:p w:rsidR="00060C33" w:rsidRDefault="00060C33" w14:paraId="3215D41B" w14:textId="77777777">
      <w:pPr>
        <w:spacing w:line="240" w:lineRule="auto"/>
      </w:pPr>
      <w:r>
        <w:continuationSeparator/>
      </w:r>
    </w:p>
  </w:footnote>
  <w:footnote w:type="continuationNotice" w:id="1">
    <w:p w:rsidR="00060C33" w:rsidRDefault="00060C33" w14:paraId="0A56ABE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0388" w:rsidRDefault="009F39EC" w14:paraId="1D3EFA7C" w14:textId="77777777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54E1DD9">
            <v:line id="Straight Connector 8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BA4A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5E"/>
    <w:multiLevelType w:val="hybridMultilevel"/>
    <w:tmpl w:val="A2B462A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315BA"/>
    <w:multiLevelType w:val="hybridMultilevel"/>
    <w:tmpl w:val="5A4CA04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584284F"/>
    <w:multiLevelType w:val="hybridMultilevel"/>
    <w:tmpl w:val="50227B7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187436"/>
    <w:multiLevelType w:val="hybridMultilevel"/>
    <w:tmpl w:val="C3F404D8"/>
    <w:lvl w:ilvl="0" w:tplc="25187CC2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DF414D"/>
    <w:multiLevelType w:val="hybridMultilevel"/>
    <w:tmpl w:val="EA9E2F2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D01C67"/>
    <w:multiLevelType w:val="hybridMultilevel"/>
    <w:tmpl w:val="9446BAB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hint="default" w:ascii="Calibri" w:hAnsi="Calibri" w:eastAsia="Arial" w:cs="Calibri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70CE5DDE"/>
    <w:multiLevelType w:val="hybridMultilevel"/>
    <w:tmpl w:val="A468D6E4"/>
    <w:lvl w:ilvl="0" w:tplc="0410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14" w15:restartNumberingAfterBreak="0">
    <w:nsid w:val="74790414"/>
    <w:multiLevelType w:val="hybridMultilevel"/>
    <w:tmpl w:val="6B10BD1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157CA8"/>
    <w:multiLevelType w:val="hybridMultilevel"/>
    <w:tmpl w:val="1C3A333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63693446">
    <w:abstractNumId w:val="11"/>
  </w:num>
  <w:num w:numId="2" w16cid:durableId="1570924192">
    <w:abstractNumId w:val="9"/>
  </w:num>
  <w:num w:numId="3" w16cid:durableId="161046018">
    <w:abstractNumId w:val="1"/>
  </w:num>
  <w:num w:numId="4" w16cid:durableId="2055541914">
    <w:abstractNumId w:val="3"/>
  </w:num>
  <w:num w:numId="5" w16cid:durableId="1546680547">
    <w:abstractNumId w:val="4"/>
  </w:num>
  <w:num w:numId="6" w16cid:durableId="1994680566">
    <w:abstractNumId w:val="12"/>
  </w:num>
  <w:num w:numId="7" w16cid:durableId="17314637">
    <w:abstractNumId w:val="8"/>
  </w:num>
  <w:num w:numId="8" w16cid:durableId="333727885">
    <w:abstractNumId w:val="5"/>
  </w:num>
  <w:num w:numId="9" w16cid:durableId="1545869958">
    <w:abstractNumId w:val="10"/>
  </w:num>
  <w:num w:numId="10" w16cid:durableId="1728600404">
    <w:abstractNumId w:val="7"/>
  </w:num>
  <w:num w:numId="11" w16cid:durableId="1852377114">
    <w:abstractNumId w:val="13"/>
  </w:num>
  <w:num w:numId="12" w16cid:durableId="127171528">
    <w:abstractNumId w:val="0"/>
  </w:num>
  <w:num w:numId="13" w16cid:durableId="236088523">
    <w:abstractNumId w:val="15"/>
  </w:num>
  <w:num w:numId="14" w16cid:durableId="1806122488">
    <w:abstractNumId w:val="2"/>
  </w:num>
  <w:num w:numId="15" w16cid:durableId="45835256">
    <w:abstractNumId w:val="14"/>
  </w:num>
  <w:num w:numId="16" w16cid:durableId="66729080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20E9"/>
    <w:rsid w:val="0003086C"/>
    <w:rsid w:val="000563B6"/>
    <w:rsid w:val="00060C33"/>
    <w:rsid w:val="00080609"/>
    <w:rsid w:val="000812EB"/>
    <w:rsid w:val="0008415A"/>
    <w:rsid w:val="000A11D8"/>
    <w:rsid w:val="000B1D23"/>
    <w:rsid w:val="000B7085"/>
    <w:rsid w:val="000D0518"/>
    <w:rsid w:val="000F7BF3"/>
    <w:rsid w:val="00101678"/>
    <w:rsid w:val="00102411"/>
    <w:rsid w:val="00107D54"/>
    <w:rsid w:val="00111E6B"/>
    <w:rsid w:val="00115085"/>
    <w:rsid w:val="00126538"/>
    <w:rsid w:val="00131E66"/>
    <w:rsid w:val="001348D7"/>
    <w:rsid w:val="0015200F"/>
    <w:rsid w:val="00174027"/>
    <w:rsid w:val="00175671"/>
    <w:rsid w:val="00190185"/>
    <w:rsid w:val="00190D9F"/>
    <w:rsid w:val="00191640"/>
    <w:rsid w:val="0019419A"/>
    <w:rsid w:val="00197B17"/>
    <w:rsid w:val="001A4D04"/>
    <w:rsid w:val="001B1389"/>
    <w:rsid w:val="001B4562"/>
    <w:rsid w:val="001C0975"/>
    <w:rsid w:val="001C4D38"/>
    <w:rsid w:val="001E6905"/>
    <w:rsid w:val="001F3D97"/>
    <w:rsid w:val="0020520D"/>
    <w:rsid w:val="00206162"/>
    <w:rsid w:val="0022413D"/>
    <w:rsid w:val="002300E6"/>
    <w:rsid w:val="00232650"/>
    <w:rsid w:val="00234285"/>
    <w:rsid w:val="002430DC"/>
    <w:rsid w:val="002434C6"/>
    <w:rsid w:val="00261EA4"/>
    <w:rsid w:val="00270CC0"/>
    <w:rsid w:val="0027720C"/>
    <w:rsid w:val="00277946"/>
    <w:rsid w:val="00282E8C"/>
    <w:rsid w:val="002839FE"/>
    <w:rsid w:val="002840A4"/>
    <w:rsid w:val="00290B7A"/>
    <w:rsid w:val="002965F2"/>
    <w:rsid w:val="002B250F"/>
    <w:rsid w:val="002C09FE"/>
    <w:rsid w:val="002C561B"/>
    <w:rsid w:val="002D0907"/>
    <w:rsid w:val="002D1EAC"/>
    <w:rsid w:val="002D6FC5"/>
    <w:rsid w:val="002E0190"/>
    <w:rsid w:val="002E6EAD"/>
    <w:rsid w:val="002F1E8C"/>
    <w:rsid w:val="003250CF"/>
    <w:rsid w:val="00330464"/>
    <w:rsid w:val="0034310E"/>
    <w:rsid w:val="003546CD"/>
    <w:rsid w:val="00354876"/>
    <w:rsid w:val="003661F3"/>
    <w:rsid w:val="00390C68"/>
    <w:rsid w:val="0039624B"/>
    <w:rsid w:val="003B074A"/>
    <w:rsid w:val="003B15BE"/>
    <w:rsid w:val="003B7E4A"/>
    <w:rsid w:val="003C0B7B"/>
    <w:rsid w:val="003D0FFA"/>
    <w:rsid w:val="003F04C2"/>
    <w:rsid w:val="00405E08"/>
    <w:rsid w:val="00435E27"/>
    <w:rsid w:val="004421D3"/>
    <w:rsid w:val="004607A0"/>
    <w:rsid w:val="00473B56"/>
    <w:rsid w:val="0048448F"/>
    <w:rsid w:val="00491393"/>
    <w:rsid w:val="004930CE"/>
    <w:rsid w:val="0049776F"/>
    <w:rsid w:val="004B001C"/>
    <w:rsid w:val="004B651E"/>
    <w:rsid w:val="004C07B7"/>
    <w:rsid w:val="004C1F2C"/>
    <w:rsid w:val="004C6C35"/>
    <w:rsid w:val="004C7304"/>
    <w:rsid w:val="004D3EBC"/>
    <w:rsid w:val="004D44B3"/>
    <w:rsid w:val="004E4094"/>
    <w:rsid w:val="004E73B3"/>
    <w:rsid w:val="004E773B"/>
    <w:rsid w:val="004F17DD"/>
    <w:rsid w:val="004F1FE8"/>
    <w:rsid w:val="00503B3C"/>
    <w:rsid w:val="00505DDC"/>
    <w:rsid w:val="005068C4"/>
    <w:rsid w:val="00527F32"/>
    <w:rsid w:val="0055224B"/>
    <w:rsid w:val="005809CF"/>
    <w:rsid w:val="00585185"/>
    <w:rsid w:val="00592BAE"/>
    <w:rsid w:val="00593193"/>
    <w:rsid w:val="0059477C"/>
    <w:rsid w:val="005B0699"/>
    <w:rsid w:val="005B1FBA"/>
    <w:rsid w:val="005B2C77"/>
    <w:rsid w:val="005B2E4D"/>
    <w:rsid w:val="005B3E7C"/>
    <w:rsid w:val="005C44DD"/>
    <w:rsid w:val="005E02DA"/>
    <w:rsid w:val="005E2A45"/>
    <w:rsid w:val="005F084B"/>
    <w:rsid w:val="005F4691"/>
    <w:rsid w:val="006074C6"/>
    <w:rsid w:val="00612FE4"/>
    <w:rsid w:val="00620EEE"/>
    <w:rsid w:val="00643332"/>
    <w:rsid w:val="00647FE9"/>
    <w:rsid w:val="006505E7"/>
    <w:rsid w:val="00652A52"/>
    <w:rsid w:val="00671987"/>
    <w:rsid w:val="00673B97"/>
    <w:rsid w:val="006800D2"/>
    <w:rsid w:val="00695310"/>
    <w:rsid w:val="006B138F"/>
    <w:rsid w:val="006B3604"/>
    <w:rsid w:val="006D6AC2"/>
    <w:rsid w:val="006E3083"/>
    <w:rsid w:val="006E338A"/>
    <w:rsid w:val="006E7777"/>
    <w:rsid w:val="00704DA0"/>
    <w:rsid w:val="00717BDD"/>
    <w:rsid w:val="0072440F"/>
    <w:rsid w:val="00724FAD"/>
    <w:rsid w:val="00732CEE"/>
    <w:rsid w:val="00734AE3"/>
    <w:rsid w:val="00736C20"/>
    <w:rsid w:val="00737E3A"/>
    <w:rsid w:val="007464B3"/>
    <w:rsid w:val="007623AF"/>
    <w:rsid w:val="00767197"/>
    <w:rsid w:val="007867B7"/>
    <w:rsid w:val="00797C1B"/>
    <w:rsid w:val="007A3F1D"/>
    <w:rsid w:val="007B394C"/>
    <w:rsid w:val="007B6189"/>
    <w:rsid w:val="007C164C"/>
    <w:rsid w:val="007C41BA"/>
    <w:rsid w:val="007C5A80"/>
    <w:rsid w:val="007F0833"/>
    <w:rsid w:val="007F1796"/>
    <w:rsid w:val="00824C6D"/>
    <w:rsid w:val="00834ED7"/>
    <w:rsid w:val="0086668B"/>
    <w:rsid w:val="00873C12"/>
    <w:rsid w:val="00877A37"/>
    <w:rsid w:val="00884853"/>
    <w:rsid w:val="00897F07"/>
    <w:rsid w:val="008B0259"/>
    <w:rsid w:val="008B028B"/>
    <w:rsid w:val="008B22BB"/>
    <w:rsid w:val="008C1AAD"/>
    <w:rsid w:val="008C31E3"/>
    <w:rsid w:val="008C3D44"/>
    <w:rsid w:val="008F08E9"/>
    <w:rsid w:val="008F2B6C"/>
    <w:rsid w:val="008F3EA9"/>
    <w:rsid w:val="00907584"/>
    <w:rsid w:val="00930029"/>
    <w:rsid w:val="00966BFA"/>
    <w:rsid w:val="00992028"/>
    <w:rsid w:val="00992CD6"/>
    <w:rsid w:val="009B20AD"/>
    <w:rsid w:val="009D0762"/>
    <w:rsid w:val="009E2E97"/>
    <w:rsid w:val="009E75A3"/>
    <w:rsid w:val="009F1948"/>
    <w:rsid w:val="009F39EC"/>
    <w:rsid w:val="009F4D4F"/>
    <w:rsid w:val="009F6245"/>
    <w:rsid w:val="009F6BFA"/>
    <w:rsid w:val="00A01886"/>
    <w:rsid w:val="00A0394E"/>
    <w:rsid w:val="00A160E5"/>
    <w:rsid w:val="00A206B2"/>
    <w:rsid w:val="00A21520"/>
    <w:rsid w:val="00A331AA"/>
    <w:rsid w:val="00A43B20"/>
    <w:rsid w:val="00A60EA8"/>
    <w:rsid w:val="00A735A7"/>
    <w:rsid w:val="00A74320"/>
    <w:rsid w:val="00A86CFA"/>
    <w:rsid w:val="00A92088"/>
    <w:rsid w:val="00A936E0"/>
    <w:rsid w:val="00AA5D1C"/>
    <w:rsid w:val="00AB2F1D"/>
    <w:rsid w:val="00AB583D"/>
    <w:rsid w:val="00AC0ACE"/>
    <w:rsid w:val="00AD0639"/>
    <w:rsid w:val="00AD4E0B"/>
    <w:rsid w:val="00AE0333"/>
    <w:rsid w:val="00AE5B98"/>
    <w:rsid w:val="00B01C86"/>
    <w:rsid w:val="00B07479"/>
    <w:rsid w:val="00B1688E"/>
    <w:rsid w:val="00B16C38"/>
    <w:rsid w:val="00B2244C"/>
    <w:rsid w:val="00B25863"/>
    <w:rsid w:val="00B26A7F"/>
    <w:rsid w:val="00B36FC7"/>
    <w:rsid w:val="00B379FC"/>
    <w:rsid w:val="00B4018B"/>
    <w:rsid w:val="00B402A9"/>
    <w:rsid w:val="00B42501"/>
    <w:rsid w:val="00B45E89"/>
    <w:rsid w:val="00B47194"/>
    <w:rsid w:val="00B47957"/>
    <w:rsid w:val="00B552B5"/>
    <w:rsid w:val="00BA4167"/>
    <w:rsid w:val="00BB0B26"/>
    <w:rsid w:val="00BB6344"/>
    <w:rsid w:val="00BC2034"/>
    <w:rsid w:val="00BC6443"/>
    <w:rsid w:val="00BD1DFB"/>
    <w:rsid w:val="00BE7B30"/>
    <w:rsid w:val="00BE7DEC"/>
    <w:rsid w:val="00C00458"/>
    <w:rsid w:val="00C02BB6"/>
    <w:rsid w:val="00C0383E"/>
    <w:rsid w:val="00C12FC5"/>
    <w:rsid w:val="00C23542"/>
    <w:rsid w:val="00C23E8B"/>
    <w:rsid w:val="00C26699"/>
    <w:rsid w:val="00C345BE"/>
    <w:rsid w:val="00C36D58"/>
    <w:rsid w:val="00C61A3F"/>
    <w:rsid w:val="00C664FF"/>
    <w:rsid w:val="00C671AE"/>
    <w:rsid w:val="00C825D8"/>
    <w:rsid w:val="00C875C9"/>
    <w:rsid w:val="00C9099C"/>
    <w:rsid w:val="00CA3244"/>
    <w:rsid w:val="00CB7795"/>
    <w:rsid w:val="00CC530C"/>
    <w:rsid w:val="00D0220A"/>
    <w:rsid w:val="00D17533"/>
    <w:rsid w:val="00D175D0"/>
    <w:rsid w:val="00D17D24"/>
    <w:rsid w:val="00D2343C"/>
    <w:rsid w:val="00D3219C"/>
    <w:rsid w:val="00D44F0B"/>
    <w:rsid w:val="00D518CB"/>
    <w:rsid w:val="00D77925"/>
    <w:rsid w:val="00D90561"/>
    <w:rsid w:val="00D91AB4"/>
    <w:rsid w:val="00DA06BA"/>
    <w:rsid w:val="00DA7D64"/>
    <w:rsid w:val="00DC086C"/>
    <w:rsid w:val="00DC3F8E"/>
    <w:rsid w:val="00DC539A"/>
    <w:rsid w:val="00DC6539"/>
    <w:rsid w:val="00DC6AAB"/>
    <w:rsid w:val="00E0286F"/>
    <w:rsid w:val="00E055CC"/>
    <w:rsid w:val="00E10777"/>
    <w:rsid w:val="00E11E7C"/>
    <w:rsid w:val="00E153C6"/>
    <w:rsid w:val="00E23639"/>
    <w:rsid w:val="00E23E28"/>
    <w:rsid w:val="00E37B4A"/>
    <w:rsid w:val="00E46C2C"/>
    <w:rsid w:val="00E471A4"/>
    <w:rsid w:val="00E62EAB"/>
    <w:rsid w:val="00E662DA"/>
    <w:rsid w:val="00E82356"/>
    <w:rsid w:val="00E84918"/>
    <w:rsid w:val="00EA55BB"/>
    <w:rsid w:val="00EB6035"/>
    <w:rsid w:val="00EC1A85"/>
    <w:rsid w:val="00ED3DD9"/>
    <w:rsid w:val="00EE5373"/>
    <w:rsid w:val="00EF6AE4"/>
    <w:rsid w:val="00F0296E"/>
    <w:rsid w:val="00F169FC"/>
    <w:rsid w:val="00F22B9D"/>
    <w:rsid w:val="00F421A5"/>
    <w:rsid w:val="00F50CDD"/>
    <w:rsid w:val="00F52D86"/>
    <w:rsid w:val="00F578C1"/>
    <w:rsid w:val="00F7592D"/>
    <w:rsid w:val="00F8194F"/>
    <w:rsid w:val="00FC4526"/>
    <w:rsid w:val="00FD2090"/>
    <w:rsid w:val="00FE0388"/>
    <w:rsid w:val="00FE3D46"/>
    <w:rsid w:val="00FE72D5"/>
    <w:rsid w:val="00FF61E0"/>
    <w:rsid w:val="029F22C6"/>
    <w:rsid w:val="0562458F"/>
    <w:rsid w:val="07ADC922"/>
    <w:rsid w:val="0BF1E6D7"/>
    <w:rsid w:val="0D8F3F90"/>
    <w:rsid w:val="0D9FBCC7"/>
    <w:rsid w:val="1023D79C"/>
    <w:rsid w:val="12B70446"/>
    <w:rsid w:val="13B80BC2"/>
    <w:rsid w:val="1442D3C0"/>
    <w:rsid w:val="175D34E8"/>
    <w:rsid w:val="182F60A9"/>
    <w:rsid w:val="1838391C"/>
    <w:rsid w:val="18C89ABE"/>
    <w:rsid w:val="1BCCCA49"/>
    <w:rsid w:val="1F7A51FB"/>
    <w:rsid w:val="20E363F4"/>
    <w:rsid w:val="2816A9F5"/>
    <w:rsid w:val="2824D933"/>
    <w:rsid w:val="29435A26"/>
    <w:rsid w:val="2EBE5D3F"/>
    <w:rsid w:val="30708ECC"/>
    <w:rsid w:val="365C733E"/>
    <w:rsid w:val="3EF3D85B"/>
    <w:rsid w:val="418D0B55"/>
    <w:rsid w:val="465C3FDB"/>
    <w:rsid w:val="481F7868"/>
    <w:rsid w:val="4DAF5FAF"/>
    <w:rsid w:val="4F56707A"/>
    <w:rsid w:val="51AF120F"/>
    <w:rsid w:val="5585F4A9"/>
    <w:rsid w:val="58F91EA5"/>
    <w:rsid w:val="59A25261"/>
    <w:rsid w:val="5B38CC07"/>
    <w:rsid w:val="5D584E9F"/>
    <w:rsid w:val="5E91E221"/>
    <w:rsid w:val="6258CD78"/>
    <w:rsid w:val="671DD0DE"/>
    <w:rsid w:val="68DAFE06"/>
    <w:rsid w:val="6A6F0BFE"/>
    <w:rsid w:val="6C52D7B9"/>
    <w:rsid w:val="6EE9B9B9"/>
    <w:rsid w:val="6FBF6DE2"/>
    <w:rsid w:val="6FE3384C"/>
    <w:rsid w:val="7123F17C"/>
    <w:rsid w:val="7427A887"/>
    <w:rsid w:val="75EEF10E"/>
    <w:rsid w:val="76D67802"/>
    <w:rsid w:val="76DB3E18"/>
    <w:rsid w:val="79722DE5"/>
    <w:rsid w:val="79BF9D34"/>
    <w:rsid w:val="7C972FB3"/>
    <w:rsid w:val="7CC6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DB4BD2BF-3751-418F-BF11-6BC5E2A27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9" w:customStyle="1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styleId="Titolo1Carattere" w:customStyle="1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cs="Times New Roman" w:asciiTheme="minorHAnsi" w:hAnsiTheme="minorHAnsi" w:eastAsiaTheme="minorEastAsia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cs="Times New Roman" w:asciiTheme="minorHAnsi" w:hAnsiTheme="minorHAnsi" w:eastAsiaTheme="minorEastAsia"/>
      <w:lang w:val="en-US" w:eastAsia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4D3EB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D3EBC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rsid w:val="004D3EB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3EBC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4D3EBC"/>
    <w:rPr>
      <w:b/>
      <w:bCs/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sid w:val="00A92088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C6AAB"/>
    <w:rPr>
      <w:color w:val="800080" w:themeColor="followedHyperlink"/>
      <w:u w:val="single"/>
    </w:rPr>
  </w:style>
  <w:style w:type="table" w:styleId="Tabellagriglia6acolori-colore4">
    <w:name w:val="Grid Table 6 Colorful Accent 4"/>
    <w:basedOn w:val="Tabellanormale"/>
    <w:uiPriority w:val="51"/>
    <w:rsid w:val="00DC6AAB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rynqvb" w:customStyle="1">
    <w:name w:val="rynqvb"/>
    <w:basedOn w:val="Carpredefinitoparagrafo"/>
    <w:rsid w:val="006E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mouser.it/datasheet/2/916/74HC_HCT165-1512205.pdf" TargetMode="External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static6.arrow.com/aropdfconversion/feedeaac954a55746fc0ba416c333189448357f3/762jp011797.pdf" TargetMode="External" Id="rId12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mouser.it/datasheet/2/916/74HC_HCT165-1512205.pdf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3.jpg" Id="Rf174aa6f1c9a44ee" /><Relationship Type="http://schemas.openxmlformats.org/officeDocument/2006/relationships/image" Target="/media/image4.png" Id="R8cfe78541b87431b" /><Relationship Type="http://schemas.openxmlformats.org/officeDocument/2006/relationships/image" Target="/media/image7.png" Id="Rb98b44e454f54551" /><Relationship Type="http://schemas.openxmlformats.org/officeDocument/2006/relationships/hyperlink" Target="https://github.com/PolimarcheRacingTeam/LCD-Volante-2024-25" TargetMode="External" Id="R46705915f3834f5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8" ma:contentTypeDescription="Creare un nuovo documento." ma:contentTypeScope="" ma:versionID="54dcd2e7359f8cfd54df671524c8a544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261c2ca0cde88dd961b1710823900efe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A2476-6CCC-4ACD-8B23-92066FF69FF5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customXml/itemProps2.xml><?xml version="1.0" encoding="utf-8"?>
<ds:datastoreItem xmlns:ds="http://schemas.openxmlformats.org/officeDocument/2006/customXml" ds:itemID="{B5E9EA25-5FC5-4B77-9A98-9B7CEE936C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0037C-2A38-4147-AD6E-308A52548E50}"/>
</file>

<file path=customXml/itemProps4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Requirements Document - PRD Template.dotx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Gianluca Angeletti</dc:creator>
  <keywords/>
  <dc:description/>
  <lastModifiedBy>ZINGARETTI ALESSANDRO</lastModifiedBy>
  <revision>8</revision>
  <dcterms:created xsi:type="dcterms:W3CDTF">2025-02-24T16:45:00.0000000Z</dcterms:created>
  <dcterms:modified xsi:type="dcterms:W3CDTF">2025-06-09T16:04:16.3836127Z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