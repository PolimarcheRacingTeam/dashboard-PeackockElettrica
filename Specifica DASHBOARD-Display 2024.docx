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E629" w14:textId="77777777" w:rsidR="0027720C" w:rsidRDefault="0027720C" w:rsidP="00BE7DEC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7C09341" w14:textId="77777777" w:rsidR="001B4562" w:rsidRPr="006E3083" w:rsidRDefault="004D44B3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14:paraId="29918536" w14:textId="7C46EA53" w:rsidR="000B7085" w:rsidRDefault="00A92088" w:rsidP="0027720C">
      <w:pPr>
        <w:spacing w:line="240" w:lineRule="auto"/>
        <w:jc w:val="center"/>
        <w:rPr>
          <w:rFonts w:asciiTheme="majorHAnsi" w:hAnsiTheme="majorHAnsi" w:cstheme="majorHAnsi"/>
          <w:b/>
          <w:color w:val="00B0F0"/>
          <w:sz w:val="36"/>
          <w:szCs w:val="36"/>
        </w:rPr>
      </w:pPr>
      <w:r>
        <w:rPr>
          <w:rFonts w:asciiTheme="majorHAnsi" w:hAnsiTheme="majorHAnsi" w:cstheme="majorHAnsi"/>
          <w:b/>
          <w:color w:val="00B0F0"/>
          <w:sz w:val="36"/>
          <w:szCs w:val="36"/>
        </w:rPr>
        <w:t>DASHBOARD - Display</w:t>
      </w:r>
    </w:p>
    <w:p w14:paraId="33C9B168" w14:textId="77777777" w:rsidR="009B20AD" w:rsidRPr="006E3083" w:rsidRDefault="009B20AD" w:rsidP="009B20AD">
      <w:pPr>
        <w:spacing w:line="240" w:lineRule="auto"/>
        <w:rPr>
          <w:rFonts w:asciiTheme="majorHAnsi" w:hAnsiTheme="majorHAnsi" w:cstheme="majorHAnsi"/>
          <w:b/>
          <w:color w:val="00B0F0"/>
          <w:sz w:val="36"/>
          <w:szCs w:val="36"/>
        </w:rPr>
      </w:pPr>
    </w:p>
    <w:p w14:paraId="7A1BD4F8" w14:textId="77777777" w:rsidR="001B4562" w:rsidRPr="00E37B4A" w:rsidRDefault="001B4562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14:paraId="18C61CEA" w14:textId="77777777" w:rsidR="005E2A45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338" w:type="dxa"/>
        <w:tblLook w:val="04A0" w:firstRow="1" w:lastRow="0" w:firstColumn="1" w:lastColumn="0" w:noHBand="0" w:noVBand="1"/>
      </w:tblPr>
      <w:tblGrid>
        <w:gridCol w:w="2222"/>
        <w:gridCol w:w="3891"/>
        <w:gridCol w:w="3225"/>
      </w:tblGrid>
      <w:tr w:rsidR="004C07B7" w:rsidRPr="006E3083" w14:paraId="07E34EBD" w14:textId="77777777" w:rsidTr="6C52D7B9">
        <w:tc>
          <w:tcPr>
            <w:tcW w:w="2222" w:type="dxa"/>
          </w:tcPr>
          <w:p w14:paraId="0350095D" w14:textId="77777777" w:rsidR="004C07B7" w:rsidRPr="006E3083" w:rsidRDefault="004C07B7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891" w:type="dxa"/>
          </w:tcPr>
          <w:p w14:paraId="3083EBC9" w14:textId="77777777" w:rsidR="004C07B7" w:rsidRPr="006E3083" w:rsidRDefault="004C07B7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225" w:type="dxa"/>
          </w:tcPr>
          <w:p w14:paraId="4FF93DEF" w14:textId="77777777" w:rsidR="004C07B7" w:rsidRPr="006E3083" w:rsidRDefault="004C07B7" w:rsidP="000072C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="00BE7DEC" w:rsidRPr="006E3083" w14:paraId="2C33FE7B" w14:textId="77777777" w:rsidTr="6C52D7B9">
        <w:tc>
          <w:tcPr>
            <w:tcW w:w="2222" w:type="dxa"/>
          </w:tcPr>
          <w:p w14:paraId="3650692D" w14:textId="386BA4CC" w:rsidR="00BE7DEC" w:rsidRPr="006E3083" w:rsidRDefault="00BE7DEC" w:rsidP="00BE7DE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14:paraId="45DFA5E2" w14:textId="09601D63" w:rsidR="00BE7DEC" w:rsidRPr="006E3083" w:rsidRDefault="00BE7DEC" w:rsidP="00BE7DE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</w:tcPr>
          <w:p w14:paraId="2FEBB455" w14:textId="4868D2ED" w:rsidR="00BE7DEC" w:rsidRPr="006E3083" w:rsidRDefault="00BE7DEC" w:rsidP="00BE7DEC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</w:p>
        </w:tc>
      </w:tr>
      <w:tr w:rsidR="00BE7DEC" w:rsidRPr="006E3083" w14:paraId="159B608F" w14:textId="77777777" w:rsidTr="6C52D7B9">
        <w:tc>
          <w:tcPr>
            <w:tcW w:w="2222" w:type="dxa"/>
          </w:tcPr>
          <w:p w14:paraId="61B66F21" w14:textId="7DFA55C1" w:rsidR="00BE7DEC" w:rsidRPr="006E3083" w:rsidRDefault="00BE7DEC" w:rsidP="00BE7DE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14:paraId="2ED21E0B" w14:textId="5E581402" w:rsidR="00BE7DEC" w:rsidRPr="006E3083" w:rsidRDefault="00BE7DEC" w:rsidP="00BE7DE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</w:tcPr>
          <w:p w14:paraId="4DD74E15" w14:textId="2457D794" w:rsidR="00BE7DEC" w:rsidRPr="006E3083" w:rsidRDefault="00BE7DEC" w:rsidP="00BE7DE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E7DEC" w:rsidRPr="006E3083" w14:paraId="739F7155" w14:textId="77777777" w:rsidTr="6C52D7B9">
        <w:tc>
          <w:tcPr>
            <w:tcW w:w="2222" w:type="dxa"/>
          </w:tcPr>
          <w:p w14:paraId="04D41882" w14:textId="394E135D" w:rsidR="00BE7DEC" w:rsidRPr="006E3083" w:rsidRDefault="00BE7DEC" w:rsidP="00BE7DE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14:paraId="57BCDC70" w14:textId="4F5225E9" w:rsidR="00BE7DEC" w:rsidRPr="006E3083" w:rsidRDefault="00BE7DEC" w:rsidP="00BE7DE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</w:tcPr>
          <w:p w14:paraId="03618AC9" w14:textId="5E68E49A" w:rsidR="00BE7DEC" w:rsidRPr="006E3083" w:rsidRDefault="00BE7DEC" w:rsidP="00BE7DE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46CBD219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891FB9A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14:paraId="136E31EB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6E3083">
        <w:rPr>
          <w:rFonts w:asciiTheme="majorHAnsi" w:hAnsiTheme="majorHAnsi" w:cstheme="majorHAnsi"/>
          <w:b/>
          <w:sz w:val="28"/>
          <w:szCs w:val="28"/>
        </w:rPr>
        <w:t>REVISION TABLE</w:t>
      </w:r>
    </w:p>
    <w:p w14:paraId="057DB84D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Grigliatabella"/>
        <w:tblW w:w="9351" w:type="dxa"/>
        <w:tblLook w:val="04A0" w:firstRow="1" w:lastRow="0" w:firstColumn="1" w:lastColumn="0" w:noHBand="0" w:noVBand="1"/>
      </w:tblPr>
      <w:tblGrid>
        <w:gridCol w:w="1129"/>
        <w:gridCol w:w="1843"/>
        <w:gridCol w:w="3119"/>
        <w:gridCol w:w="3260"/>
      </w:tblGrid>
      <w:tr w:rsidR="000072C0" w:rsidRPr="006E3083" w14:paraId="06ABD628" w14:textId="77777777" w:rsidTr="00A92088">
        <w:tc>
          <w:tcPr>
            <w:tcW w:w="1129" w:type="dxa"/>
          </w:tcPr>
          <w:p w14:paraId="431410B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Version</w:t>
            </w:r>
          </w:p>
        </w:tc>
        <w:tc>
          <w:tcPr>
            <w:tcW w:w="1843" w:type="dxa"/>
          </w:tcPr>
          <w:p w14:paraId="73D2969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Date</w:t>
            </w:r>
          </w:p>
        </w:tc>
        <w:tc>
          <w:tcPr>
            <w:tcW w:w="3119" w:type="dxa"/>
          </w:tcPr>
          <w:p w14:paraId="70E83C0D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Issued by</w:t>
            </w:r>
          </w:p>
        </w:tc>
        <w:tc>
          <w:tcPr>
            <w:tcW w:w="3260" w:type="dxa"/>
          </w:tcPr>
          <w:p w14:paraId="1854C239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0072C0" w:rsidRPr="006E3083" w14:paraId="64528717" w14:textId="77777777" w:rsidTr="00A92088">
        <w:tc>
          <w:tcPr>
            <w:tcW w:w="1129" w:type="dxa"/>
          </w:tcPr>
          <w:p w14:paraId="09438105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A-1</w:t>
            </w:r>
          </w:p>
        </w:tc>
        <w:tc>
          <w:tcPr>
            <w:tcW w:w="1843" w:type="dxa"/>
          </w:tcPr>
          <w:p w14:paraId="7DB9510A" w14:textId="408CB1CA" w:rsidR="000072C0" w:rsidRPr="006E3083" w:rsidRDefault="00A92088" w:rsidP="6C52D7B9">
            <w:pPr>
              <w:widowControl w:val="0"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>
              <w:rPr>
                <w:rFonts w:asciiTheme="majorHAnsi" w:hAnsiTheme="majorHAnsi" w:cstheme="majorBidi"/>
                <w:sz w:val="28"/>
                <w:szCs w:val="28"/>
              </w:rPr>
              <w:t>2</w:t>
            </w:r>
            <w:r w:rsidR="00930029">
              <w:rPr>
                <w:rFonts w:asciiTheme="majorHAnsi" w:hAnsiTheme="majorHAnsi" w:cstheme="majorBidi"/>
                <w:sz w:val="28"/>
                <w:szCs w:val="28"/>
              </w:rPr>
              <w:t>8</w:t>
            </w:r>
            <w:r>
              <w:rPr>
                <w:rFonts w:asciiTheme="majorHAnsi" w:hAnsiTheme="majorHAnsi" w:cstheme="majorBidi"/>
                <w:sz w:val="28"/>
                <w:szCs w:val="28"/>
              </w:rPr>
              <w:t>/01/2025</w:t>
            </w:r>
          </w:p>
        </w:tc>
        <w:tc>
          <w:tcPr>
            <w:tcW w:w="3119" w:type="dxa"/>
          </w:tcPr>
          <w:p w14:paraId="4966DDA0" w14:textId="2A273232" w:rsidR="000072C0" w:rsidRPr="00A92088" w:rsidRDefault="00A92088" w:rsidP="000072C0">
            <w:pPr>
              <w:widowControl w:val="0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A92088">
              <w:rPr>
                <w:rFonts w:asciiTheme="majorHAnsi" w:hAnsiTheme="majorHAnsi" w:cstheme="majorHAnsi"/>
                <w:bCs/>
                <w:sz w:val="28"/>
                <w:szCs w:val="28"/>
              </w:rPr>
              <w:t>Alessandro Zingaretti</w:t>
            </w:r>
          </w:p>
        </w:tc>
        <w:tc>
          <w:tcPr>
            <w:tcW w:w="3260" w:type="dxa"/>
          </w:tcPr>
          <w:p w14:paraId="0A5119A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4E098592" w14:textId="77777777" w:rsidTr="00A92088">
        <w:tc>
          <w:tcPr>
            <w:tcW w:w="1129" w:type="dxa"/>
          </w:tcPr>
          <w:p w14:paraId="4D15729E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A-2</w:t>
            </w:r>
          </w:p>
        </w:tc>
        <w:tc>
          <w:tcPr>
            <w:tcW w:w="1843" w:type="dxa"/>
          </w:tcPr>
          <w:p w14:paraId="4ADAFB81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4DEF511D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7107A9C9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ED4C576" w14:textId="77777777" w:rsidTr="00A92088">
        <w:tc>
          <w:tcPr>
            <w:tcW w:w="1129" w:type="dxa"/>
          </w:tcPr>
          <w:p w14:paraId="5E560E2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A-3</w:t>
            </w:r>
          </w:p>
        </w:tc>
        <w:tc>
          <w:tcPr>
            <w:tcW w:w="1843" w:type="dxa"/>
          </w:tcPr>
          <w:p w14:paraId="2668C48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1C486642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087A514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D5CAFCE" w14:textId="77777777" w:rsidTr="00A92088">
        <w:tc>
          <w:tcPr>
            <w:tcW w:w="1129" w:type="dxa"/>
          </w:tcPr>
          <w:p w14:paraId="13A8078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B-1</w:t>
            </w:r>
          </w:p>
        </w:tc>
        <w:tc>
          <w:tcPr>
            <w:tcW w:w="1843" w:type="dxa"/>
          </w:tcPr>
          <w:p w14:paraId="303485D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69FFD98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74A02D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3C5D227A" w14:textId="77777777" w:rsidTr="00A92088">
        <w:tc>
          <w:tcPr>
            <w:tcW w:w="1129" w:type="dxa"/>
          </w:tcPr>
          <w:p w14:paraId="37D12B4F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B-2</w:t>
            </w:r>
          </w:p>
        </w:tc>
        <w:tc>
          <w:tcPr>
            <w:tcW w:w="1843" w:type="dxa"/>
          </w:tcPr>
          <w:p w14:paraId="6E77356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6E47FFF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B328675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7BFFF5E7" w14:textId="77777777" w:rsidTr="00A92088">
        <w:tc>
          <w:tcPr>
            <w:tcW w:w="1129" w:type="dxa"/>
          </w:tcPr>
          <w:p w14:paraId="5C00725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B-3</w:t>
            </w:r>
          </w:p>
        </w:tc>
        <w:tc>
          <w:tcPr>
            <w:tcW w:w="1843" w:type="dxa"/>
          </w:tcPr>
          <w:p w14:paraId="182F738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6F6F1E63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4EDA5D7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6882ED52" w14:textId="77777777" w:rsidTr="00A92088">
        <w:tc>
          <w:tcPr>
            <w:tcW w:w="1129" w:type="dxa"/>
          </w:tcPr>
          <w:p w14:paraId="2589A617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B-4</w:t>
            </w:r>
          </w:p>
        </w:tc>
        <w:tc>
          <w:tcPr>
            <w:tcW w:w="1843" w:type="dxa"/>
          </w:tcPr>
          <w:p w14:paraId="2CB58DE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14:paraId="4C11D70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373B21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14:paraId="3D3190A3" w14:textId="654F2CB9" w:rsidR="00A160E5" w:rsidRPr="00CC530C" w:rsidRDefault="0027720C" w:rsidP="00CC530C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869DCD" w14:textId="77777777" w:rsidR="006E3083" w:rsidRDefault="006E3083" w:rsidP="006E3083">
          <w:pPr>
            <w:pStyle w:val="Titolosommario"/>
          </w:pPr>
        </w:p>
        <w:p w14:paraId="14609120" w14:textId="77777777" w:rsidR="00A160E5" w:rsidRPr="006E3083" w:rsidRDefault="006E3083" w:rsidP="00CC530C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14:paraId="4C959B1C" w14:textId="1B0DD976" w:rsidR="00BE7DEC" w:rsidRDefault="00A160E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begin"/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instrText xml:space="preserve"> TOC \o "1-3" \h \z \u </w:instrText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separate"/>
          </w:r>
          <w:hyperlink w:anchor="_Toc188453204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GENERAL PRODUCT DESCRIPTION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_Toc188453204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3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226C6188" w14:textId="271CC362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5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REGULATORY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_Toc188453205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4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32E66883" w14:textId="47A8F995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6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INPUT AND OUTPUT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_Toc188453206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4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4C4435B7" w14:textId="3E3DDF76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7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ENVIRONMENT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_Toc188453207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5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6FCD9C4C" w14:textId="0E721934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8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INTERFACE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_Toc188453208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5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3DF20240" w14:textId="35583DBC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09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DESIGN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_Toc188453209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6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084D27CC" w14:textId="47F5A78A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0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SOFTWARE ARCHITECTURE AND DATA PROCESSING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_Toc188453210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6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12FC68B9" w14:textId="08425845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1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ERRORS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_Toc188453211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7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784A29BD" w14:textId="50028A6B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2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ELECTRICAL HARDWARE AND SENSORS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_Toc188453212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7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50304221" w14:textId="0FF0C7A7" w:rsidR="00BE7DEC" w:rsidRDefault="00000000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 w:eastAsia="zh-CN"/>
              <w14:ligatures w14:val="standardContextual"/>
            </w:rPr>
          </w:pPr>
          <w:hyperlink w:anchor="_Toc188453213" w:history="1">
            <w:r w:rsidR="00BE7DEC" w:rsidRPr="00D56408">
              <w:rPr>
                <w:rStyle w:val="Collegamentoipertestuale"/>
                <w:rFonts w:asciiTheme="majorHAnsi" w:hAnsiTheme="majorHAnsi" w:cstheme="majorHAnsi"/>
                <w:noProof/>
              </w:rPr>
              <w:t>PRODUCT VALIDATION / QUALIFICATION</w:t>
            </w:r>
            <w:r w:rsidR="00BE7DEC">
              <w:rPr>
                <w:noProof/>
                <w:webHidden/>
              </w:rPr>
              <w:tab/>
            </w:r>
            <w:r w:rsidR="00BE7DEC">
              <w:rPr>
                <w:noProof/>
                <w:webHidden/>
              </w:rPr>
              <w:fldChar w:fldCharType="begin"/>
            </w:r>
            <w:r w:rsidR="00BE7DEC">
              <w:rPr>
                <w:noProof/>
                <w:webHidden/>
              </w:rPr>
              <w:instrText xml:space="preserve"> PAGEREF _Toc188453213 \h </w:instrText>
            </w:r>
            <w:r w:rsidR="00BE7DEC">
              <w:rPr>
                <w:noProof/>
                <w:webHidden/>
              </w:rPr>
            </w:r>
            <w:r w:rsidR="00BE7DEC">
              <w:rPr>
                <w:noProof/>
                <w:webHidden/>
              </w:rPr>
              <w:fldChar w:fldCharType="separate"/>
            </w:r>
            <w:r w:rsidR="00BE7DEC">
              <w:rPr>
                <w:noProof/>
                <w:webHidden/>
              </w:rPr>
              <w:t>7</w:t>
            </w:r>
            <w:r w:rsidR="00BE7DEC">
              <w:rPr>
                <w:noProof/>
                <w:webHidden/>
              </w:rPr>
              <w:fldChar w:fldCharType="end"/>
            </w:r>
          </w:hyperlink>
        </w:p>
        <w:p w14:paraId="40BFA3FF" w14:textId="6665B93D" w:rsidR="00CC530C" w:rsidRPr="00CC530C" w:rsidRDefault="00A160E5" w:rsidP="00CC530C">
          <w:pPr>
            <w:rPr>
              <w:b/>
              <w:bCs/>
              <w:noProof/>
            </w:rPr>
          </w:pPr>
          <w:r w:rsidRPr="006E3083">
            <w:rPr>
              <w:rFonts w:asciiTheme="majorHAnsi" w:hAnsiTheme="majorHAnsi" w:cstheme="maj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3033605" w14:textId="77777777" w:rsidR="00CC530C" w:rsidRDefault="00CC530C" w:rsidP="00A160E5">
      <w:pPr>
        <w:pStyle w:val="Titolo1"/>
      </w:pPr>
    </w:p>
    <w:p w14:paraId="7D3C231F" w14:textId="77777777" w:rsidR="00CC530C" w:rsidRPr="00CC530C" w:rsidRDefault="00CC530C" w:rsidP="00CC530C">
      <w:pPr>
        <w:rPr>
          <w:sz w:val="40"/>
          <w:szCs w:val="40"/>
        </w:rPr>
      </w:pPr>
      <w:r>
        <w:br w:type="page"/>
      </w:r>
    </w:p>
    <w:p w14:paraId="071C5D24" w14:textId="77777777" w:rsidR="001B4562" w:rsidRPr="006E3083" w:rsidRDefault="00DC6539" w:rsidP="00A160E5">
      <w:pPr>
        <w:pStyle w:val="Titolo1"/>
        <w:rPr>
          <w:rFonts w:asciiTheme="majorHAnsi" w:hAnsiTheme="majorHAnsi" w:cstheme="majorHAnsi"/>
        </w:rPr>
      </w:pPr>
      <w:bookmarkStart w:id="0" w:name="_Toc188453204"/>
      <w:r w:rsidRPr="006E3083">
        <w:rPr>
          <w:rFonts w:asciiTheme="majorHAnsi" w:hAnsiTheme="majorHAnsi" w:cstheme="majorHAnsi"/>
        </w:rPr>
        <w:lastRenderedPageBreak/>
        <w:t>GENERAL PRODUCT DESCRIPTION</w:t>
      </w:r>
      <w:bookmarkEnd w:id="0"/>
    </w:p>
    <w:tbl>
      <w:tblPr>
        <w:tblStyle w:val="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="00BE7DEC" w:rsidRPr="00E37B4A" w14:paraId="03C99986" w14:textId="77777777" w:rsidTr="008B3870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6BA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="00BE7DEC" w:rsidRPr="00E153C6" w14:paraId="632A34B6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517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3B48" w14:textId="007FE116" w:rsidR="00BE7DEC" w:rsidRPr="00A92088" w:rsidRDefault="00A92088" w:rsidP="00E153C6">
            <w:pPr>
              <w:pStyle w:val="Paragrafoelenco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Showing car parameters on the steering wheel display (car speed, critical temperatures, R2D, SOC and power consumption,…)</w:t>
            </w:r>
          </w:p>
        </w:tc>
      </w:tr>
      <w:tr w:rsidR="00BE7DEC" w:rsidRPr="00B72A38" w14:paraId="7B6F37B6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182F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HV/LV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BCC2" w14:textId="7CB4949C" w:rsidR="00BE7DEC" w:rsidRPr="00B72A38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LV</w:t>
            </w:r>
          </w:p>
        </w:tc>
      </w:tr>
      <w:tr w:rsidR="00BE7DEC" w:rsidRPr="00E37B4A" w14:paraId="3FBEDB60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4E21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4280" w14:textId="4497C5D6" w:rsidR="00BE7DEC" w:rsidRPr="00014085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Nextion Editor, STM32CubeIDE</w:t>
            </w:r>
          </w:p>
        </w:tc>
      </w:tr>
      <w:tr w:rsidR="00930029" w:rsidRPr="00E37B4A" w14:paraId="01111770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6B" w14:textId="1F4C0961" w:rsidR="00930029" w:rsidRDefault="00930029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 Language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B2B8" w14:textId="363A5DEC" w:rsidR="00930029" w:rsidRPr="00A92088" w:rsidRDefault="00930029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C/C++, Nextion language</w:t>
            </w:r>
          </w:p>
        </w:tc>
      </w:tr>
      <w:tr w:rsidR="00BE7DEC" w:rsidRPr="00B72A38" w14:paraId="206DA26D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D888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Other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components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Compatibility, </w:t>
            </w:r>
          </w:p>
          <w:p w14:paraId="5A698709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Ecosystem, etc.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1C33" w14:textId="783207EA" w:rsidR="00BE7DEC" w:rsidRPr="00A92088" w:rsidRDefault="00BE7DEC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E7DEC" w:rsidRPr="005B3F7E" w14:paraId="458F0A54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F788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Installation (where)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C9F2" w14:textId="5E430813" w:rsidR="00BE7DEC" w:rsidRPr="007D0422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t xml:space="preserve">NX4832T035, </w:t>
            </w:r>
            <w:r w:rsidRPr="005900AF">
              <w:rPr>
                <w:rFonts w:asciiTheme="majorHAnsi" w:hAnsiTheme="majorHAnsi" w:cstheme="majorHAnsi"/>
                <w:sz w:val="24"/>
                <w:szCs w:val="24"/>
              </w:rPr>
              <w:t>STM32F303K8T6</w:t>
            </w:r>
          </w:p>
        </w:tc>
      </w:tr>
      <w:tr w:rsidR="00BE7DEC" w:rsidRPr="00E37B4A" w14:paraId="03048F46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01F3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37B0D" w14:textId="42131F6F" w:rsidR="00BE7DEC" w:rsidRPr="00E37B4A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  <w:r>
              <w:br/>
              <w:t xml:space="preserve">Stm32: </w:t>
            </w:r>
            <w:r>
              <w:br/>
            </w:r>
          </w:p>
        </w:tc>
      </w:tr>
      <w:tr w:rsidR="00BE7DEC" w:rsidRPr="00E37B4A" w14:paraId="7163D99A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12F8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Connect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ions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A1BE" w14:textId="6559D52D" w:rsidR="00BE7DEC" w:rsidRPr="005B67D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BE7DEC" w:rsidRPr="00E37B4A" w14:paraId="636CAD46" w14:textId="77777777" w:rsidTr="008B387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D226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B02D" w14:textId="5E13820C" w:rsidR="00BE7DEC" w:rsidRPr="005B67D3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Nextion: 38.2g</w:t>
            </w:r>
          </w:p>
        </w:tc>
      </w:tr>
    </w:tbl>
    <w:p w14:paraId="662DF1BD" w14:textId="77777777" w:rsidR="001B4562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5EA35E0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1" w:name="_Toc115822851"/>
      <w:bookmarkStart w:id="2" w:name="_Toc188453205"/>
      <w:r w:rsidRPr="006E3083">
        <w:rPr>
          <w:rFonts w:asciiTheme="majorHAnsi" w:hAnsiTheme="majorHAnsi" w:cstheme="majorHAnsi"/>
        </w:rPr>
        <w:lastRenderedPageBreak/>
        <w:t>REGULATORY</w:t>
      </w:r>
      <w:bookmarkEnd w:id="1"/>
      <w:bookmarkEnd w:id="2"/>
    </w:p>
    <w:tbl>
      <w:tblPr>
        <w:tblpPr w:leftFromText="141" w:rightFromText="141" w:vertAnchor="page" w:horzAnchor="margin" w:tblpY="2079"/>
        <w:tblW w:w="96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83"/>
        <w:gridCol w:w="6410"/>
      </w:tblGrid>
      <w:tr w:rsidR="00BE7DEC" w:rsidRPr="00E37B4A" w14:paraId="5C0E7B27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C84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Regulatory Requirements</w:t>
            </w:r>
          </w:p>
        </w:tc>
      </w:tr>
      <w:tr w:rsidR="00BE7DEC" w:rsidRPr="00E37B4A" w14:paraId="3D1783F9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7C0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Safety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0CB5" w14:textId="3C6F93C9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44DB68DD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C9FD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Structural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C349" w14:textId="1F855512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5EA231F9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B99C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Electrical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562F" w14:textId="591D5F37" w:rsidR="00BE7DEC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0AC7DCA1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02B0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Labeling</w:t>
            </w:r>
          </w:p>
        </w:tc>
      </w:tr>
      <w:tr w:rsidR="00BE7DEC" w:rsidRPr="00E153C6" w14:paraId="0870A7D6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B2EE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Regulatory Marks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0EE8" w14:textId="56DAAC5A" w:rsidR="00BE7DEC" w:rsidRPr="001E1117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</w:p>
        </w:tc>
      </w:tr>
      <w:tr w:rsidR="00BE7DEC" w:rsidRPr="001E1117" w14:paraId="59C296F3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7024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Place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of Origin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0626" w14:textId="1E12DDB3" w:rsidR="00BE7DEC" w:rsidRPr="001E1117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</w:p>
        </w:tc>
      </w:tr>
      <w:tr w:rsidR="00BE7DEC" w:rsidRPr="00E37B4A" w14:paraId="4339BD8F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DC7E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Serial Number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B5F0" w14:textId="54CFF02C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</w:p>
        </w:tc>
      </w:tr>
      <w:tr w:rsidR="00BE7DEC" w:rsidRPr="00E37B4A" w14:paraId="7ADEB1D8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FD14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Financials</w:t>
            </w:r>
          </w:p>
        </w:tc>
      </w:tr>
      <w:tr w:rsidR="00BE7DEC" w:rsidRPr="00051790" w14:paraId="38C00200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938B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BOM Cost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20E0" w14:textId="77777777" w:rsidR="00BE7DEC" w:rsidRPr="00C94A6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C94A63" w14:paraId="375AE2BC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7E8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COGs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1582" w14:textId="77777777" w:rsidR="00BE7DEC" w:rsidRPr="00C94A6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E37B4A" w14:paraId="444B7D9E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1D3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MSRP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956E" w14:textId="77777777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E37B4A" w14:paraId="02C4D0E3" w14:textId="77777777" w:rsidTr="008B3870">
        <w:trPr>
          <w:trHeight w:val="344"/>
        </w:trPr>
        <w:tc>
          <w:tcPr>
            <w:tcW w:w="969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FC61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Volume</w:t>
            </w:r>
          </w:p>
        </w:tc>
      </w:tr>
      <w:tr w:rsidR="00BE7DEC" w:rsidRPr="001E1117" w14:paraId="0B275C48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380E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Number of pieces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55A5" w14:textId="483DA126" w:rsidR="00BE7DEC" w:rsidRPr="00C94A6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E37B4A" w14:paraId="4B8C5134" w14:textId="77777777" w:rsidTr="008B3870">
        <w:trPr>
          <w:trHeight w:val="193"/>
        </w:trPr>
        <w:tc>
          <w:tcPr>
            <w:tcW w:w="32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F89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Spare Parts</w:t>
            </w:r>
          </w:p>
        </w:tc>
        <w:tc>
          <w:tcPr>
            <w:tcW w:w="6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A3A8" w14:textId="7F5C0E7C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</w:p>
        </w:tc>
      </w:tr>
    </w:tbl>
    <w:p w14:paraId="08815D70" w14:textId="77777777" w:rsidR="00BE7DEC" w:rsidRPr="00E37B4A" w:rsidRDefault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2F67F3DF" w14:textId="7F9CDBA5" w:rsidR="001B4562" w:rsidRDefault="001C0975" w:rsidP="00A160E5">
      <w:pPr>
        <w:pStyle w:val="Titolo1"/>
        <w:rPr>
          <w:rFonts w:asciiTheme="majorHAnsi" w:hAnsiTheme="majorHAnsi" w:cstheme="majorHAnsi"/>
        </w:rPr>
      </w:pPr>
      <w:bookmarkStart w:id="3" w:name="_Toc152777111"/>
      <w:bookmarkStart w:id="4" w:name="_Toc188453206"/>
      <w:r>
        <w:rPr>
          <w:rFonts w:asciiTheme="majorHAnsi" w:hAnsiTheme="majorHAnsi" w:cstheme="majorHAnsi"/>
        </w:rPr>
        <w:t>INPUT AND OUTPUT</w:t>
      </w:r>
      <w:bookmarkEnd w:id="3"/>
      <w:bookmarkEnd w:id="4"/>
      <w:r w:rsidR="002D1EAC">
        <w:rPr>
          <w:rFonts w:asciiTheme="majorHAnsi" w:hAnsiTheme="majorHAnsi" w:cstheme="majorHAnsi"/>
        </w:rPr>
        <w:t xml:space="preserve"> </w:t>
      </w:r>
    </w:p>
    <w:tbl>
      <w:tblPr>
        <w:tblStyle w:val="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="003F04C2" w:rsidRPr="00E37B4A" w14:paraId="7765DBD4" w14:textId="77777777" w:rsidTr="6C52D7B9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E131" w14:textId="77777777" w:rsidR="003F04C2" w:rsidRPr="00E37B4A" w:rsidRDefault="003F04C2" w:rsidP="001C4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="003F04C2" w:rsidRPr="00E153C6" w14:paraId="72F741C7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5BB7" w14:textId="7C290708" w:rsidR="003F04C2" w:rsidRPr="00E37B4A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Data </w:t>
            </w:r>
            <w:r w:rsidR="003F04C2">
              <w:rPr>
                <w:rFonts w:asciiTheme="majorHAnsi" w:hAnsiTheme="majorHAnsi" w:cstheme="majorHAnsi"/>
                <w:b/>
                <w:sz w:val="24"/>
                <w:szCs w:val="24"/>
              </w:rPr>
              <w:t>Input</w:t>
            </w:r>
            <w:r w:rsidR="00897F0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="00101678">
              <w:rPr>
                <w:rFonts w:asciiTheme="majorHAnsi" w:hAnsiTheme="majorHAnsi" w:cstheme="majorHAnsi"/>
                <w:b/>
                <w:sz w:val="24"/>
                <w:szCs w:val="24"/>
              </w:rPr>
              <w:t>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2D28" w14:textId="6A09892C" w:rsidR="00BC2034" w:rsidRPr="00A92088" w:rsidRDefault="00A92088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it-IT"/>
              </w:rPr>
              <w:t>Stm: CAN-BUS</w:t>
            </w:r>
            <w:r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it-IT"/>
              </w:rPr>
              <w:br/>
              <w:t>Nextion: Serial</w:t>
            </w:r>
          </w:p>
        </w:tc>
      </w:tr>
      <w:tr w:rsidR="00797C1B" w:rsidRPr="00E153C6" w14:paraId="5CA3D49D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9346" w14:textId="7727B28C" w:rsidR="00797C1B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Input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CD69" w14:textId="420A505B" w:rsidR="00797C1B" w:rsidRPr="00A92088" w:rsidRDefault="00A92088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Stm: </w:t>
            </w:r>
            <w:r w:rsidRPr="00A92088">
              <w:rPr>
                <w:rFonts w:asciiTheme="majorHAnsi" w:hAnsiTheme="majorHAnsi" w:cstheme="majorHAnsi"/>
                <w:sz w:val="24"/>
                <w:szCs w:val="24"/>
              </w:rPr>
              <w:t>GPIO</w:t>
            </w:r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hyperlink r:id="rId11" w:history="1">
              <w:r w:rsidR="00930029" w:rsidRPr="00DC6AAB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Shift r</w:t>
              </w:r>
              <w:r w:rsidR="00930029" w:rsidRPr="00DC6AAB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e</w:t>
              </w:r>
              <w:r w:rsidR="00930029" w:rsidRPr="00DC6AAB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gister,</w:t>
              </w:r>
            </w:hyperlink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buttons)</w:t>
            </w:r>
          </w:p>
        </w:tc>
      </w:tr>
      <w:tr w:rsidR="003F04C2" w:rsidRPr="00E153C6" w14:paraId="07B8BA84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5F04" w14:textId="05564B4D" w:rsidR="003F04C2" w:rsidRPr="00E37B4A" w:rsidRDefault="00897F07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Data </w:t>
            </w:r>
            <w:r w:rsidR="003F04C2">
              <w:rPr>
                <w:rFonts w:asciiTheme="majorHAnsi" w:hAnsiTheme="majorHAnsi" w:cstheme="majorHAnsi"/>
                <w:b/>
                <w:sz w:val="24"/>
                <w:szCs w:val="24"/>
              </w:rPr>
              <w:t>Output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C956" w14:textId="18DCCF4D" w:rsidR="000D0518" w:rsidRPr="00A92088" w:rsidRDefault="00A92088" w:rsidP="00A92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Stm: CAN-bus, Serial</w:t>
            </w:r>
          </w:p>
        </w:tc>
      </w:tr>
      <w:tr w:rsidR="00797C1B" w:rsidRPr="00E153C6" w14:paraId="4582C67A" w14:textId="77777777" w:rsidTr="6C52D7B9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7387" w14:textId="0992AA7F" w:rsidR="00797C1B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Signal Output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C4E0" w14:textId="7F5FFCAA" w:rsidR="00797C1B" w:rsidRPr="004C07B7" w:rsidRDefault="00797C1B" w:rsidP="00E153C6">
            <w:pPr>
              <w:pStyle w:val="Paragrafoelenco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</w:tbl>
    <w:p w14:paraId="1C1283A8" w14:textId="77777777" w:rsidR="003F04C2" w:rsidRDefault="003F04C2" w:rsidP="003F04C2">
      <w:pPr>
        <w:rPr>
          <w:lang w:val="it-IT"/>
        </w:rPr>
      </w:pPr>
    </w:p>
    <w:p w14:paraId="7158E21B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5" w:name="_Toc115822852"/>
      <w:bookmarkStart w:id="6" w:name="_Toc188453207"/>
      <w:r w:rsidRPr="006E3083">
        <w:rPr>
          <w:rFonts w:asciiTheme="majorHAnsi" w:hAnsiTheme="majorHAnsi" w:cstheme="majorHAnsi"/>
        </w:rPr>
        <w:t>ENVIRONMENT</w:t>
      </w:r>
      <w:bookmarkEnd w:id="5"/>
      <w:bookmarkEnd w:id="6"/>
    </w:p>
    <w:p w14:paraId="79E72B67" w14:textId="77777777" w:rsidR="00BE7DEC" w:rsidRPr="00E37B4A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7"/>
        <w:tblpPr w:leftFromText="141" w:rightFromText="141" w:vertAnchor="text" w:horzAnchor="margin" w:tblpY="155"/>
        <w:tblW w:w="94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6"/>
        <w:gridCol w:w="6167"/>
      </w:tblGrid>
      <w:tr w:rsidR="00BE7DEC" w:rsidRPr="00E37B4A" w14:paraId="226F444E" w14:textId="77777777" w:rsidTr="008B3870">
        <w:trPr>
          <w:trHeight w:val="333"/>
        </w:trPr>
        <w:tc>
          <w:tcPr>
            <w:tcW w:w="947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0987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Operating Environment</w:t>
            </w:r>
          </w:p>
        </w:tc>
      </w:tr>
      <w:tr w:rsidR="00BE7DEC" w:rsidRPr="00051790" w14:paraId="77FE529D" w14:textId="77777777" w:rsidTr="008B3870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C2A05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Where in the car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D8CE" w14:textId="7CF77ADD" w:rsidR="00BE7DEC" w:rsidRPr="00B72A38" w:rsidRDefault="00A92088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Steering Wheel</w:t>
            </w:r>
          </w:p>
        </w:tc>
      </w:tr>
      <w:tr w:rsidR="00BE7DEC" w:rsidRPr="00051790" w14:paraId="54CF22C7" w14:textId="77777777" w:rsidTr="008B3870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53EF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Temperature Range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DE41" w14:textId="3A09EBB6" w:rsidR="00BE7DEC" w:rsidRPr="00B72A38" w:rsidRDefault="00A92088" w:rsidP="008B3870">
            <w:pP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Nextion: (-20,+70)°C</w:t>
            </w: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br/>
              <w:t>Stm: (-40,+85)°C</w:t>
            </w:r>
          </w:p>
        </w:tc>
      </w:tr>
      <w:tr w:rsidR="00BE7DEC" w:rsidRPr="00051790" w14:paraId="5013A70A" w14:textId="77777777" w:rsidTr="008B3870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0ADB" w14:textId="77777777" w:rsidR="00BE7DEC" w:rsidRPr="00B23438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EMI 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(vulnerability to electromagnetic interference)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86AE" w14:textId="08FFB4D7" w:rsidR="00BE7DEC" w:rsidRPr="002839FE" w:rsidRDefault="00BE7DEC" w:rsidP="00E153C6">
            <w:pPr>
              <w:pStyle w:val="Paragrafoelenco"/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1CFBFEB4" w14:textId="77777777" w:rsidR="00BE7DEC" w:rsidRPr="002839FE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70D1AEC7" w14:textId="77777777" w:rsidR="00BE7DEC" w:rsidRPr="002839FE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372B081F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7" w:name="_Toc188453208"/>
      <w:bookmarkStart w:id="8" w:name="_Hlk182213163"/>
      <w:r>
        <w:rPr>
          <w:rFonts w:asciiTheme="majorHAnsi" w:hAnsiTheme="majorHAnsi" w:cstheme="majorHAnsi"/>
        </w:rPr>
        <w:t>INTERFACE</w:t>
      </w:r>
      <w:bookmarkEnd w:id="7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="00BE7DEC" w:rsidRPr="00B72A38" w14:paraId="4963E0D9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629C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User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A9E1" w14:textId="3F6EC0CF" w:rsidR="00BE7DEC" w:rsidRPr="00B72A38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E37B4A" w14:paraId="4D4DD1B0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C2F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protocol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76C9" w14:textId="4F9E4814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="00BE7DEC" w:rsidRPr="00B72A38" w14:paraId="2C50AFE8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3085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Input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2127" w14:textId="67A6BFEA" w:rsidR="00BE7DEC" w:rsidRPr="00B72A38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B72A38" w14:paraId="3AB3F913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2FD9" w14:textId="77777777" w:rsidR="00BE7DEC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output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6621" w14:textId="0EA26FEE" w:rsidR="00BE7DEC" w:rsidRPr="00B72A38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051790" w14:paraId="3A4C41B9" w14:textId="77777777" w:rsidTr="008B3870">
        <w:trPr>
          <w:trHeight w:val="192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15C3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Connector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C14B" w14:textId="4C493E92" w:rsidR="00BE7DEC" w:rsidRPr="00E153C6" w:rsidRDefault="00BE7DEC" w:rsidP="00E15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BE7DEC" w:rsidRPr="00C94A63" w14:paraId="3598CBD1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2A21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Visual Interface </w:t>
            </w:r>
          </w:p>
          <w:p w14:paraId="0E96F840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sz w:val="24"/>
                <w:szCs w:val="24"/>
              </w:rPr>
              <w:t>(Screen size and type, LEDs)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74EF" w14:textId="1B35E5CC" w:rsidR="00BE7DEC" w:rsidRPr="00C44F3A" w:rsidRDefault="006E338A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</w:p>
        </w:tc>
      </w:tr>
      <w:tr w:rsidR="00BE7DEC" w:rsidRPr="00B72A38" w14:paraId="14682D38" w14:textId="77777777" w:rsidTr="008B3870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E658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External Software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9A81" w14:textId="29DAFD6B" w:rsidR="00BE7DEC" w:rsidRPr="00C94A63" w:rsidRDefault="006E338A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STM32CubeIDE</w:t>
            </w:r>
          </w:p>
        </w:tc>
      </w:tr>
      <w:bookmarkEnd w:id="8"/>
    </w:tbl>
    <w:p w14:paraId="2F1A8B4C" w14:textId="77777777" w:rsidR="00BE7DEC" w:rsidRPr="00B72A38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285EBA5A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9" w:name="_Toc115822853"/>
      <w:bookmarkStart w:id="10" w:name="_Toc188453209"/>
      <w:r w:rsidRPr="006E3083">
        <w:rPr>
          <w:rFonts w:asciiTheme="majorHAnsi" w:hAnsiTheme="majorHAnsi" w:cstheme="majorHAnsi"/>
        </w:rPr>
        <w:lastRenderedPageBreak/>
        <w:t>DESIGN</w:t>
      </w:r>
      <w:bookmarkEnd w:id="9"/>
      <w:bookmarkEnd w:id="10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469"/>
        <w:gridCol w:w="6885"/>
      </w:tblGrid>
      <w:tr w:rsidR="00BE7DEC" w:rsidRPr="00F851A5" w14:paraId="7DB0FC2A" w14:textId="77777777" w:rsidTr="008B3870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DD1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Renderings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D53A" w14:textId="3EFF9ACB" w:rsidR="00BE7DEC" w:rsidRPr="00B72A38" w:rsidRDefault="00527F32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CCA128E" wp14:editId="6375679F">
                  <wp:extent cx="1200000" cy="1800000"/>
                  <wp:effectExtent l="0" t="0" r="635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490B357" wp14:editId="033DF9A1">
                  <wp:extent cx="1200000" cy="1800000"/>
                  <wp:effectExtent l="0" t="0" r="635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EC7ADF1" wp14:editId="23E8ACFA">
                  <wp:extent cx="1221162" cy="180000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62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DEC" w:rsidRPr="00B72A38" w14:paraId="2BADBB06" w14:textId="77777777" w:rsidTr="008B3870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DF4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Color, Material, and Finish (CMF)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8E2A" w14:textId="77777777" w:rsidR="00BE7DEC" w:rsidRPr="00EE18BD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</w:p>
        </w:tc>
      </w:tr>
      <w:tr w:rsidR="00BE7DEC" w:rsidRPr="00051790" w14:paraId="490C1AE3" w14:textId="77777777" w:rsidTr="008B3870">
        <w:trPr>
          <w:trHeight w:val="192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9FE2" w14:textId="77777777" w:rsidR="00BE7DEC" w:rsidRPr="00E37B4A" w:rsidRDefault="00BE7DEC" w:rsidP="008B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Logo size and placement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7E9E" w14:textId="77777777" w:rsidR="00BE7DEC" w:rsidRPr="00C94A6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</w:pPr>
          </w:p>
        </w:tc>
      </w:tr>
    </w:tbl>
    <w:p w14:paraId="707045BD" w14:textId="77777777" w:rsidR="00BE7DEC" w:rsidRPr="00EE18BD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73DFF221" w14:textId="77777777" w:rsidR="00BE7DEC" w:rsidRPr="004C07B7" w:rsidRDefault="00BE7DEC" w:rsidP="003F04C2">
      <w:pPr>
        <w:rPr>
          <w:lang w:val="it-IT"/>
        </w:rPr>
      </w:pPr>
    </w:p>
    <w:p w14:paraId="3A20F232" w14:textId="77777777" w:rsidR="001B4562" w:rsidRPr="006E3083" w:rsidRDefault="004D44B3" w:rsidP="00A160E5">
      <w:pPr>
        <w:pStyle w:val="Titolo1"/>
        <w:rPr>
          <w:rFonts w:asciiTheme="majorHAnsi" w:hAnsiTheme="majorHAnsi" w:cstheme="majorHAnsi"/>
        </w:rPr>
      </w:pPr>
      <w:bookmarkStart w:id="11" w:name="_Toc152777112"/>
      <w:bookmarkStart w:id="12" w:name="_Toc188453210"/>
      <w:r w:rsidRPr="006E3083">
        <w:rPr>
          <w:rFonts w:asciiTheme="majorHAnsi" w:hAnsiTheme="majorHAnsi" w:cstheme="majorHAnsi"/>
        </w:rPr>
        <w:t>SOFTWARE ARCHITECTURE AND DATA PROCESSING</w:t>
      </w:r>
      <w:bookmarkEnd w:id="11"/>
      <w:bookmarkEnd w:id="12"/>
    </w:p>
    <w:p w14:paraId="1CF846CD" w14:textId="77777777" w:rsidR="001A4D04" w:rsidRPr="00E37B4A" w:rsidRDefault="001A4D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5"/>
        <w:tblW w:w="94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37"/>
      </w:tblGrid>
      <w:tr w:rsidR="001B4562" w:rsidRPr="00E37B4A" w14:paraId="32D495AA" w14:textId="77777777" w:rsidTr="001A4D04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E9C1" w14:textId="77777777" w:rsidR="001B4562" w:rsidRPr="00E37B4A" w:rsidRDefault="004D44B3" w:rsidP="00E11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Data Flow</w:t>
            </w:r>
          </w:p>
        </w:tc>
      </w:tr>
      <w:tr w:rsidR="001B4562" w:rsidRPr="00E37B4A" w14:paraId="2A695001" w14:textId="77777777" w:rsidTr="001A4D04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2316" w14:textId="3D7F6B1C" w:rsidR="00930029" w:rsidRDefault="00DC6AAB" w:rsidP="1442D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5BEA93" wp14:editId="5DF7871B">
                  <wp:simplePos x="0" y="0"/>
                  <wp:positionH relativeFrom="column">
                    <wp:posOffset>1569051</wp:posOffset>
                  </wp:positionH>
                  <wp:positionV relativeFrom="paragraph">
                    <wp:posOffset>0</wp:posOffset>
                  </wp:positionV>
                  <wp:extent cx="2910840" cy="2738050"/>
                  <wp:effectExtent l="0" t="0" r="3810" b="5715"/>
                  <wp:wrapTopAndBottom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273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EF4758" w14:textId="77777777" w:rsidR="001B4562" w:rsidRDefault="00DC6AAB" w:rsidP="1442D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it-IT"/>
              </w:rPr>
            </w:pPr>
            <w:r w:rsidRPr="00DC6AAB">
              <w:rPr>
                <w:lang w:val="it-IT"/>
              </w:rPr>
              <w:lastRenderedPageBreak/>
              <w:t xml:space="preserve">The code is used to manage the communication between the </w:t>
            </w:r>
            <w:r>
              <w:rPr>
                <w:lang w:val="it-IT"/>
              </w:rPr>
              <w:t>car</w:t>
            </w:r>
            <w:r w:rsidRPr="00DC6AAB">
              <w:rPr>
                <w:lang w:val="it-IT"/>
              </w:rPr>
              <w:t xml:space="preserve"> and the user interface on the steering wheel. (display and buttons)</w:t>
            </w:r>
          </w:p>
          <w:p w14:paraId="78BB4FAC" w14:textId="037AB4E6" w:rsidR="00DC6AAB" w:rsidRDefault="00DC6AAB" w:rsidP="1442D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DC6AAB">
              <w:t xml:space="preserve">The software receive from CAN-bus the data to be displayed on the display. The data to be displayed are: </w:t>
            </w:r>
            <w:r>
              <w:t>SoC</w:t>
            </w:r>
            <w:r w:rsidRPr="00DC6AAB">
              <w:t>, inverter and motor temperatur</w:t>
            </w:r>
            <w:r>
              <w:t>e, speed,…</w:t>
            </w:r>
            <w:r w:rsidRPr="00DC6AAB">
              <w:t xml:space="preserve">. Once received and unpacked, they must be sent via serial to the display. In addition, the map selected by the </w:t>
            </w:r>
            <w:r>
              <w:t>hand controller</w:t>
            </w:r>
            <w:r w:rsidRPr="00DC6AAB">
              <w:t xml:space="preserve"> is displayed.</w:t>
            </w:r>
          </w:p>
          <w:p w14:paraId="55411EB0" w14:textId="77777777" w:rsidR="00DC6AAB" w:rsidRPr="00E37B4A" w:rsidRDefault="00DC6AAB" w:rsidP="00DC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C6AAB">
              <w:t xml:space="preserve">The value of the </w:t>
            </w:r>
            <w:r>
              <w:t>hand controller</w:t>
            </w:r>
            <w:r w:rsidRPr="00DC6AAB">
              <w:t xml:space="preserve"> is managed by a shift register (see above for the datasheet) and has seven possible positions. Each position corresponds to a map for engine control, which the </w:t>
            </w:r>
            <w:r>
              <w:t>driver</w:t>
            </w:r>
            <w:r w:rsidRPr="00DC6AAB">
              <w:t xml:space="preserve"> can choose by turning the knob. The code read</w:t>
            </w:r>
            <w:r>
              <w:t>s</w:t>
            </w:r>
            <w:r w:rsidRPr="00DC6AAB">
              <w:t xml:space="preserve"> the value of the selected map and send it both via CAN (0x040) and via serial for the display. In particular:</w:t>
            </w: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78"/>
              <w:gridCol w:w="3665"/>
              <w:gridCol w:w="2014"/>
            </w:tblGrid>
            <w:tr w:rsidR="00DC6AAB" w:rsidRPr="00A10F58" w14:paraId="3C7BDD16" w14:textId="77777777" w:rsidTr="006623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3E43356E" w14:textId="020E7793" w:rsidR="00DC6AAB" w:rsidRDefault="006E338A" w:rsidP="00DC6AAB">
                  <w:pPr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Hand controller’s Position</w:t>
                  </w:r>
                </w:p>
              </w:tc>
              <w:tc>
                <w:tcPr>
                  <w:tcW w:w="3665" w:type="dxa"/>
                </w:tcPr>
                <w:p w14:paraId="3365A197" w14:textId="13A7C11E" w:rsidR="00DC6AAB" w:rsidRDefault="006E338A" w:rsidP="00DC6A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Display message</w:t>
                  </w:r>
                </w:p>
              </w:tc>
              <w:tc>
                <w:tcPr>
                  <w:tcW w:w="2014" w:type="dxa"/>
                </w:tcPr>
                <w:p w14:paraId="5CF4F585" w14:textId="0A586972" w:rsidR="00DC6AAB" w:rsidRDefault="00DC6AAB" w:rsidP="00DC6A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CAN</w:t>
                  </w:r>
                  <w:r w:rsidR="006E338A">
                    <w:rPr>
                      <w:lang w:val="it-IT"/>
                    </w:rPr>
                    <w:t xml:space="preserve"> message</w:t>
                  </w:r>
                </w:p>
              </w:tc>
            </w:tr>
            <w:tr w:rsidR="00DC6AAB" w:rsidRPr="00A10F58" w14:paraId="2B754861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76DD72CD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3665" w:type="dxa"/>
                </w:tcPr>
                <w:p w14:paraId="288A0C33" w14:textId="6CA80935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</w:t>
                  </w:r>
                  <w:r>
                    <w:rPr>
                      <w:lang w:val="it-IT"/>
                    </w:rPr>
                    <w:t xml:space="preserve"> 1 (0%)</w:t>
                  </w:r>
                </w:p>
              </w:tc>
              <w:tc>
                <w:tcPr>
                  <w:tcW w:w="2014" w:type="dxa"/>
                </w:tcPr>
                <w:p w14:paraId="5302BF64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</w:tr>
            <w:tr w:rsidR="00DC6AAB" w:rsidRPr="00A10F58" w14:paraId="49730FC9" w14:textId="77777777" w:rsidTr="00662324">
              <w:trPr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4D667E0A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  <w:tc>
                <w:tcPr>
                  <w:tcW w:w="3665" w:type="dxa"/>
                </w:tcPr>
                <w:p w14:paraId="6FFE2670" w14:textId="1DBB7D18" w:rsidR="00DC6AAB" w:rsidRDefault="00DC6AAB" w:rsidP="00DC6A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2 (11-30%)</w:t>
                  </w:r>
                </w:p>
              </w:tc>
              <w:tc>
                <w:tcPr>
                  <w:tcW w:w="2014" w:type="dxa"/>
                </w:tcPr>
                <w:p w14:paraId="04158A9B" w14:textId="77777777" w:rsidR="00DC6AAB" w:rsidRDefault="00DC6AAB" w:rsidP="00DC6AA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</w:tr>
            <w:tr w:rsidR="00DC6AAB" w:rsidRPr="00A10F58" w14:paraId="183E10CC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5E3163B1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  <w:tc>
                <w:tcPr>
                  <w:tcW w:w="3665" w:type="dxa"/>
                </w:tcPr>
                <w:p w14:paraId="27CA56B1" w14:textId="64CE2DEA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3 (30%-60%)</w:t>
                  </w:r>
                </w:p>
              </w:tc>
              <w:tc>
                <w:tcPr>
                  <w:tcW w:w="2014" w:type="dxa"/>
                </w:tcPr>
                <w:p w14:paraId="186C9287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</w:tr>
            <w:tr w:rsidR="00DC6AAB" w:rsidRPr="00A10F58" w14:paraId="089A49D7" w14:textId="77777777" w:rsidTr="00662324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20172E17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4</w:t>
                  </w:r>
                </w:p>
              </w:tc>
              <w:tc>
                <w:tcPr>
                  <w:tcW w:w="3665" w:type="dxa"/>
                </w:tcPr>
                <w:p w14:paraId="344FE2E0" w14:textId="0E146C54" w:rsidR="00DC6AAB" w:rsidRDefault="00DC6AAB" w:rsidP="00DC6A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4 (60%-100%)</w:t>
                  </w:r>
                </w:p>
              </w:tc>
              <w:tc>
                <w:tcPr>
                  <w:tcW w:w="2014" w:type="dxa"/>
                </w:tcPr>
                <w:p w14:paraId="77BF7FE4" w14:textId="77777777" w:rsidR="00DC6AAB" w:rsidRDefault="00DC6AAB" w:rsidP="00DC6AA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</w:tr>
            <w:tr w:rsidR="00DC6AAB" w:rsidRPr="00A10F58" w14:paraId="50D06EC4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220F61E6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5</w:t>
                  </w:r>
                </w:p>
              </w:tc>
              <w:tc>
                <w:tcPr>
                  <w:tcW w:w="3665" w:type="dxa"/>
                </w:tcPr>
                <w:p w14:paraId="432B6F26" w14:textId="1004D894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Error</w:t>
                  </w:r>
                  <w:r>
                    <w:rPr>
                      <w:lang w:val="it-IT"/>
                    </w:rPr>
                    <w:t xml:space="preserve">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14:paraId="7453E04A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="00DC6AAB" w:rsidRPr="00A10F58" w14:paraId="1871FFB4" w14:textId="77777777" w:rsidTr="00662324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67364704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6</w:t>
                  </w:r>
                </w:p>
              </w:tc>
              <w:tc>
                <w:tcPr>
                  <w:tcW w:w="3665" w:type="dxa"/>
                </w:tcPr>
                <w:p w14:paraId="284F6149" w14:textId="5786DB5C" w:rsidR="00DC6AAB" w:rsidRDefault="00DC6AAB" w:rsidP="00DC6A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14:paraId="0853F887" w14:textId="77777777" w:rsidR="00DC6AAB" w:rsidRDefault="00DC6AAB" w:rsidP="00DC6AA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="00DC6AAB" w:rsidRPr="00A10F58" w14:paraId="25FE95C7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686B59C1" w14:textId="77777777" w:rsidR="00DC6AAB" w:rsidRDefault="00DC6AAB" w:rsidP="00DC6AAB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  <w:tc>
                <w:tcPr>
                  <w:tcW w:w="3665" w:type="dxa"/>
                </w:tcPr>
                <w:p w14:paraId="795F383F" w14:textId="17EB4A78" w:rsidR="00DC6AAB" w:rsidRDefault="00DC6AAB" w:rsidP="00DC6AA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14:paraId="54FDC1BF" w14:textId="77777777" w:rsidR="00DC6AAB" w:rsidRDefault="00DC6AAB" w:rsidP="00DC6AA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</w:tbl>
          <w:p w14:paraId="207E5AAD" w14:textId="5C62CC36" w:rsidR="00DC6AAB" w:rsidRPr="00E37B4A" w:rsidRDefault="00DC6AAB" w:rsidP="00DC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47FE9" w:rsidRPr="00E37B4A" w14:paraId="49B8A931" w14:textId="77777777" w:rsidTr="001A4D04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340" w14:textId="6B1D9A66" w:rsidR="00C345BE" w:rsidRPr="00D1003A" w:rsidRDefault="00C345BE" w:rsidP="00C34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it-IT"/>
              </w:rPr>
            </w:pPr>
            <w:r>
              <w:rPr>
                <w:u w:val="single"/>
                <w:lang w:val="it-IT"/>
              </w:rPr>
              <w:lastRenderedPageBreak/>
              <w:t>Button</w:t>
            </w:r>
            <w:r w:rsidRPr="00D1003A">
              <w:rPr>
                <w:u w:val="single"/>
                <w:lang w:val="it-IT"/>
              </w:rPr>
              <w:t xml:space="preserve"> 1 </w:t>
            </w:r>
          </w:p>
          <w:p w14:paraId="406A9AE2" w14:textId="77777777" w:rsidR="00647FE9" w:rsidRDefault="006E338A" w:rsidP="00647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it-IT"/>
              </w:rPr>
            </w:pPr>
            <w:r w:rsidRPr="006E338A">
              <w:rPr>
                <w:lang w:val="it-IT"/>
              </w:rPr>
              <w:t>This button manages the R2D (EV regulation 4.11). When the car reads the button pressed and the brake message (0x012) high, the R2D parameter (0x016) is set high.</w:t>
            </w:r>
          </w:p>
          <w:p w14:paraId="37D5C209" w14:textId="77777777" w:rsidR="006E338A" w:rsidRDefault="006E338A" w:rsidP="00647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it-IT"/>
              </w:rPr>
            </w:pP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1077"/>
              <w:gridCol w:w="1567"/>
            </w:tblGrid>
            <w:tr w:rsidR="006E338A" w:rsidRPr="00A10F58" w14:paraId="41B84CDB" w14:textId="77777777" w:rsidTr="006623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5B493265" w14:textId="44E88DD2" w:rsidR="006E338A" w:rsidRPr="006E338A" w:rsidRDefault="006E338A" w:rsidP="006E338A">
                  <w:pPr>
                    <w:jc w:val="both"/>
                    <w:rPr>
                      <w:sz w:val="20"/>
                      <w:szCs w:val="20"/>
                      <w:lang w:val="it-IT"/>
                    </w:rPr>
                  </w:pPr>
                  <w:r w:rsidRPr="006E338A">
                    <w:rPr>
                      <w:sz w:val="20"/>
                      <w:szCs w:val="20"/>
                      <w:lang w:val="it-IT"/>
                    </w:rPr>
                    <w:t>Brakes</w:t>
                  </w:r>
                  <w:r w:rsidRPr="006E338A">
                    <w:rPr>
                      <w:sz w:val="20"/>
                      <w:szCs w:val="20"/>
                      <w:lang w:val="it-IT"/>
                    </w:rPr>
                    <w:t xml:space="preserve"> (0x012)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221F3D03" w14:textId="65166618" w:rsidR="006E338A" w:rsidRDefault="006E338A" w:rsidP="006E338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 w:rsidRPr="006E338A">
                    <w:rPr>
                      <w:sz w:val="20"/>
                      <w:szCs w:val="20"/>
                      <w:lang w:val="it-IT"/>
                    </w:rPr>
                    <w:t>Button 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23745A48" w14:textId="77777777" w:rsidR="006E338A" w:rsidRDefault="006E338A" w:rsidP="006E338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 w:rsidRPr="006E338A">
                    <w:rPr>
                      <w:sz w:val="20"/>
                      <w:szCs w:val="20"/>
                      <w:lang w:val="it-IT"/>
                    </w:rPr>
                    <w:t>R2D (0x016)</w:t>
                  </w:r>
                </w:p>
              </w:tc>
            </w:tr>
            <w:tr w:rsidR="006E338A" w:rsidRPr="00A10F58" w14:paraId="712579DC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56693916" w14:textId="77777777" w:rsidR="006E338A" w:rsidRPr="001E3F7E" w:rsidRDefault="006E338A" w:rsidP="006E338A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1DBFDE6E" w14:textId="77777777" w:rsidR="006E338A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64C4E8D7" w14:textId="77777777" w:rsidR="006E338A" w:rsidRPr="001E3F7E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>
                    <w:rPr>
                      <w:b/>
                      <w:bCs/>
                      <w:lang w:val="it-IT"/>
                    </w:rPr>
                    <w:t>0</w:t>
                  </w:r>
                </w:p>
              </w:tc>
            </w:tr>
            <w:tr w:rsidR="006E338A" w:rsidRPr="00A10F58" w14:paraId="75E97E75" w14:textId="77777777" w:rsidTr="00662324">
              <w:trPr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45C0F37E" w14:textId="77777777" w:rsidR="006E338A" w:rsidRPr="001E3F7E" w:rsidRDefault="006E338A" w:rsidP="006E338A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164A0B4F" w14:textId="77777777" w:rsidR="006E338A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31A083B5" w14:textId="77777777" w:rsidR="006E338A" w:rsidRPr="001E3F7E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>
                    <w:rPr>
                      <w:b/>
                      <w:bCs/>
                      <w:lang w:val="it-IT"/>
                    </w:rPr>
                    <w:t>0</w:t>
                  </w:r>
                </w:p>
              </w:tc>
            </w:tr>
            <w:tr w:rsidR="006E338A" w:rsidRPr="00A10F58" w14:paraId="3824EBA5" w14:textId="77777777" w:rsidTr="006623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19A54831" w14:textId="77777777" w:rsidR="006E338A" w:rsidRPr="001E3F7E" w:rsidRDefault="006E338A" w:rsidP="006E338A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74CF32AD" w14:textId="77777777" w:rsidR="006E338A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4BD7FD80" w14:textId="77777777" w:rsidR="006E338A" w:rsidRPr="001E3F7E" w:rsidRDefault="006E338A" w:rsidP="006E338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>
                    <w:rPr>
                      <w:b/>
                      <w:bCs/>
                      <w:lang w:val="it-IT"/>
                    </w:rPr>
                    <w:t>0</w:t>
                  </w:r>
                </w:p>
              </w:tc>
            </w:tr>
            <w:tr w:rsidR="006E338A" w:rsidRPr="00A10F58" w14:paraId="5A3A478D" w14:textId="77777777" w:rsidTr="00662324">
              <w:trPr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7B70F21A" w14:textId="77777777" w:rsidR="006E338A" w:rsidRPr="001E3F7E" w:rsidRDefault="006E338A" w:rsidP="006E338A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3704D57E" w14:textId="77777777" w:rsidR="006E338A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4F7F1AF7" w14:textId="77777777" w:rsidR="006E338A" w:rsidRPr="001E3F7E" w:rsidRDefault="006E338A" w:rsidP="006E338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 w:rsidRPr="001E3F7E">
                    <w:rPr>
                      <w:b/>
                      <w:bCs/>
                      <w:lang w:val="it-IT"/>
                    </w:rPr>
                    <w:t>1</w:t>
                  </w:r>
                </w:p>
              </w:tc>
            </w:tr>
          </w:tbl>
          <w:p w14:paraId="1F0343B5" w14:textId="77777777" w:rsidR="006E338A" w:rsidRDefault="006E338A" w:rsidP="00647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it-IT"/>
              </w:rPr>
            </w:pPr>
          </w:p>
          <w:p w14:paraId="6032C7A9" w14:textId="549AFF50" w:rsidR="006E338A" w:rsidRPr="00900408" w:rsidRDefault="006E338A" w:rsidP="006E33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it-IT"/>
              </w:rPr>
            </w:pPr>
            <w:r>
              <w:rPr>
                <w:u w:val="single"/>
                <w:lang w:val="it-IT"/>
              </w:rPr>
              <w:t>Button</w:t>
            </w:r>
            <w:r w:rsidRPr="00900408">
              <w:rPr>
                <w:u w:val="single"/>
                <w:lang w:val="it-IT"/>
              </w:rPr>
              <w:t xml:space="preserve"> 2</w:t>
            </w:r>
          </w:p>
          <w:p w14:paraId="4F09E590" w14:textId="00E91837" w:rsidR="006E338A" w:rsidRPr="00E37B4A" w:rsidRDefault="006E338A" w:rsidP="006E33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Style w:val="rynqvb"/>
              </w:rPr>
              <w:t>Pressing this button changes the page on the display</w:t>
            </w:r>
            <w:r>
              <w:rPr>
                <w:lang w:val="it-IT"/>
              </w:rPr>
              <w:t>.</w:t>
            </w:r>
          </w:p>
        </w:tc>
      </w:tr>
    </w:tbl>
    <w:p w14:paraId="0ED5D506" w14:textId="77777777" w:rsidR="001B4562" w:rsidRPr="00E37B4A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="00DC539A" w:rsidRPr="00E37B4A" w14:paraId="1E9FBF94" w14:textId="77777777" w:rsidTr="001A4D04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B3DB" w14:textId="7766605C" w:rsidR="00DC539A" w:rsidRPr="00DC539A" w:rsidRDefault="00DC539A" w:rsidP="00DC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Parameters Definition</w:t>
            </w:r>
          </w:p>
        </w:tc>
      </w:tr>
      <w:tr w:rsidR="00DC539A" w:rsidRPr="00E153C6" w14:paraId="1498D2AE" w14:textId="77777777" w:rsidTr="001C4D38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5E4C7" w14:textId="2FD30986" w:rsidR="00DC539A" w:rsidRDefault="00736C20" w:rsidP="00DC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FAN speed map</w:t>
            </w:r>
          </w:p>
        </w:tc>
        <w:tc>
          <w:tcPr>
            <w:tcW w:w="4774" w:type="dxa"/>
            <w:shd w:val="clear" w:color="auto" w:fill="auto"/>
          </w:tcPr>
          <w:p w14:paraId="6064C2FA" w14:textId="302CB484" w:rsidR="00DC539A" w:rsidRPr="006074C6" w:rsidRDefault="00DC539A" w:rsidP="00DC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  <w:lang w:val="it-IT"/>
              </w:rPr>
            </w:pPr>
          </w:p>
        </w:tc>
      </w:tr>
    </w:tbl>
    <w:p w14:paraId="3A53713D" w14:textId="60053D05" w:rsidR="0015200F" w:rsidRPr="004C07B7" w:rsidRDefault="0015200F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4402DE3B" w14:textId="77777777" w:rsidR="00E46C2C" w:rsidRPr="004C07B7" w:rsidRDefault="00E46C2C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640DB81B" w14:textId="77777777" w:rsidR="00E46C2C" w:rsidRPr="004C07B7" w:rsidRDefault="00E46C2C" w:rsidP="00E46C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7D5CC37D" w14:textId="3E6AE00F" w:rsidR="00E46C2C" w:rsidRDefault="001C4D38" w:rsidP="00E46C2C">
      <w:pPr>
        <w:pStyle w:val="Titolo1"/>
        <w:rPr>
          <w:rFonts w:asciiTheme="majorHAnsi" w:hAnsiTheme="majorHAnsi" w:cstheme="majorHAnsi"/>
        </w:rPr>
      </w:pPr>
      <w:bookmarkStart w:id="13" w:name="_Toc152777113"/>
      <w:bookmarkStart w:id="14" w:name="_Toc188453211"/>
      <w:r>
        <w:rPr>
          <w:rFonts w:asciiTheme="majorHAnsi" w:hAnsiTheme="majorHAnsi" w:cstheme="majorHAnsi"/>
        </w:rPr>
        <w:t>ERRORS</w:t>
      </w:r>
      <w:bookmarkEnd w:id="13"/>
      <w:bookmarkEnd w:id="14"/>
    </w:p>
    <w:tbl>
      <w:tblPr>
        <w:tblStyle w:val="4"/>
        <w:tblW w:w="9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="00DC086C" w14:paraId="77FB4119" w14:textId="77777777" w:rsidTr="001C4D38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8CA4" w14:textId="62610139" w:rsidR="00491393" w:rsidRPr="00DC086C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i/>
                <w:iCs/>
                <w:color w:val="4A86E8"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Errors Parameters Definition</w:t>
            </w:r>
          </w:p>
        </w:tc>
      </w:tr>
      <w:tr w:rsidR="00A43B20" w:rsidRPr="00E153C6" w14:paraId="3D5E4050" w14:textId="77777777" w:rsidTr="001C4D38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056D" w14:textId="6D90C887" w:rsidR="00A43B20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lastRenderedPageBreak/>
              <w:t xml:space="preserve">Critical </w:t>
            </w:r>
            <w:r w:rsidR="00873C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</w:t>
            </w:r>
          </w:p>
        </w:tc>
        <w:tc>
          <w:tcPr>
            <w:tcW w:w="4774" w:type="dxa"/>
            <w:shd w:val="clear" w:color="auto" w:fill="auto"/>
          </w:tcPr>
          <w:p w14:paraId="282C0F93" w14:textId="3E15F6BB" w:rsidR="00A43B20" w:rsidRPr="004C07B7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  <w:lang w:val="it-IT"/>
              </w:rPr>
            </w:pPr>
          </w:p>
        </w:tc>
      </w:tr>
    </w:tbl>
    <w:p w14:paraId="19DF57CF" w14:textId="77777777" w:rsidR="00E46C2C" w:rsidRPr="004C07B7" w:rsidRDefault="00E46C2C" w:rsidP="00E46C2C">
      <w:pPr>
        <w:rPr>
          <w:lang w:val="it-IT"/>
        </w:rPr>
      </w:pPr>
    </w:p>
    <w:p w14:paraId="14D0EC72" w14:textId="77777777" w:rsidR="003B074A" w:rsidRPr="004C07B7" w:rsidRDefault="003B074A" w:rsidP="00E46C2C">
      <w:pPr>
        <w:rPr>
          <w:lang w:val="it-IT"/>
        </w:rPr>
      </w:pPr>
    </w:p>
    <w:p w14:paraId="0D1DD7AC" w14:textId="77777777" w:rsidR="003B074A" w:rsidRPr="004C07B7" w:rsidRDefault="003B074A" w:rsidP="00E46C2C">
      <w:pPr>
        <w:rPr>
          <w:lang w:val="it-IT"/>
        </w:rPr>
      </w:pPr>
    </w:p>
    <w:p w14:paraId="0EBF288A" w14:textId="77777777" w:rsidR="00BE7DEC" w:rsidRPr="006E3083" w:rsidRDefault="00BE7DEC" w:rsidP="00BE7DEC">
      <w:pPr>
        <w:pStyle w:val="Titolo1"/>
        <w:rPr>
          <w:rFonts w:asciiTheme="majorHAnsi" w:hAnsiTheme="majorHAnsi" w:cstheme="majorHAnsi"/>
        </w:rPr>
      </w:pPr>
      <w:bookmarkStart w:id="15" w:name="_Toc115822855"/>
      <w:bookmarkStart w:id="16" w:name="_Toc188453212"/>
      <w:r w:rsidRPr="006E3083">
        <w:rPr>
          <w:rFonts w:asciiTheme="majorHAnsi" w:hAnsiTheme="majorHAnsi" w:cstheme="majorHAnsi"/>
        </w:rPr>
        <w:t>E</w:t>
      </w:r>
      <w:bookmarkStart w:id="17" w:name="_Hlk182213202"/>
      <w:r w:rsidRPr="006E3083">
        <w:rPr>
          <w:rFonts w:asciiTheme="majorHAnsi" w:hAnsiTheme="majorHAnsi" w:cstheme="majorHAnsi"/>
        </w:rPr>
        <w:t>LECTRICAL HARDWARE AND SENSORS</w:t>
      </w:r>
      <w:bookmarkEnd w:id="15"/>
      <w:bookmarkEnd w:id="16"/>
    </w:p>
    <w:p w14:paraId="5682ED81" w14:textId="77777777" w:rsidR="00BE7DEC" w:rsidRPr="00E37B4A" w:rsidRDefault="00BE7DEC" w:rsidP="00BE7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103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5160"/>
      </w:tblGrid>
      <w:tr w:rsidR="00BE7DEC" w:rsidRPr="00E37B4A" w14:paraId="26C7A6AD" w14:textId="77777777" w:rsidTr="008B3870">
        <w:trPr>
          <w:trHeight w:val="395"/>
        </w:trPr>
        <w:tc>
          <w:tcPr>
            <w:tcW w:w="103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509E" w14:textId="77777777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Electrical Hardware</w:t>
            </w:r>
          </w:p>
        </w:tc>
      </w:tr>
      <w:tr w:rsidR="00BE7DEC" w:rsidRPr="00E37B4A" w14:paraId="67616A1D" w14:textId="77777777" w:rsidTr="008B3870">
        <w:trPr>
          <w:trHeight w:val="395"/>
        </w:trPr>
        <w:tc>
          <w:tcPr>
            <w:tcW w:w="103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F644" w14:textId="77777777" w:rsidR="00BE7DEC" w:rsidRPr="00E37B4A" w:rsidRDefault="00BE7DEC" w:rsidP="008B3870">
            <w:pPr>
              <w:spacing w:line="240" w:lineRule="auto"/>
            </w:pPr>
          </w:p>
        </w:tc>
      </w:tr>
      <w:tr w:rsidR="00BE7DEC" w:rsidRPr="00E37B4A" w14:paraId="68947292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B74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Voltage</w:t>
            </w:r>
          </w:p>
        </w:tc>
        <w:tc>
          <w:tcPr>
            <w:tcW w:w="5160" w:type="dxa"/>
            <w:shd w:val="clear" w:color="auto" w:fill="auto"/>
          </w:tcPr>
          <w:p w14:paraId="2DF9F0B7" w14:textId="43E069C4" w:rsidR="00BE7DEC" w:rsidRPr="00EE2A64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highlight w:val="white"/>
              </w:rPr>
            </w:pPr>
          </w:p>
        </w:tc>
      </w:tr>
      <w:tr w:rsidR="00BE7DEC" w:rsidRPr="00E37B4A" w14:paraId="1631F111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3FEE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Current</w:t>
            </w:r>
          </w:p>
        </w:tc>
        <w:tc>
          <w:tcPr>
            <w:tcW w:w="5160" w:type="dxa"/>
            <w:shd w:val="clear" w:color="auto" w:fill="auto"/>
          </w:tcPr>
          <w:p w14:paraId="652D4EB9" w14:textId="7487F7CE" w:rsidR="00BE7DEC" w:rsidRPr="00EE2A64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sz w:val="24"/>
                <w:szCs w:val="24"/>
                <w:highlight w:val="white"/>
                <w:lang w:val="en-US"/>
              </w:rPr>
            </w:pPr>
          </w:p>
        </w:tc>
      </w:tr>
      <w:tr w:rsidR="00BE7DEC" w:rsidRPr="00F40AAF" w14:paraId="4901AE88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D532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5160" w:type="dxa"/>
            <w:shd w:val="clear" w:color="auto" w:fill="auto"/>
          </w:tcPr>
          <w:p w14:paraId="4F74A599" w14:textId="0B91D43E" w:rsidR="00BE7DEC" w:rsidRPr="00F40AAF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highlight w:val="white"/>
                <w:lang w:val="it-IT"/>
              </w:rPr>
            </w:pPr>
          </w:p>
        </w:tc>
      </w:tr>
      <w:tr w:rsidR="00BE7DEC" w:rsidRPr="00E37B4A" w14:paraId="78F4DAF1" w14:textId="77777777" w:rsidTr="008B3870">
        <w:trPr>
          <w:trHeight w:val="395"/>
        </w:trPr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69FA" w14:textId="77777777" w:rsidR="00BE7DEC" w:rsidRPr="006E3083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power supply</w:t>
            </w:r>
          </w:p>
        </w:tc>
        <w:tc>
          <w:tcPr>
            <w:tcW w:w="5160" w:type="dxa"/>
            <w:shd w:val="clear" w:color="auto" w:fill="auto"/>
          </w:tcPr>
          <w:p w14:paraId="459B7C1A" w14:textId="6BA74869" w:rsidR="00BE7DEC" w:rsidRPr="00E37B4A" w:rsidRDefault="00BE7DEC" w:rsidP="008B3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en-US"/>
              </w:rPr>
            </w:pPr>
          </w:p>
        </w:tc>
      </w:tr>
      <w:bookmarkEnd w:id="17"/>
    </w:tbl>
    <w:p w14:paraId="77479A31" w14:textId="77777777" w:rsidR="003B074A" w:rsidRPr="002839FE" w:rsidRDefault="003B074A" w:rsidP="00E46C2C">
      <w:pPr>
        <w:rPr>
          <w:lang w:val="en-US"/>
        </w:rPr>
      </w:pPr>
    </w:p>
    <w:p w14:paraId="41136FDF" w14:textId="77777777" w:rsidR="00DC6539" w:rsidRPr="006E3083" w:rsidRDefault="00DC6539" w:rsidP="00DC6539">
      <w:pPr>
        <w:pStyle w:val="Titolo1"/>
        <w:rPr>
          <w:rFonts w:asciiTheme="majorHAnsi" w:hAnsiTheme="majorHAnsi" w:cstheme="majorHAnsi"/>
        </w:rPr>
      </w:pPr>
      <w:bookmarkStart w:id="18" w:name="_Toc152777114"/>
      <w:bookmarkStart w:id="19" w:name="_Toc188453213"/>
      <w:r w:rsidRPr="006E3083">
        <w:rPr>
          <w:rFonts w:asciiTheme="majorHAnsi" w:hAnsiTheme="majorHAnsi" w:cstheme="majorHAnsi"/>
        </w:rPr>
        <w:t>PRODUCT VALIDATION / QUALIFICATION</w:t>
      </w:r>
      <w:bookmarkEnd w:id="18"/>
      <w:bookmarkEnd w:id="1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6539" w14:paraId="28CF482E" w14:textId="77777777" w:rsidTr="6C52D7B9">
        <w:tc>
          <w:tcPr>
            <w:tcW w:w="4675" w:type="dxa"/>
          </w:tcPr>
          <w:p w14:paraId="21B79455" w14:textId="6009D6E8" w:rsidR="00DC6539" w:rsidRDefault="00B1688E" w:rsidP="00DC6539">
            <w:r>
              <w:t>Data Tes</w:t>
            </w:r>
            <w:r w:rsidR="004421D3">
              <w:t>t</w:t>
            </w:r>
          </w:p>
        </w:tc>
        <w:tc>
          <w:tcPr>
            <w:tcW w:w="4675" w:type="dxa"/>
          </w:tcPr>
          <w:p w14:paraId="1AC23DF3" w14:textId="77777777" w:rsidR="00DC6539" w:rsidRDefault="00DC6539" w:rsidP="00DC6539"/>
        </w:tc>
      </w:tr>
      <w:tr w:rsidR="00DC6539" w14:paraId="2D3D5939" w14:textId="77777777" w:rsidTr="6C52D7B9">
        <w:tc>
          <w:tcPr>
            <w:tcW w:w="4675" w:type="dxa"/>
          </w:tcPr>
          <w:p w14:paraId="3310C954" w14:textId="5FC6DBE9" w:rsidR="00DC6539" w:rsidRDefault="00B1688E" w:rsidP="00DC6539">
            <w:r>
              <w:t>Visualization Test</w:t>
            </w:r>
          </w:p>
        </w:tc>
        <w:tc>
          <w:tcPr>
            <w:tcW w:w="4675" w:type="dxa"/>
          </w:tcPr>
          <w:p w14:paraId="26087355" w14:textId="4AD6B798" w:rsidR="00B1688E" w:rsidRDefault="00B1688E" w:rsidP="00DC6539"/>
        </w:tc>
      </w:tr>
      <w:tr w:rsidR="00B1688E" w14:paraId="3E85BBE8" w14:textId="77777777" w:rsidTr="6C52D7B9">
        <w:tc>
          <w:tcPr>
            <w:tcW w:w="4675" w:type="dxa"/>
          </w:tcPr>
          <w:p w14:paraId="5E86E442" w14:textId="02E8795D" w:rsidR="00B1688E" w:rsidRDefault="002E6EAD" w:rsidP="00DC6539">
            <w:r>
              <w:t>Ergonomics</w:t>
            </w:r>
            <w:r w:rsidR="004421D3">
              <w:t xml:space="preserve"> Test</w:t>
            </w:r>
          </w:p>
        </w:tc>
        <w:tc>
          <w:tcPr>
            <w:tcW w:w="4675" w:type="dxa"/>
          </w:tcPr>
          <w:p w14:paraId="77EF9DCD" w14:textId="77777777" w:rsidR="00B1688E" w:rsidRDefault="00B1688E" w:rsidP="00DC6539"/>
        </w:tc>
      </w:tr>
      <w:tr w:rsidR="004421D3" w14:paraId="3F173F55" w14:textId="77777777" w:rsidTr="6C52D7B9">
        <w:tc>
          <w:tcPr>
            <w:tcW w:w="4675" w:type="dxa"/>
          </w:tcPr>
          <w:p w14:paraId="0F7974CB" w14:textId="62497A44" w:rsidR="004421D3" w:rsidRDefault="004421D3" w:rsidP="00DC6539">
            <w:r>
              <w:t>Utility Test</w:t>
            </w:r>
          </w:p>
        </w:tc>
        <w:tc>
          <w:tcPr>
            <w:tcW w:w="4675" w:type="dxa"/>
          </w:tcPr>
          <w:p w14:paraId="41824ED6" w14:textId="77777777" w:rsidR="004421D3" w:rsidRDefault="004421D3" w:rsidP="00DC6539"/>
        </w:tc>
      </w:tr>
    </w:tbl>
    <w:p w14:paraId="719DBA87" w14:textId="4DFA8AE9" w:rsidR="00354876" w:rsidRPr="000B1D23" w:rsidRDefault="00354876" w:rsidP="1023D79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Bidi"/>
          <w:b/>
          <w:bCs/>
          <w:color w:val="4A86E8"/>
          <w:sz w:val="24"/>
          <w:szCs w:val="24"/>
          <w:u w:val="single"/>
          <w:lang w:val="it-IT"/>
        </w:rPr>
      </w:pPr>
    </w:p>
    <w:sectPr w:rsidR="00354876" w:rsidRPr="000B1D23" w:rsidSect="009F39EC">
      <w:headerReference w:type="default" r:id="rId16"/>
      <w:footerReference w:type="default" r:id="rId17"/>
      <w:pgSz w:w="12240" w:h="15840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A0CFC" w14:textId="77777777" w:rsidR="0048448F" w:rsidRDefault="0048448F">
      <w:pPr>
        <w:spacing w:line="240" w:lineRule="auto"/>
      </w:pPr>
      <w:r>
        <w:separator/>
      </w:r>
    </w:p>
  </w:endnote>
  <w:endnote w:type="continuationSeparator" w:id="0">
    <w:p w14:paraId="0253A44A" w14:textId="77777777" w:rsidR="0048448F" w:rsidRDefault="0048448F">
      <w:pPr>
        <w:spacing w:line="240" w:lineRule="auto"/>
      </w:pPr>
      <w:r>
        <w:continuationSeparator/>
      </w:r>
    </w:p>
  </w:endnote>
  <w:endnote w:type="continuationNotice" w:id="1">
    <w:p w14:paraId="679AE234" w14:textId="77777777" w:rsidR="0048448F" w:rsidRDefault="0048448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Bidi"/>
        <w:sz w:val="24"/>
        <w:szCs w:val="24"/>
      </w:rPr>
      <w:id w:val="721495912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Bidi"/>
            <w:sz w:val="24"/>
            <w:szCs w:val="24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A1A7FD7" w14:textId="60F072B4" w:rsidR="001B4562" w:rsidRPr="009F6245" w:rsidRDefault="009F39EC" w:rsidP="009F39EC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930029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28/01/2025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C1CBD" w14:textId="77777777" w:rsidR="0048448F" w:rsidRDefault="0048448F">
      <w:pPr>
        <w:spacing w:line="240" w:lineRule="auto"/>
      </w:pPr>
      <w:r>
        <w:separator/>
      </w:r>
    </w:p>
  </w:footnote>
  <w:footnote w:type="continuationSeparator" w:id="0">
    <w:p w14:paraId="5F8DA221" w14:textId="77777777" w:rsidR="0048448F" w:rsidRDefault="0048448F">
      <w:pPr>
        <w:spacing w:line="240" w:lineRule="auto"/>
      </w:pPr>
      <w:r>
        <w:continuationSeparator/>
      </w:r>
    </w:p>
  </w:footnote>
  <w:footnote w:type="continuationNotice" w:id="1">
    <w:p w14:paraId="0B11E1F4" w14:textId="77777777" w:rsidR="0048448F" w:rsidRDefault="0048448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EFA7C" w14:textId="77777777" w:rsidR="00FE0388" w:rsidRDefault="009F39EC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8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BA4A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05E"/>
    <w:multiLevelType w:val="hybridMultilevel"/>
    <w:tmpl w:val="A2B462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315BA"/>
    <w:multiLevelType w:val="hybridMultilevel"/>
    <w:tmpl w:val="5A4CA0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84284F"/>
    <w:multiLevelType w:val="hybridMultilevel"/>
    <w:tmpl w:val="50227B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87436"/>
    <w:multiLevelType w:val="hybridMultilevel"/>
    <w:tmpl w:val="C3F404D8"/>
    <w:lvl w:ilvl="0" w:tplc="25187CC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F414D"/>
    <w:multiLevelType w:val="hybridMultilevel"/>
    <w:tmpl w:val="EA9E2F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D01C67"/>
    <w:multiLevelType w:val="hybridMultilevel"/>
    <w:tmpl w:val="9446BA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ascii="Calibri" w:eastAsia="Arial" w:hAnsi="Calibri" w:cs="Calibri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0CE5DDE"/>
    <w:multiLevelType w:val="hybridMultilevel"/>
    <w:tmpl w:val="A468D6E4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74790414"/>
    <w:multiLevelType w:val="hybridMultilevel"/>
    <w:tmpl w:val="6B10B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57CA8"/>
    <w:multiLevelType w:val="hybridMultilevel"/>
    <w:tmpl w:val="1C3A33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93446">
    <w:abstractNumId w:val="11"/>
  </w:num>
  <w:num w:numId="2" w16cid:durableId="1570924192">
    <w:abstractNumId w:val="9"/>
  </w:num>
  <w:num w:numId="3" w16cid:durableId="161046018">
    <w:abstractNumId w:val="1"/>
  </w:num>
  <w:num w:numId="4" w16cid:durableId="2055541914">
    <w:abstractNumId w:val="3"/>
  </w:num>
  <w:num w:numId="5" w16cid:durableId="1546680547">
    <w:abstractNumId w:val="4"/>
  </w:num>
  <w:num w:numId="6" w16cid:durableId="1994680566">
    <w:abstractNumId w:val="12"/>
  </w:num>
  <w:num w:numId="7" w16cid:durableId="17314637">
    <w:abstractNumId w:val="8"/>
  </w:num>
  <w:num w:numId="8" w16cid:durableId="333727885">
    <w:abstractNumId w:val="5"/>
  </w:num>
  <w:num w:numId="9" w16cid:durableId="1545869958">
    <w:abstractNumId w:val="10"/>
  </w:num>
  <w:num w:numId="10" w16cid:durableId="1728600404">
    <w:abstractNumId w:val="7"/>
  </w:num>
  <w:num w:numId="11" w16cid:durableId="1852377114">
    <w:abstractNumId w:val="13"/>
  </w:num>
  <w:num w:numId="12" w16cid:durableId="127171528">
    <w:abstractNumId w:val="0"/>
  </w:num>
  <w:num w:numId="13" w16cid:durableId="236088523">
    <w:abstractNumId w:val="15"/>
  </w:num>
  <w:num w:numId="14" w16cid:durableId="1806122488">
    <w:abstractNumId w:val="2"/>
  </w:num>
  <w:num w:numId="15" w16cid:durableId="45835256">
    <w:abstractNumId w:val="14"/>
  </w:num>
  <w:num w:numId="16" w16cid:durableId="667290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20E9"/>
    <w:rsid w:val="0003086C"/>
    <w:rsid w:val="000563B6"/>
    <w:rsid w:val="00080609"/>
    <w:rsid w:val="000812EB"/>
    <w:rsid w:val="0008415A"/>
    <w:rsid w:val="000A11D8"/>
    <w:rsid w:val="000B1D23"/>
    <w:rsid w:val="000B7085"/>
    <w:rsid w:val="000D0518"/>
    <w:rsid w:val="000F7BF3"/>
    <w:rsid w:val="00101678"/>
    <w:rsid w:val="00107D54"/>
    <w:rsid w:val="00111E6B"/>
    <w:rsid w:val="00115085"/>
    <w:rsid w:val="00126538"/>
    <w:rsid w:val="00131E66"/>
    <w:rsid w:val="001348D7"/>
    <w:rsid w:val="0015200F"/>
    <w:rsid w:val="00174027"/>
    <w:rsid w:val="00175671"/>
    <w:rsid w:val="00190185"/>
    <w:rsid w:val="00190D9F"/>
    <w:rsid w:val="00191640"/>
    <w:rsid w:val="00197B17"/>
    <w:rsid w:val="001A4D04"/>
    <w:rsid w:val="001B1389"/>
    <w:rsid w:val="001B4562"/>
    <w:rsid w:val="001C0975"/>
    <w:rsid w:val="001C4D38"/>
    <w:rsid w:val="001E6905"/>
    <w:rsid w:val="001F3D97"/>
    <w:rsid w:val="0020520D"/>
    <w:rsid w:val="00206162"/>
    <w:rsid w:val="0022413D"/>
    <w:rsid w:val="002300E6"/>
    <w:rsid w:val="00232650"/>
    <w:rsid w:val="00234285"/>
    <w:rsid w:val="002430DC"/>
    <w:rsid w:val="002434C6"/>
    <w:rsid w:val="00261EA4"/>
    <w:rsid w:val="00270CC0"/>
    <w:rsid w:val="0027720C"/>
    <w:rsid w:val="00277946"/>
    <w:rsid w:val="00282E8C"/>
    <w:rsid w:val="002839FE"/>
    <w:rsid w:val="002840A4"/>
    <w:rsid w:val="00290B7A"/>
    <w:rsid w:val="002965F2"/>
    <w:rsid w:val="002B250F"/>
    <w:rsid w:val="002C09FE"/>
    <w:rsid w:val="002C561B"/>
    <w:rsid w:val="002D0907"/>
    <w:rsid w:val="002D1EAC"/>
    <w:rsid w:val="002D6FC5"/>
    <w:rsid w:val="002E0190"/>
    <w:rsid w:val="002E6EAD"/>
    <w:rsid w:val="002F1E8C"/>
    <w:rsid w:val="00330464"/>
    <w:rsid w:val="0034310E"/>
    <w:rsid w:val="003546CD"/>
    <w:rsid w:val="00354876"/>
    <w:rsid w:val="003661F3"/>
    <w:rsid w:val="00390C68"/>
    <w:rsid w:val="0039624B"/>
    <w:rsid w:val="003B074A"/>
    <w:rsid w:val="003B15BE"/>
    <w:rsid w:val="003B7E4A"/>
    <w:rsid w:val="003C0B7B"/>
    <w:rsid w:val="003D0FFA"/>
    <w:rsid w:val="003F04C2"/>
    <w:rsid w:val="00405E08"/>
    <w:rsid w:val="00435E27"/>
    <w:rsid w:val="004421D3"/>
    <w:rsid w:val="004607A0"/>
    <w:rsid w:val="00473B56"/>
    <w:rsid w:val="0048448F"/>
    <w:rsid w:val="00491393"/>
    <w:rsid w:val="004930CE"/>
    <w:rsid w:val="0049776F"/>
    <w:rsid w:val="004B001C"/>
    <w:rsid w:val="004B651E"/>
    <w:rsid w:val="004C07B7"/>
    <w:rsid w:val="004C1F2C"/>
    <w:rsid w:val="004C6C35"/>
    <w:rsid w:val="004D3EBC"/>
    <w:rsid w:val="004D44B3"/>
    <w:rsid w:val="004E4094"/>
    <w:rsid w:val="004E73B3"/>
    <w:rsid w:val="004E773B"/>
    <w:rsid w:val="004F17DD"/>
    <w:rsid w:val="004F1FE8"/>
    <w:rsid w:val="00503B3C"/>
    <w:rsid w:val="00505DDC"/>
    <w:rsid w:val="005068C4"/>
    <w:rsid w:val="00527F32"/>
    <w:rsid w:val="0055224B"/>
    <w:rsid w:val="005809CF"/>
    <w:rsid w:val="00585185"/>
    <w:rsid w:val="00592BAE"/>
    <w:rsid w:val="00593193"/>
    <w:rsid w:val="0059477C"/>
    <w:rsid w:val="005B0699"/>
    <w:rsid w:val="005B1FBA"/>
    <w:rsid w:val="005B2C77"/>
    <w:rsid w:val="005B2E4D"/>
    <w:rsid w:val="005B3E7C"/>
    <w:rsid w:val="005C44DD"/>
    <w:rsid w:val="005E02DA"/>
    <w:rsid w:val="005E2A45"/>
    <w:rsid w:val="005F084B"/>
    <w:rsid w:val="005F4691"/>
    <w:rsid w:val="006074C6"/>
    <w:rsid w:val="00620EEE"/>
    <w:rsid w:val="00643332"/>
    <w:rsid w:val="00647FE9"/>
    <w:rsid w:val="006505E7"/>
    <w:rsid w:val="00652A52"/>
    <w:rsid w:val="00671987"/>
    <w:rsid w:val="00673B97"/>
    <w:rsid w:val="006800D2"/>
    <w:rsid w:val="00695310"/>
    <w:rsid w:val="006B138F"/>
    <w:rsid w:val="006B3604"/>
    <w:rsid w:val="006D6AC2"/>
    <w:rsid w:val="006E3083"/>
    <w:rsid w:val="006E338A"/>
    <w:rsid w:val="006E7777"/>
    <w:rsid w:val="00704DA0"/>
    <w:rsid w:val="00717BDD"/>
    <w:rsid w:val="0072440F"/>
    <w:rsid w:val="00724FAD"/>
    <w:rsid w:val="00732CEE"/>
    <w:rsid w:val="00734AE3"/>
    <w:rsid w:val="00736C20"/>
    <w:rsid w:val="00737E3A"/>
    <w:rsid w:val="007464B3"/>
    <w:rsid w:val="007623AF"/>
    <w:rsid w:val="00767197"/>
    <w:rsid w:val="00797C1B"/>
    <w:rsid w:val="007A3F1D"/>
    <w:rsid w:val="007B394C"/>
    <w:rsid w:val="007B6189"/>
    <w:rsid w:val="007C164C"/>
    <w:rsid w:val="007C41BA"/>
    <w:rsid w:val="007C5A80"/>
    <w:rsid w:val="007F0833"/>
    <w:rsid w:val="007F1796"/>
    <w:rsid w:val="00824C6D"/>
    <w:rsid w:val="00834ED7"/>
    <w:rsid w:val="0086668B"/>
    <w:rsid w:val="00873C12"/>
    <w:rsid w:val="00877A37"/>
    <w:rsid w:val="00884853"/>
    <w:rsid w:val="00897F07"/>
    <w:rsid w:val="008B0259"/>
    <w:rsid w:val="008B028B"/>
    <w:rsid w:val="008B22BB"/>
    <w:rsid w:val="008C1AAD"/>
    <w:rsid w:val="008C31E3"/>
    <w:rsid w:val="008C3D44"/>
    <w:rsid w:val="008F08E9"/>
    <w:rsid w:val="008F2B6C"/>
    <w:rsid w:val="008F3EA9"/>
    <w:rsid w:val="00907584"/>
    <w:rsid w:val="00930029"/>
    <w:rsid w:val="00966BFA"/>
    <w:rsid w:val="00992028"/>
    <w:rsid w:val="00992CD6"/>
    <w:rsid w:val="009B20AD"/>
    <w:rsid w:val="009D0762"/>
    <w:rsid w:val="009E2E97"/>
    <w:rsid w:val="009E75A3"/>
    <w:rsid w:val="009F1948"/>
    <w:rsid w:val="009F39EC"/>
    <w:rsid w:val="009F4D4F"/>
    <w:rsid w:val="009F6245"/>
    <w:rsid w:val="009F6BFA"/>
    <w:rsid w:val="00A01886"/>
    <w:rsid w:val="00A0394E"/>
    <w:rsid w:val="00A160E5"/>
    <w:rsid w:val="00A206B2"/>
    <w:rsid w:val="00A21520"/>
    <w:rsid w:val="00A331AA"/>
    <w:rsid w:val="00A43B20"/>
    <w:rsid w:val="00A60EA8"/>
    <w:rsid w:val="00A735A7"/>
    <w:rsid w:val="00A74320"/>
    <w:rsid w:val="00A86CFA"/>
    <w:rsid w:val="00A92088"/>
    <w:rsid w:val="00A936E0"/>
    <w:rsid w:val="00AA5D1C"/>
    <w:rsid w:val="00AB2F1D"/>
    <w:rsid w:val="00AB583D"/>
    <w:rsid w:val="00AC0ACE"/>
    <w:rsid w:val="00AD0639"/>
    <w:rsid w:val="00AD4E0B"/>
    <w:rsid w:val="00AE0333"/>
    <w:rsid w:val="00AE5B98"/>
    <w:rsid w:val="00B01C86"/>
    <w:rsid w:val="00B07479"/>
    <w:rsid w:val="00B1688E"/>
    <w:rsid w:val="00B16C38"/>
    <w:rsid w:val="00B2244C"/>
    <w:rsid w:val="00B25863"/>
    <w:rsid w:val="00B26A7F"/>
    <w:rsid w:val="00B36FC7"/>
    <w:rsid w:val="00B379FC"/>
    <w:rsid w:val="00B4018B"/>
    <w:rsid w:val="00B402A9"/>
    <w:rsid w:val="00B42501"/>
    <w:rsid w:val="00B45E89"/>
    <w:rsid w:val="00B47194"/>
    <w:rsid w:val="00B47957"/>
    <w:rsid w:val="00B552B5"/>
    <w:rsid w:val="00BA4167"/>
    <w:rsid w:val="00BB0B26"/>
    <w:rsid w:val="00BB6344"/>
    <w:rsid w:val="00BC2034"/>
    <w:rsid w:val="00BC6443"/>
    <w:rsid w:val="00BD1DFB"/>
    <w:rsid w:val="00BE7B30"/>
    <w:rsid w:val="00BE7DEC"/>
    <w:rsid w:val="00C00458"/>
    <w:rsid w:val="00C02BB6"/>
    <w:rsid w:val="00C0383E"/>
    <w:rsid w:val="00C12FC5"/>
    <w:rsid w:val="00C23542"/>
    <w:rsid w:val="00C23E8B"/>
    <w:rsid w:val="00C26699"/>
    <w:rsid w:val="00C345BE"/>
    <w:rsid w:val="00C36D58"/>
    <w:rsid w:val="00C61A3F"/>
    <w:rsid w:val="00C664FF"/>
    <w:rsid w:val="00C671AE"/>
    <w:rsid w:val="00C825D8"/>
    <w:rsid w:val="00C875C9"/>
    <w:rsid w:val="00C9099C"/>
    <w:rsid w:val="00CA3244"/>
    <w:rsid w:val="00CB7795"/>
    <w:rsid w:val="00CC530C"/>
    <w:rsid w:val="00D0220A"/>
    <w:rsid w:val="00D17533"/>
    <w:rsid w:val="00D175D0"/>
    <w:rsid w:val="00D17D24"/>
    <w:rsid w:val="00D2343C"/>
    <w:rsid w:val="00D3219C"/>
    <w:rsid w:val="00D44F0B"/>
    <w:rsid w:val="00D518CB"/>
    <w:rsid w:val="00D77925"/>
    <w:rsid w:val="00D90561"/>
    <w:rsid w:val="00D91AB4"/>
    <w:rsid w:val="00DA06BA"/>
    <w:rsid w:val="00DA7D64"/>
    <w:rsid w:val="00DC086C"/>
    <w:rsid w:val="00DC3F8E"/>
    <w:rsid w:val="00DC539A"/>
    <w:rsid w:val="00DC6539"/>
    <w:rsid w:val="00DC6AAB"/>
    <w:rsid w:val="00E0286F"/>
    <w:rsid w:val="00E055CC"/>
    <w:rsid w:val="00E10777"/>
    <w:rsid w:val="00E11E7C"/>
    <w:rsid w:val="00E153C6"/>
    <w:rsid w:val="00E23639"/>
    <w:rsid w:val="00E23E28"/>
    <w:rsid w:val="00E37B4A"/>
    <w:rsid w:val="00E46C2C"/>
    <w:rsid w:val="00E471A4"/>
    <w:rsid w:val="00E62EAB"/>
    <w:rsid w:val="00E662DA"/>
    <w:rsid w:val="00E82356"/>
    <w:rsid w:val="00E84918"/>
    <w:rsid w:val="00EA55BB"/>
    <w:rsid w:val="00EB6035"/>
    <w:rsid w:val="00EC1A85"/>
    <w:rsid w:val="00ED3DD9"/>
    <w:rsid w:val="00EE5373"/>
    <w:rsid w:val="00EF6AE4"/>
    <w:rsid w:val="00F0296E"/>
    <w:rsid w:val="00F169FC"/>
    <w:rsid w:val="00F421A5"/>
    <w:rsid w:val="00F50CDD"/>
    <w:rsid w:val="00F52D86"/>
    <w:rsid w:val="00F578C1"/>
    <w:rsid w:val="00F7592D"/>
    <w:rsid w:val="00F8194F"/>
    <w:rsid w:val="00FC4526"/>
    <w:rsid w:val="00FD2090"/>
    <w:rsid w:val="00FE0388"/>
    <w:rsid w:val="00FE72D5"/>
    <w:rsid w:val="00FF61E0"/>
    <w:rsid w:val="07ADC922"/>
    <w:rsid w:val="1023D79C"/>
    <w:rsid w:val="1442D3C0"/>
    <w:rsid w:val="175D34E8"/>
    <w:rsid w:val="2824D933"/>
    <w:rsid w:val="2EBE5D3F"/>
    <w:rsid w:val="59A25261"/>
    <w:rsid w:val="6A6F0BFE"/>
    <w:rsid w:val="6C52D7B9"/>
    <w:rsid w:val="75EEF10E"/>
    <w:rsid w:val="79BF9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DB4BD2BF-3751-418F-BF11-6BC5E2A2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4D3EB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D3EBC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D3EB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D3EB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D3EBC"/>
    <w:rPr>
      <w:b/>
      <w:bCs/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sid w:val="00A92088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C6AAB"/>
    <w:rPr>
      <w:color w:val="800080" w:themeColor="followedHyperlink"/>
      <w:u w:val="single"/>
    </w:rPr>
  </w:style>
  <w:style w:type="table" w:styleId="Tabellagriglia6acolori-colore4">
    <w:name w:val="Grid Table 6 Colorful Accent 4"/>
    <w:basedOn w:val="Tabellanormale"/>
    <w:uiPriority w:val="51"/>
    <w:rsid w:val="00DC6AAB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rynqvb">
    <w:name w:val="rynqvb"/>
    <w:basedOn w:val="Carpredefinitoparagrafo"/>
    <w:rsid w:val="006E3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ouser.it/datasheet/2/916/74HC_HCT165-1512205.pdf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7" ma:contentTypeDescription="Creare un nuovo documento." ma:contentTypeScope="" ma:versionID="211c33d4d86005f0f0267f50b4ae0a4c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0154d882b59d2c50fc4179a4b74a9d7b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E9EA25-5FC5-4B77-9A98-9B7CEE936C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C2AAD3-DDCC-4BC8-9FA0-86DBFF7E2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a5868-af0a-410c-839e-8d12f9bbae36"/>
    <ds:schemaRef ds:uri="4e4aeb4f-2755-45de-8429-e3c3045be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5A2476-6CCC-4ACD-8B23-92066FF69FF5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Product Requirements Document - PRD Template.dotx</Template>
  <TotalTime>53</TotalTime>
  <Pages>8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Angeletti</dc:creator>
  <cp:keywords/>
  <dc:description/>
  <cp:lastModifiedBy>ZINGARETTI ALESSANDRO</cp:lastModifiedBy>
  <cp:revision>6</cp:revision>
  <dcterms:created xsi:type="dcterms:W3CDTF">2025-01-25T11:32:00Z</dcterms:created>
  <dcterms:modified xsi:type="dcterms:W3CDTF">2025-01-28T11:18:00Z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