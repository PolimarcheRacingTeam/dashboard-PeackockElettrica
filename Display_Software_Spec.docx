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37B4A" w:rsidR="0027720C" w:rsidP="441D7007" w:rsidRDefault="0027720C" w14:paraId="55B18BF3" w14:textId="77777777">
      <w:pPr>
        <w:numPr>
          <w:ilvl w:val="0"/>
          <w:numId w:val="1"/>
        </w:numPr>
        <w:spacing w:line="240" w:lineRule="auto"/>
        <w:rPr>
          <w:rFonts w:ascii="Calibri" w:hAnsi="Calibri" w:cs="Calibri" w:asciiTheme="majorAscii" w:hAnsiTheme="majorAscii" w:cstheme="majorAscii"/>
          <w:color w:val="4A86E8"/>
          <w:sz w:val="24"/>
          <w:szCs w:val="24"/>
          <w:lang w:val="en-US"/>
        </w:rPr>
      </w:pPr>
      <w:r w:rsidRPr="441D7007" w:rsidR="0027720C">
        <w:rPr>
          <w:rFonts w:ascii="Calibri" w:hAnsi="Calibri" w:cs="Calibri" w:asciiTheme="majorAscii" w:hAnsiTheme="majorAscii" w:cstheme="majorAscii"/>
          <w:color w:val="4A86E8"/>
          <w:sz w:val="24"/>
          <w:szCs w:val="24"/>
          <w:lang w:val="en-US"/>
        </w:rPr>
        <w:t>Click File &gt; Make a copy for each component &gt; Save</w:t>
      </w:r>
    </w:p>
    <w:p w:rsidRPr="00E37B4A" w:rsidR="0027720C" w:rsidP="0027720C" w:rsidRDefault="0027720C" w14:paraId="1752D4F4" w14:textId="77777777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Replace the blue text in your copy with your own answers.</w:t>
      </w:r>
    </w:p>
    <w:p w:rsidRPr="00E37B4A" w:rsidR="0027720C" w:rsidP="441D7007" w:rsidRDefault="0027720C" w14:paraId="5FC048CA" w14:textId="77777777">
      <w:pPr>
        <w:numPr>
          <w:ilvl w:val="0"/>
          <w:numId w:val="1"/>
        </w:numPr>
        <w:spacing w:line="240" w:lineRule="auto"/>
        <w:rPr>
          <w:rFonts w:ascii="Calibri" w:hAnsi="Calibri" w:cs="Calibri" w:asciiTheme="majorAscii" w:hAnsiTheme="majorAscii" w:cstheme="majorAscii"/>
          <w:color w:val="4A86E8"/>
          <w:sz w:val="24"/>
          <w:szCs w:val="24"/>
          <w:lang w:val="en-US"/>
        </w:rPr>
      </w:pPr>
      <w:r w:rsidRPr="441D7007" w:rsidR="0027720C">
        <w:rPr>
          <w:rFonts w:ascii="Calibri" w:hAnsi="Calibri" w:cs="Calibri" w:asciiTheme="majorAscii" w:hAnsiTheme="majorAscii" w:cstheme="majorAscii"/>
          <w:color w:val="4A86E8"/>
          <w:sz w:val="24"/>
          <w:szCs w:val="24"/>
          <w:lang w:val="en-US"/>
        </w:rPr>
        <w:t>Mark unknown cells with TBD (to be discussed) and make a plan to answer.</w:t>
      </w:r>
    </w:p>
    <w:p w:rsidRPr="00E37B4A" w:rsidR="0027720C" w:rsidP="0027720C" w:rsidRDefault="0027720C" w14:paraId="6EB55767" w14:textId="77777777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Create your own sections as needed.</w:t>
      </w:r>
    </w:p>
    <w:p w:rsidR="0027720C" w:rsidP="0027720C" w:rsidRDefault="0027720C" w14:paraId="3DE70B72" w14:textId="77777777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Update, share, and enjoy designing efficiently!</w:t>
      </w:r>
    </w:p>
    <w:p w:rsidR="0027720C" w:rsidRDefault="0027720C" w14:paraId="63AEE629" w14:textId="77777777">
      <w:pPr>
        <w:spacing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RDefault="004D44B3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:rsidRPr="006E3083" w:rsidR="005E2A45" w:rsidP="0027720C" w:rsidRDefault="00BC2034" w14:paraId="41DDEEB8" w14:textId="6227C241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Display Software</w:t>
      </w: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3891"/>
        <w:gridCol w:w="1568"/>
        <w:gridCol w:w="1669"/>
      </w:tblGrid>
      <w:tr w:rsidRPr="006E3083" w:rsidR="005E2A45" w:rsidTr="000072C0" w14:paraId="07E34EBD" w14:textId="77777777">
        <w:tc>
          <w:tcPr>
            <w:tcW w:w="2337" w:type="dxa"/>
          </w:tcPr>
          <w:p w:rsidRPr="006E3083" w:rsidR="005E2A45" w:rsidP="005E2A45" w:rsidRDefault="005E2A45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4037" w:type="dxa"/>
          </w:tcPr>
          <w:p w:rsidRPr="006E3083" w:rsidR="005E2A45" w:rsidP="005E2A45" w:rsidRDefault="005E2A45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1276" w:type="dxa"/>
          </w:tcPr>
          <w:p w:rsidRPr="006E3083" w:rsidR="005E2A45" w:rsidP="000072C0" w:rsidRDefault="005E2A45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700" w:type="dxa"/>
          </w:tcPr>
          <w:p w:rsidRPr="006E3083" w:rsidR="005E2A45" w:rsidP="005E2A45" w:rsidRDefault="005E2A45" w14:paraId="27C9E858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Signature</w:t>
            </w:r>
          </w:p>
        </w:tc>
      </w:tr>
      <w:tr w:rsidRPr="006E3083" w:rsidR="005E2A45" w:rsidTr="000072C0" w14:paraId="2C33FE7B" w14:textId="77777777">
        <w:tc>
          <w:tcPr>
            <w:tcW w:w="2337" w:type="dxa"/>
          </w:tcPr>
          <w:p w:rsidRPr="006E3083" w:rsidR="005E2A45" w:rsidP="005E2A45" w:rsidRDefault="005E2A45" w14:paraId="3650692D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P="005E2A45" w:rsidRDefault="005E2A45" w14:paraId="45DFA5E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0072C0" w14:paraId="2FEBB455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sz w:val="28"/>
                <w:szCs w:val="28"/>
              </w:rPr>
              <w:t>04/10/2022</w:t>
            </w:r>
          </w:p>
        </w:tc>
        <w:tc>
          <w:tcPr>
            <w:tcW w:w="1700" w:type="dxa"/>
          </w:tcPr>
          <w:p w:rsidRPr="006E3083" w:rsidR="005E2A45" w:rsidP="005E2A45" w:rsidRDefault="005E2A45" w14:paraId="0071E39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5E2A45" w:rsidTr="000072C0" w14:paraId="159B608F" w14:textId="77777777">
        <w:tc>
          <w:tcPr>
            <w:tcW w:w="2337" w:type="dxa"/>
          </w:tcPr>
          <w:p w:rsidRPr="006E3083" w:rsidR="005E2A45" w:rsidP="005E2A45" w:rsidRDefault="005E2A45" w14:paraId="61B66F21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P="005E2A45" w:rsidRDefault="005E2A45" w14:paraId="2ED21E0B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5E2A45" w14:paraId="4DD74E15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00" w:type="dxa"/>
          </w:tcPr>
          <w:p w:rsidRPr="006E3083" w:rsidR="005E2A45" w:rsidP="005E2A45" w:rsidRDefault="005E2A45" w14:paraId="57DB5D69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5E2A45" w:rsidTr="000072C0" w14:paraId="739F7155" w14:textId="77777777">
        <w:tc>
          <w:tcPr>
            <w:tcW w:w="2337" w:type="dxa"/>
          </w:tcPr>
          <w:p w:rsidRPr="006E3083" w:rsidR="005E2A45" w:rsidP="005E2A45" w:rsidRDefault="005E2A45" w14:paraId="04D4188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P="005E2A45" w:rsidRDefault="005E2A45" w14:paraId="57BCDC70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5E2A45" w14:paraId="03618AC9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00" w:type="dxa"/>
          </w:tcPr>
          <w:p w:rsidRPr="006E3083" w:rsidR="005E2A45" w:rsidP="005E2A45" w:rsidRDefault="005E2A45" w14:paraId="5015E92E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872"/>
        <w:gridCol w:w="1568"/>
        <w:gridCol w:w="1665"/>
      </w:tblGrid>
      <w:tr w:rsidRPr="006E3083" w:rsidR="005E2A45" w:rsidTr="000072C0" w14:paraId="0FB31C2D" w14:textId="77777777">
        <w:tc>
          <w:tcPr>
            <w:tcW w:w="2337" w:type="dxa"/>
          </w:tcPr>
          <w:p w:rsidRPr="006E3083" w:rsidR="005E2A45" w:rsidP="005E2A45" w:rsidRDefault="005E2A45" w14:paraId="1447EB9E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Approved by</w:t>
            </w:r>
          </w:p>
        </w:tc>
        <w:tc>
          <w:tcPr>
            <w:tcW w:w="4037" w:type="dxa"/>
          </w:tcPr>
          <w:p w:rsidRPr="006E3083" w:rsidR="005E2A45" w:rsidP="005E2A45" w:rsidRDefault="005E2A45" w14:paraId="2626BA68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1276" w:type="dxa"/>
          </w:tcPr>
          <w:p w:rsidRPr="006E3083" w:rsidR="005E2A45" w:rsidP="000072C0" w:rsidRDefault="005E2A45" w14:paraId="36C9EF7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700" w:type="dxa"/>
          </w:tcPr>
          <w:p w:rsidRPr="006E3083" w:rsidR="005E2A45" w:rsidP="005E2A45" w:rsidRDefault="005E2A45" w14:paraId="7BF561BA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Signature</w:t>
            </w:r>
          </w:p>
        </w:tc>
      </w:tr>
      <w:tr w:rsidRPr="006E3083" w:rsidR="005E2A45" w:rsidTr="000072C0" w14:paraId="0751C06E" w14:textId="77777777">
        <w:tc>
          <w:tcPr>
            <w:tcW w:w="2337" w:type="dxa"/>
          </w:tcPr>
          <w:p w:rsidRPr="006E3083" w:rsidR="005E2A45" w:rsidRDefault="005E2A45" w14:paraId="654CAAB6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RDefault="005E2A45" w14:paraId="493DE314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0072C0" w14:paraId="663D63BC" w14:textId="77777777">
            <w:pPr>
              <w:jc w:val="center"/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sz w:val="28"/>
                <w:szCs w:val="28"/>
              </w:rPr>
              <w:t>04/10/2022</w:t>
            </w:r>
          </w:p>
        </w:tc>
        <w:tc>
          <w:tcPr>
            <w:tcW w:w="1700" w:type="dxa"/>
          </w:tcPr>
          <w:p w:rsidRPr="006E3083" w:rsidR="005E2A45" w:rsidRDefault="005E2A45" w14:paraId="5C280B98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</w:tr>
      <w:tr w:rsidRPr="006E3083" w:rsidR="005E2A45" w:rsidTr="000072C0" w14:paraId="5B3B0E8C" w14:textId="77777777">
        <w:tc>
          <w:tcPr>
            <w:tcW w:w="2337" w:type="dxa"/>
          </w:tcPr>
          <w:p w:rsidRPr="006E3083" w:rsidR="005E2A45" w:rsidRDefault="005E2A45" w14:paraId="664FF940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RDefault="005E2A45" w14:paraId="2519FC6B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5E2A45" w14:paraId="70F56B7C" w14:textId="77777777">
            <w:pPr>
              <w:jc w:val="center"/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1700" w:type="dxa"/>
          </w:tcPr>
          <w:p w:rsidRPr="006E3083" w:rsidR="005E2A45" w:rsidRDefault="005E2A45" w14:paraId="1229735A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</w:tr>
      <w:tr w:rsidRPr="006E3083" w:rsidR="005E2A45" w:rsidTr="000072C0" w14:paraId="0900A3A1" w14:textId="77777777">
        <w:tc>
          <w:tcPr>
            <w:tcW w:w="2337" w:type="dxa"/>
          </w:tcPr>
          <w:p w:rsidRPr="006E3083" w:rsidR="005E2A45" w:rsidRDefault="005E2A45" w14:paraId="03A9FC50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4037" w:type="dxa"/>
          </w:tcPr>
          <w:p w:rsidRPr="006E3083" w:rsidR="005E2A45" w:rsidRDefault="005E2A45" w14:paraId="2B41284F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1276" w:type="dxa"/>
          </w:tcPr>
          <w:p w:rsidRPr="006E3083" w:rsidR="005E2A45" w:rsidP="000072C0" w:rsidRDefault="005E2A45" w14:paraId="7DB42EB8" w14:textId="77777777">
            <w:pPr>
              <w:jc w:val="center"/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  <w:tc>
          <w:tcPr>
            <w:tcW w:w="1700" w:type="dxa"/>
          </w:tcPr>
          <w:p w:rsidRPr="006E3083" w:rsidR="005E2A45" w:rsidRDefault="005E2A45" w14:paraId="047148C0" w14:textId="77777777">
            <w:pPr>
              <w:rPr>
                <w:rFonts w:asciiTheme="majorHAnsi" w:hAnsiTheme="majorHAnsi" w:cstheme="majorHAnsi"/>
                <w:color w:val="4A86E8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6E3083" w:rsidR="000072C0" w:rsidP="000072C0" w:rsidRDefault="000072C0" w14:paraId="136E31E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:rsidRPr="006E3083" w:rsidR="000072C0" w:rsidP="000072C0" w:rsidRDefault="000072C0" w14:paraId="057DB8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2415"/>
        <w:gridCol w:w="3964"/>
      </w:tblGrid>
      <w:tr w:rsidRPr="006E3083" w:rsidR="000072C0" w:rsidTr="000072C0" w14:paraId="06ABD628" w14:textId="77777777">
        <w:tc>
          <w:tcPr>
            <w:tcW w:w="1129" w:type="dxa"/>
          </w:tcPr>
          <w:p w:rsidRPr="006E3083" w:rsidR="000072C0" w:rsidP="000072C0" w:rsidRDefault="000072C0" w14:paraId="431410B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:rsidRPr="006E3083" w:rsidR="000072C0" w:rsidP="000072C0" w:rsidRDefault="000072C0" w14:paraId="73D2969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2415" w:type="dxa"/>
          </w:tcPr>
          <w:p w:rsidRPr="006E3083" w:rsidR="000072C0" w:rsidP="000072C0" w:rsidRDefault="000072C0" w14:paraId="70E83C0D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964" w:type="dxa"/>
          </w:tcPr>
          <w:p w:rsidRPr="006E3083" w:rsidR="000072C0" w:rsidP="000072C0" w:rsidRDefault="000072C0" w14:paraId="1854C239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Pr="006E3083" w:rsidR="000072C0" w:rsidTr="000072C0" w14:paraId="64528717" w14:textId="77777777">
        <w:tc>
          <w:tcPr>
            <w:tcW w:w="1129" w:type="dxa"/>
          </w:tcPr>
          <w:p w:rsidRPr="006E3083" w:rsidR="000072C0" w:rsidP="000072C0" w:rsidRDefault="000072C0" w14:paraId="09438105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:rsidRPr="006E3083" w:rsidR="000072C0" w:rsidP="000072C0" w:rsidRDefault="000072C0" w14:paraId="7DB9510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sz w:val="28"/>
                <w:szCs w:val="28"/>
              </w:rPr>
              <w:t>04/10/2022</w:t>
            </w:r>
          </w:p>
        </w:tc>
        <w:tc>
          <w:tcPr>
            <w:tcW w:w="2415" w:type="dxa"/>
          </w:tcPr>
          <w:p w:rsidRPr="006E3083" w:rsidR="000072C0" w:rsidP="000072C0" w:rsidRDefault="000072C0" w14:paraId="4966DDA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0A5119AC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4E098592" w14:textId="77777777">
        <w:tc>
          <w:tcPr>
            <w:tcW w:w="1129" w:type="dxa"/>
          </w:tcPr>
          <w:p w:rsidRPr="006E3083" w:rsidR="000072C0" w:rsidP="000072C0" w:rsidRDefault="000072C0" w14:paraId="4D15729E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:rsidRPr="006E3083" w:rsidR="000072C0" w:rsidP="000072C0" w:rsidRDefault="000072C0" w14:paraId="4ADAFB81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4DEF511D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7107A9C9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0ED4C576" w14:textId="77777777">
        <w:tc>
          <w:tcPr>
            <w:tcW w:w="1129" w:type="dxa"/>
          </w:tcPr>
          <w:p w:rsidRPr="006E3083" w:rsidR="000072C0" w:rsidP="000072C0" w:rsidRDefault="000072C0" w14:paraId="5E560E2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:rsidRPr="006E3083" w:rsidR="000072C0" w:rsidP="000072C0" w:rsidRDefault="000072C0" w14:paraId="2668C48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1C486642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2087A514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0D5CAFCE" w14:textId="77777777">
        <w:tc>
          <w:tcPr>
            <w:tcW w:w="1129" w:type="dxa"/>
          </w:tcPr>
          <w:p w:rsidRPr="006E3083" w:rsidR="000072C0" w:rsidP="000072C0" w:rsidRDefault="000072C0" w14:paraId="13A8078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:rsidRPr="006E3083" w:rsidR="000072C0" w:rsidP="000072C0" w:rsidRDefault="000072C0" w14:paraId="303485D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69FFD98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174A02D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3C5D227A" w14:textId="77777777">
        <w:tc>
          <w:tcPr>
            <w:tcW w:w="1129" w:type="dxa"/>
          </w:tcPr>
          <w:p w:rsidRPr="006E3083" w:rsidR="000072C0" w:rsidP="000072C0" w:rsidRDefault="000072C0" w14:paraId="37D12B4F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:rsidRPr="006E3083" w:rsidR="000072C0" w:rsidP="000072C0" w:rsidRDefault="000072C0" w14:paraId="6E77356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6E47FFF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5B328675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7BFFF5E7" w14:textId="77777777">
        <w:tc>
          <w:tcPr>
            <w:tcW w:w="1129" w:type="dxa"/>
          </w:tcPr>
          <w:p w:rsidRPr="006E3083" w:rsidR="000072C0" w:rsidP="000072C0" w:rsidRDefault="000072C0" w14:paraId="5C007258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:rsidRPr="006E3083" w:rsidR="000072C0" w:rsidP="000072C0" w:rsidRDefault="000072C0" w14:paraId="182F738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6F6F1E63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14EDA5D7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0072C0" w14:paraId="6882ED52" w14:textId="77777777">
        <w:tc>
          <w:tcPr>
            <w:tcW w:w="1129" w:type="dxa"/>
          </w:tcPr>
          <w:p w:rsidRPr="006E3083" w:rsidR="000072C0" w:rsidP="000072C0" w:rsidRDefault="000072C0" w14:paraId="2589A617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:rsidRPr="006E3083" w:rsidR="000072C0" w:rsidP="000072C0" w:rsidRDefault="000072C0" w14:paraId="2CB58DE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:rsidRPr="006E3083" w:rsidR="000072C0" w:rsidP="000072C0" w:rsidRDefault="000072C0" w14:paraId="4C11D70C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:rsidRPr="006E3083" w:rsidR="000072C0" w:rsidP="000072C0" w:rsidRDefault="000072C0" w14:paraId="6373B21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:rsidRPr="00CC530C" w:rsidR="00A160E5" w:rsidP="00CC530C" w:rsidRDefault="0027720C" w14:paraId="3D3190A3" w14:textId="654F2CB9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" w:eastAsia="it-IT"/>
        </w:rPr>
      </w:sdtEndPr>
      <w:sdtContent>
        <w:p w:rsidR="006E3083" w:rsidP="006E3083" w:rsidRDefault="006E3083" w14:paraId="31869DCD" w14:textId="77777777">
          <w:pPr>
            <w:pStyle w:val="TOCHeading"/>
          </w:pPr>
        </w:p>
        <w:p w:rsidRPr="006E3083" w:rsidR="00A160E5" w:rsidP="00CC530C" w:rsidRDefault="006E3083" w14:paraId="14609120" w14:textId="77777777">
          <w:pPr>
            <w:pStyle w:val="TOCHeading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:rsidR="00884853" w:rsidRDefault="00A160E5" w14:paraId="204F683B" w14:textId="4FEB900C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begin"/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instrText xml:space="preserve"> TOC \o "1-3" \h \z \u </w:instrText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separate"/>
          </w:r>
          <w:hyperlink w:history="1" w:anchor="_Toc117693248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GENERAL PRODUCT DESCRIPTION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_Toc117693248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3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215E73E1" w14:textId="2740D850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49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RULES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_Toc117693249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4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3F904D6A" w14:textId="1D4FA201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0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ENVIRONMENT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_Toc117693250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4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1DF6AAB6" w14:textId="0222A01E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1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INDUSTRIAL DESIGN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_Toc117693251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5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1AFFBB5F" w14:textId="1F4C643A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2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SOFTWARE ARCHITECTURE AND DATA PROCESSING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_Toc117693252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5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5FC3E847" w14:textId="58FC3E06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3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ELECTRICAL HARDWARE AND SENSORS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_Toc117693253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5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79B2D18B" w14:textId="2D268D0C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4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DURABILITY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_Toc117693254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7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5C1DB4F6" w14:textId="6FB8A5A5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5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SERVICEABILITY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_Toc117693255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7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7AB417C2" w14:textId="38147731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6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PRODUCT VALIDATION / QUALIFICATION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_Toc117693256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7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="00884853" w:rsidRDefault="001C4D38" w14:paraId="6A0057DF" w14:textId="3D837200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lang w:val="it-IT"/>
            </w:rPr>
          </w:pPr>
          <w:hyperlink w:history="1" w:anchor="_Toc117693257">
            <w:r w:rsidRPr="001E6826" w:rsidR="00884853">
              <w:rPr>
                <w:rStyle w:val="Hyperlink"/>
                <w:rFonts w:asciiTheme="majorHAnsi" w:hAnsiTheme="majorHAnsi" w:cstheme="majorHAnsi"/>
                <w:noProof/>
              </w:rPr>
              <w:t>REPORT</w:t>
            </w:r>
            <w:r w:rsidR="00884853">
              <w:rPr>
                <w:noProof/>
                <w:webHidden/>
              </w:rPr>
              <w:tab/>
            </w:r>
            <w:r w:rsidR="00884853">
              <w:rPr>
                <w:noProof/>
                <w:webHidden/>
              </w:rPr>
              <w:fldChar w:fldCharType="begin"/>
            </w:r>
            <w:r w:rsidR="00884853">
              <w:rPr>
                <w:noProof/>
                <w:webHidden/>
              </w:rPr>
              <w:instrText xml:space="preserve"> PAGEREF _Toc117693257 \h </w:instrText>
            </w:r>
            <w:r w:rsidR="00884853">
              <w:rPr>
                <w:noProof/>
                <w:webHidden/>
              </w:rPr>
            </w:r>
            <w:r w:rsidR="00884853">
              <w:rPr>
                <w:noProof/>
                <w:webHidden/>
              </w:rPr>
              <w:fldChar w:fldCharType="separate"/>
            </w:r>
            <w:r w:rsidR="00884853">
              <w:rPr>
                <w:noProof/>
                <w:webHidden/>
              </w:rPr>
              <w:t>7</w:t>
            </w:r>
            <w:r w:rsidR="00884853">
              <w:rPr>
                <w:noProof/>
                <w:webHidden/>
              </w:rPr>
              <w:fldChar w:fldCharType="end"/>
            </w:r>
          </w:hyperlink>
        </w:p>
        <w:p w:rsidRPr="00CC530C" w:rsidR="00CC530C" w:rsidP="00CC530C" w:rsidRDefault="00A160E5" w14:paraId="40BFA3FF" w14:textId="27736F80">
          <w:pPr>
            <w:rPr>
              <w:b/>
              <w:bCs/>
              <w:noProof/>
            </w:rPr>
          </w:pPr>
          <w:r w:rsidRPr="006E3083">
            <w:rPr>
              <w:rFonts w:asciiTheme="majorHAnsi" w:hAnsiTheme="majorHAnsi" w:cstheme="maj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:rsidR="00CC530C" w:rsidP="00A160E5" w:rsidRDefault="00CC530C" w14:paraId="13033605" w14:textId="77777777">
      <w:pPr>
        <w:pStyle w:val="Heading1"/>
      </w:pPr>
    </w:p>
    <w:p w:rsidRPr="00CC530C" w:rsidR="00CC530C" w:rsidP="00CC530C" w:rsidRDefault="00CC530C" w14:paraId="7D3C231F" w14:textId="77777777">
      <w:pPr>
        <w:rPr>
          <w:sz w:val="40"/>
          <w:szCs w:val="40"/>
        </w:rPr>
      </w:pPr>
      <w:r>
        <w:br w:type="page"/>
      </w:r>
    </w:p>
    <w:p w:rsidRPr="006E3083" w:rsidR="001B4562" w:rsidP="00A160E5" w:rsidRDefault="00DC6539" w14:paraId="071C5D24" w14:textId="77777777">
      <w:pPr>
        <w:pStyle w:val="Heading1"/>
        <w:rPr>
          <w:rFonts w:asciiTheme="majorHAnsi" w:hAnsiTheme="majorHAnsi" w:cstheme="majorHAnsi"/>
        </w:rPr>
      </w:pPr>
      <w:bookmarkStart w:name="_Toc117693248" w:id="0"/>
      <w:r w:rsidRPr="006E3083">
        <w:rPr>
          <w:rFonts w:asciiTheme="majorHAnsi" w:hAnsiTheme="majorHAnsi" w:cstheme="majorHAnsi"/>
        </w:rPr>
        <w:t>GENERAL PRODUCT DESCRIPTION</w:t>
      </w:r>
      <w:bookmarkEnd w:id="0"/>
    </w:p>
    <w:p w:rsidRPr="00E37B4A" w:rsidR="001B4562" w:rsidRDefault="001B4562" w14:paraId="662DF1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1B4562" w:rsidTr="441D7007" w14:paraId="09BBD3C1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D3219C" w:rsidRDefault="004D44B3" w14:paraId="0B9FBA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37B4A" w:rsidR="001B4562" w:rsidTr="441D7007" w14:paraId="1A468142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4D44B3" w14:paraId="05B73F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BC2034" w14:paraId="61FF4D54" w14:textId="30293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Showing car parameters on the steering wheel (car speed, motor speed, critical temperatures, tire temperature, SOC and power consuption)</w:t>
            </w:r>
          </w:p>
        </w:tc>
      </w:tr>
      <w:tr w:rsidRPr="00E37B4A" w:rsidR="001B4562" w:rsidTr="441D7007" w14:paraId="0B804DB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1C0975" w:rsidRDefault="00E11E7C" w14:paraId="3E886772" w14:textId="5BFD2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Source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C0975" w:rsidR="00E11E7C" w:rsidP="441D7007" w:rsidRDefault="00BC2034" w14:paraId="11F55310" w14:textId="3B19BEA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en-US"/>
              </w:rPr>
            </w:pPr>
            <w:r w:rsidRPr="441D7007" w:rsidR="00BC2034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en-US"/>
              </w:rPr>
              <w:t>Serial communication with a microcontroller placed on PCB that acquires messages from the CAN</w:t>
            </w:r>
          </w:p>
        </w:tc>
      </w:tr>
      <w:tr w:rsidRPr="006D6AC2" w:rsidR="00B552B5" w:rsidTr="441D7007" w14:paraId="149FCF7E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B552B5" w:rsidP="00DC6539" w:rsidRDefault="002B250F" w14:paraId="36336A76" w14:textId="0EEEF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D6AC2" w:rsidR="00B552B5" w:rsidRDefault="00BC2034" w14:paraId="6D87FA72" w14:textId="4A71F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Nextion language</w:t>
            </w:r>
          </w:p>
        </w:tc>
      </w:tr>
      <w:tr w:rsidRPr="006D6AC2" w:rsidR="00D175D0" w:rsidTr="441D7007" w14:paraId="0DCF02D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5D0" w:rsidP="00DC6539" w:rsidRDefault="00D175D0" w14:paraId="7CAC571D" w14:textId="1E291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5D0" w:rsidRDefault="00BC2034" w14:paraId="7A96FF59" w14:textId="53CD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Display graphical interface and buttons placed on the steering wheel</w:t>
            </w:r>
          </w:p>
        </w:tc>
      </w:tr>
    </w:tbl>
    <w:p w:rsidR="001B4562" w:rsidP="00A160E5" w:rsidRDefault="001C0975" w14:paraId="2F67F3DF" w14:textId="03E579F3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INPUT AND OUTPUT</w:t>
      </w:r>
      <w:r w:rsidR="002D1EAC">
        <w:rPr>
          <w:rFonts w:asciiTheme="majorHAnsi" w:hAnsiTheme="majorHAnsi" w:cstheme="majorHAnsi"/>
        </w:rPr>
        <w:t xml:space="preserve"> </w:t>
      </w: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3F04C2" w:rsidTr="001C4D38" w14:paraId="7765DBD4" w14:textId="77777777">
        <w:trPr>
          <w:trHeight w:val="400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001C4D38" w:rsidRDefault="003F04C2" w14:paraId="0762E1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37B4A" w:rsidR="003F04C2" w:rsidTr="001C4D38" w14:paraId="72F741C7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00E11E7C" w:rsidRDefault="003F04C2" w14:paraId="19AF5BB7" w14:textId="3F505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50F" w:rsidP="003F04C2" w:rsidRDefault="00BC2034" w14:paraId="6DAA5F70" w14:textId="7777777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HV Battery voltage</w:t>
            </w:r>
          </w:p>
          <w:p w:rsidR="00BC2034" w:rsidP="003F04C2" w:rsidRDefault="00BC2034" w14:paraId="15BB1910" w14:textId="7777777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LV Battery Voltage</w:t>
            </w:r>
          </w:p>
          <w:p w:rsidR="00BC2034" w:rsidP="003F04C2" w:rsidRDefault="00BC2034" w14:paraId="1119CE7B" w14:textId="3912212D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HV Power</w:t>
            </w:r>
          </w:p>
          <w:p w:rsidR="004F1FE8" w:rsidP="003F04C2" w:rsidRDefault="004F1FE8" w14:paraId="6B4AF4F0" w14:textId="7F9C6B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HV Battery Current</w:t>
            </w:r>
          </w:p>
          <w:p w:rsidR="004F1FE8" w:rsidP="003F04C2" w:rsidRDefault="004F1FE8" w14:paraId="2EDA1559" w14:textId="762FDD9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HV Battery Temperature</w:t>
            </w:r>
          </w:p>
          <w:p w:rsidR="004F1FE8" w:rsidP="003F04C2" w:rsidRDefault="004F1FE8" w14:paraId="2554255F" w14:textId="67BF0CC3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H20 Temperature</w:t>
            </w:r>
          </w:p>
          <w:p w:rsidR="004F1FE8" w:rsidP="003F04C2" w:rsidRDefault="004F1FE8" w14:paraId="27597BF1" w14:textId="25C742AB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Tires Temperatures</w:t>
            </w:r>
          </w:p>
          <w:p w:rsidR="004F1FE8" w:rsidP="003F04C2" w:rsidRDefault="004F1FE8" w14:paraId="4155EE2E" w14:textId="76BFCCC5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Motors RPM</w:t>
            </w:r>
          </w:p>
          <w:p w:rsidR="004F1FE8" w:rsidP="003F04C2" w:rsidRDefault="004F1FE8" w14:paraId="371FA3F1" w14:textId="0257CC5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Vehicle speed</w:t>
            </w:r>
          </w:p>
          <w:p w:rsidR="004F1FE8" w:rsidP="003F04C2" w:rsidRDefault="004F1FE8" w14:paraId="7D47EBB1" w14:textId="3FC29F86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Acceleration</w:t>
            </w:r>
          </w:p>
          <w:p w:rsidR="004F1FE8" w:rsidP="003F04C2" w:rsidRDefault="004F1FE8" w14:paraId="4170715A" w14:textId="286EA3BC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Motor Map</w:t>
            </w:r>
          </w:p>
          <w:p w:rsidR="004F1FE8" w:rsidP="003F04C2" w:rsidRDefault="004F1FE8" w14:paraId="378C24C9" w14:textId="06851FC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Lap Energy Consumption</w:t>
            </w:r>
          </w:p>
          <w:p w:rsidR="004F1FE8" w:rsidP="003F04C2" w:rsidRDefault="004F1FE8" w14:paraId="3C21DAEF" w14:textId="2E4D9B74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 xml:space="preserve">Ambient Temperature </w:t>
            </w:r>
            <w:r w:rsidR="00834ED7"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&amp;</w:t>
            </w: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 xml:space="preserve"> Humidity</w:t>
            </w:r>
          </w:p>
          <w:p w:rsidR="00834ED7" w:rsidP="003F04C2" w:rsidRDefault="00834ED7" w14:paraId="72517C84" w14:textId="047BAEEC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% Throttle</w:t>
            </w:r>
          </w:p>
          <w:p w:rsidR="00834ED7" w:rsidP="003F04C2" w:rsidRDefault="00834ED7" w14:paraId="17F253CD" w14:textId="35883BA0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% Brake</w:t>
            </w:r>
          </w:p>
          <w:p w:rsidR="00834ED7" w:rsidP="003F04C2" w:rsidRDefault="00834ED7" w14:paraId="46643148" w14:textId="357248BA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Errors &amp; Problems</w:t>
            </w:r>
          </w:p>
          <w:p w:rsidR="002430DC" w:rsidP="003F04C2" w:rsidRDefault="002430DC" w14:paraId="7C5CE980" w14:textId="24072628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DRS ON/OFF</w:t>
            </w:r>
          </w:p>
          <w:p w:rsidR="002430DC" w:rsidP="003F04C2" w:rsidRDefault="008F3EA9" w14:paraId="414F8780" w14:textId="7CFEC42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TSAL State</w:t>
            </w:r>
          </w:p>
          <w:p w:rsidRPr="00F578C1" w:rsidR="00F578C1" w:rsidP="00F578C1" w:rsidRDefault="00734AE3" w14:paraId="05C20297" w14:textId="3792CA4D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FAN</w:t>
            </w:r>
            <w:r w:rsidR="00F578C1"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/PUMP Speed</w:t>
            </w:r>
          </w:p>
          <w:p w:rsidRPr="003F04C2" w:rsidR="00BC2034" w:rsidP="00BC2034" w:rsidRDefault="00BC2034" w14:paraId="775E2D28" w14:textId="2146C41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5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</w:p>
        </w:tc>
      </w:tr>
      <w:tr w:rsidRPr="00E37B4A" w:rsidR="003F04C2" w:rsidTr="001C4D38" w14:paraId="07B8BA8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00E11E7C" w:rsidRDefault="003F04C2" w14:paraId="12A35F04" w14:textId="1DF16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175D0" w:rsidR="00D175D0" w:rsidP="00D175D0" w:rsidRDefault="00BC2034" w14:paraId="2080C956" w14:textId="5672E02D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NO OUTPUT</w:t>
            </w:r>
          </w:p>
        </w:tc>
      </w:tr>
    </w:tbl>
    <w:p w:rsidRPr="003F04C2" w:rsidR="003F04C2" w:rsidP="003F04C2" w:rsidRDefault="003F04C2" w14:paraId="1C1283A8" w14:textId="77777777"/>
    <w:p w:rsidRPr="006E3083" w:rsidR="001B4562" w:rsidP="00A160E5" w:rsidRDefault="004D44B3" w14:paraId="3A20F232" w14:textId="77777777">
      <w:pPr>
        <w:pStyle w:val="Heading1"/>
        <w:rPr>
          <w:rFonts w:asciiTheme="majorHAnsi" w:hAnsiTheme="majorHAnsi" w:cstheme="majorHAnsi"/>
        </w:rPr>
      </w:pPr>
      <w:bookmarkStart w:name="_Toc117693252" w:id="1"/>
      <w:r w:rsidRPr="006E3083">
        <w:rPr>
          <w:rFonts w:asciiTheme="majorHAnsi" w:hAnsiTheme="majorHAnsi" w:cstheme="majorHAnsi"/>
        </w:rPr>
        <w:t>SOFTWARE ARCHITECTURE AND DATA PROCESSING</w:t>
      </w:r>
      <w:bookmarkEnd w:id="1"/>
    </w:p>
    <w:p w:rsidRPr="00E37B4A" w:rsidR="001A4D04" w:rsidRDefault="001A4D04" w14:paraId="1CF846C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5"/>
        <w:tblW w:w="94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Pr="00E37B4A" w:rsidR="001B4562" w:rsidTr="001A4D04" w14:paraId="32D495AA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E11E7C" w:rsidRDefault="004D44B3" w14:paraId="7BC0E9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Pr="00E37B4A" w:rsidR="001B4562" w:rsidTr="001A4D04" w14:paraId="2A695001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1442D3C0" w:rsidRDefault="2EBE5D3F" w14:paraId="207E5AAD" w14:textId="7E1D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681FFE" wp14:editId="1442D3C0">
                  <wp:extent cx="3324225" cy="4572000"/>
                  <wp:effectExtent l="0" t="0" r="0" b="0"/>
                  <wp:docPr id="1379132641" name="Picture 1379132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37B4A" w:rsidR="001B4562" w:rsidRDefault="001B4562" w14:paraId="252EEFD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E37B4A" w:rsidR="00FE0388" w:rsidRDefault="00FE0388" w14:paraId="14B3A46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P="00A160E5" w:rsidRDefault="00E11E7C" w14:paraId="4AB7F8EF" w14:textId="17A6B080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ARCHITECTURE</w:t>
      </w:r>
    </w:p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Pr="00E37B4A" w:rsidR="001B4562" w:rsidTr="441D7007" w14:paraId="649B3D90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E11E7C" w:rsidRDefault="00E11E7C" w14:paraId="3C5A05BF" w14:textId="7BC6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Mission</w:t>
            </w:r>
          </w:p>
        </w:tc>
      </w:tr>
      <w:tr w:rsidRPr="00E37B4A" w:rsidR="001B4562" w:rsidTr="441D7007" w14:paraId="3058BEE4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5D0" w:rsidRDefault="00D175D0" w14:paraId="214A0974" w14:textId="0977E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</w:pPr>
            <w:r w:rsidRPr="00D175D0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 xml:space="preserve">All the input will be supplied by </w:t>
            </w:r>
            <w:r w:rsidR="001E6905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>Dashboard PCB powered by an STM32 microcontroller</w:t>
            </w:r>
            <w:r w:rsidRPr="00D175D0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 xml:space="preserve"> </w:t>
            </w:r>
            <w:r w:rsidR="00A735A7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>via serial com</w:t>
            </w:r>
            <w:r w:rsidR="00673B97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>m</w:t>
            </w:r>
            <w:r w:rsidR="00A735A7">
              <w:rPr>
                <w:rFonts w:asciiTheme="majorHAnsi" w:hAnsiTheme="majorHAnsi" w:cstheme="majorHAnsi"/>
                <w:b/>
                <w:bCs/>
                <w:i/>
                <w:iCs/>
                <w:color w:val="4A86E8"/>
                <w:sz w:val="24"/>
                <w:szCs w:val="24"/>
                <w:highlight w:val="white"/>
              </w:rPr>
              <w:t>unication</w:t>
            </w:r>
          </w:p>
          <w:p w:rsidR="009D0762" w:rsidP="441D7007" w:rsidRDefault="00E23639" w14:paraId="67045C07" w14:textId="78178B32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</w:pPr>
            <w:r w:rsidRPr="441D7007" w:rsidR="00E23639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 xml:space="preserve">The </w:t>
            </w:r>
            <w:r w:rsidRPr="441D7007" w:rsidR="00B45E89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mission of the software is d</w:t>
            </w:r>
            <w:r w:rsidRPr="441D7007" w:rsidR="005B1FBA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ispla</w:t>
            </w:r>
            <w:r w:rsidRPr="441D7007" w:rsidR="00B45E89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ying</w:t>
            </w:r>
            <w:r w:rsidRPr="441D7007" w:rsidR="005B1FBA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 xml:space="preserve"> on the screen</w:t>
            </w:r>
            <w:r w:rsidRPr="441D7007" w:rsidR="00FC4526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 xml:space="preserve"> all the parameters that are useful</w:t>
            </w:r>
            <w:r w:rsidRPr="441D7007" w:rsidR="0072440F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 xml:space="preserve"> for the driver</w:t>
            </w:r>
            <w:r w:rsidRPr="441D7007" w:rsidR="004E4094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.</w:t>
            </w:r>
          </w:p>
          <w:p w:rsidRPr="009D0762" w:rsidR="004E4094" w:rsidP="441D7007" w:rsidRDefault="004E4094" w14:paraId="7E89C15C" w14:textId="3A43E59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</w:pPr>
            <w:r w:rsidRPr="441D7007" w:rsidR="004E4094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Driver can switch pages</w:t>
            </w:r>
            <w:r w:rsidRPr="441D7007" w:rsidR="008C3D44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 xml:space="preserve"> pressing buttons placed on the steering wheel</w:t>
            </w:r>
            <w:r w:rsidRPr="441D7007" w:rsidR="00B45E89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highlight w:val="white"/>
                <w:lang w:val="en-US"/>
              </w:rPr>
              <w:t>.</w:t>
            </w:r>
          </w:p>
          <w:p w:rsidRPr="00D175D0" w:rsidR="00AB2F1D" w:rsidP="001E6905" w:rsidRDefault="00AB2F1D" w14:paraId="32959A99" w14:textId="1CE30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</w:pPr>
          </w:p>
        </w:tc>
      </w:tr>
      <w:tr w:rsidRPr="00E37B4A" w:rsidR="00DC539A" w:rsidTr="441D7007" w14:paraId="1E9FBF94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539A" w:rsidR="00DC539A" w:rsidP="00DC539A" w:rsidRDefault="00DC539A" w14:paraId="632BB3DB" w14:textId="77666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Parameters Definition</w:t>
            </w:r>
          </w:p>
        </w:tc>
      </w:tr>
      <w:tr w:rsidRPr="00E37B4A" w:rsidR="00DC539A" w:rsidTr="441D7007" w14:paraId="1498D2AE" w14:textId="77777777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39A" w:rsidP="00DC539A" w:rsidRDefault="00673B97" w14:paraId="4BD5E4C7" w14:textId="7E667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Race Screen</w:t>
            </w:r>
          </w:p>
        </w:tc>
        <w:tc>
          <w:tcPr>
            <w:tcW w:w="4774" w:type="dxa"/>
            <w:shd w:val="clear" w:color="auto" w:fill="auto"/>
            <w:tcMar/>
          </w:tcPr>
          <w:p w:rsidR="00DC539A" w:rsidP="00DC539A" w:rsidRDefault="00AE0333" w14:paraId="6064C2FA" w14:textId="6EEBD4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  <w:t>TBD</w:t>
            </w:r>
          </w:p>
        </w:tc>
      </w:tr>
      <w:tr w:rsidRPr="00E37B4A" w:rsidR="00D0220A" w:rsidTr="441D7007" w14:paraId="553E649C" w14:textId="77777777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20A" w:rsidP="00D0220A" w:rsidRDefault="00673B97" w14:paraId="2BB7DD9E" w14:textId="793FC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Other Screens</w:t>
            </w:r>
          </w:p>
        </w:tc>
        <w:tc>
          <w:tcPr>
            <w:tcW w:w="4774" w:type="dxa"/>
            <w:shd w:val="clear" w:color="auto" w:fill="auto"/>
            <w:tcMar/>
          </w:tcPr>
          <w:p w:rsidR="00D0220A" w:rsidP="00DC539A" w:rsidRDefault="00AE0333" w14:paraId="47BDBE68" w14:textId="6E59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  <w:t>TBD</w:t>
            </w:r>
          </w:p>
        </w:tc>
      </w:tr>
    </w:tbl>
    <w:p w:rsidR="0015200F" w:rsidRDefault="0015200F" w14:paraId="3A53713D" w14:textId="60053D05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D6AC2" w:rsidR="00E46C2C" w:rsidRDefault="00E46C2C" w14:paraId="4402DE3B" w14:textId="77777777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D6AC2" w:rsidR="00E46C2C" w:rsidP="00E46C2C" w:rsidRDefault="00E46C2C" w14:paraId="640DB81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="00E46C2C" w:rsidP="00E46C2C" w:rsidRDefault="001C4D38" w14:paraId="7D5CC37D" w14:textId="7D2CA6B0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ERRORS AND MESSAGES PRIORITY</w:t>
      </w:r>
    </w:p>
    <w:tbl>
      <w:tblPr>
        <w:tblStyle w:val="4"/>
        <w:tblW w:w="95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086C" w:rsidTr="001C4D38" w14:paraId="77FB4119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086C" w:rsidR="00491393" w:rsidP="0039624B" w:rsidRDefault="00491393" w14:paraId="53978CA4" w14:textId="028E6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highlight w:val="white"/>
              </w:rPr>
            </w:pPr>
          </w:p>
        </w:tc>
      </w:tr>
      <w:tr w:rsidR="00E46C2C" w:rsidTr="001C4D38" w14:paraId="3D5E4050" w14:textId="77777777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6C2C" w:rsidP="001C4D38" w:rsidRDefault="007623AF" w14:paraId="7A9B056D" w14:textId="5A062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Other pages</w:t>
            </w:r>
          </w:p>
        </w:tc>
        <w:tc>
          <w:tcPr>
            <w:tcW w:w="4774" w:type="dxa"/>
            <w:shd w:val="clear" w:color="auto" w:fill="auto"/>
          </w:tcPr>
          <w:p w:rsidR="00E46C2C" w:rsidP="001C4D38" w:rsidRDefault="00E46C2C" w14:paraId="282C0F93" w14:textId="503363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</w:p>
        </w:tc>
      </w:tr>
    </w:tbl>
    <w:p w:rsidRPr="00E46C2C" w:rsidR="00E46C2C" w:rsidP="00E46C2C" w:rsidRDefault="00E46C2C" w14:paraId="19DF57CF" w14:textId="77777777"/>
    <w:p w:rsidRPr="006D6AC2" w:rsidR="0015200F" w:rsidRDefault="0015200F" w14:paraId="2E2BF4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DC6539" w:rsidP="00DC6539" w:rsidRDefault="00DC6539" w14:paraId="41136FDF" w14:textId="77777777">
      <w:pPr>
        <w:pStyle w:val="Heading1"/>
        <w:rPr>
          <w:rFonts w:asciiTheme="majorHAnsi" w:hAnsiTheme="majorHAnsi" w:cstheme="majorHAnsi"/>
        </w:rPr>
      </w:pPr>
      <w:bookmarkStart w:name="_Toc117693256" w:id="2"/>
      <w:r w:rsidRPr="006E3083">
        <w:rPr>
          <w:rFonts w:asciiTheme="majorHAnsi" w:hAnsiTheme="majorHAnsi" w:cstheme="majorHAnsi"/>
        </w:rPr>
        <w:t>PRODUCT VALIDATION / QUALIFICATION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:rsidTr="00DC6539" w14:paraId="28CF482E" w14:textId="77777777">
        <w:tc>
          <w:tcPr>
            <w:tcW w:w="4675" w:type="dxa"/>
          </w:tcPr>
          <w:p w:rsidR="00DC6539" w:rsidP="00DC6539" w:rsidRDefault="00B1688E" w14:paraId="21B79455" w14:textId="6009D6E8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:rsidR="00DC6539" w:rsidP="00DC6539" w:rsidRDefault="00DC6539" w14:paraId="1AC23DF3" w14:textId="77777777"/>
        </w:tc>
      </w:tr>
      <w:tr w:rsidR="00DC6539" w:rsidTr="00DC6539" w14:paraId="2D3D5939" w14:textId="77777777">
        <w:tc>
          <w:tcPr>
            <w:tcW w:w="4675" w:type="dxa"/>
          </w:tcPr>
          <w:p w:rsidR="00DC6539" w:rsidP="00DC6539" w:rsidRDefault="00B1688E" w14:paraId="3310C954" w14:textId="5FC6DBE9">
            <w:r>
              <w:t>Visualization Test</w:t>
            </w:r>
          </w:p>
        </w:tc>
        <w:tc>
          <w:tcPr>
            <w:tcW w:w="4675" w:type="dxa"/>
          </w:tcPr>
          <w:p w:rsidR="00B1688E" w:rsidP="00DC6539" w:rsidRDefault="00B1688E" w14:paraId="26087355" w14:textId="4AD6B798"/>
        </w:tc>
      </w:tr>
      <w:tr w:rsidR="00B1688E" w:rsidTr="00DC6539" w14:paraId="3E85BBE8" w14:textId="77777777">
        <w:tc>
          <w:tcPr>
            <w:tcW w:w="4675" w:type="dxa"/>
          </w:tcPr>
          <w:p w:rsidR="00B1688E" w:rsidP="00DC6539" w:rsidRDefault="002E6EAD" w14:paraId="5E86E442" w14:textId="02E8795D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:rsidR="00B1688E" w:rsidP="00DC6539" w:rsidRDefault="00B1688E" w14:paraId="77EF9DCD" w14:textId="77777777"/>
        </w:tc>
      </w:tr>
      <w:tr w:rsidR="004421D3" w:rsidTr="00DC6539" w14:paraId="3F173F55" w14:textId="77777777">
        <w:tc>
          <w:tcPr>
            <w:tcW w:w="4675" w:type="dxa"/>
          </w:tcPr>
          <w:p w:rsidR="004421D3" w:rsidP="00DC6539" w:rsidRDefault="004421D3" w14:paraId="0F7974CB" w14:textId="62497A44">
            <w:r>
              <w:t>Utility Test</w:t>
            </w:r>
          </w:p>
        </w:tc>
        <w:tc>
          <w:tcPr>
            <w:tcW w:w="4675" w:type="dxa"/>
          </w:tcPr>
          <w:p w:rsidR="004421D3" w:rsidP="00DC6539" w:rsidRDefault="004421D3" w14:paraId="41824ED6" w14:textId="77777777"/>
        </w:tc>
      </w:tr>
    </w:tbl>
    <w:p w:rsidRPr="006E3083" w:rsidR="006E3083" w:rsidP="006E3083" w:rsidRDefault="006E3083" w14:paraId="449A2EA7" w14:textId="77777777">
      <w:pPr>
        <w:pStyle w:val="Heading1"/>
        <w:rPr>
          <w:rFonts w:asciiTheme="majorHAnsi" w:hAnsiTheme="majorHAnsi" w:cstheme="majorHAnsi"/>
        </w:rPr>
      </w:pPr>
      <w:bookmarkStart w:name="_Toc117693257" w:id="3"/>
      <w:r w:rsidRPr="006E3083">
        <w:rPr>
          <w:rFonts w:asciiTheme="majorHAnsi" w:hAnsiTheme="majorHAnsi" w:cstheme="majorHAnsi"/>
        </w:rPr>
        <w:t>REPORT</w:t>
      </w:r>
      <w:bookmarkEnd w:id="3"/>
    </w:p>
    <w:p w:rsidRPr="00AC0ACE" w:rsidR="00AC0ACE" w:rsidP="00AC0ACE" w:rsidRDefault="00BC6443" w14:paraId="0B121984" w14:textId="1F20A7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color w:val="4A86E8"/>
          <w:sz w:val="24"/>
          <w:szCs w:val="24"/>
          <w:lang w:val="it-IT"/>
        </w:rPr>
      </w:pPr>
      <w:r>
        <w:rPr>
          <w:rFonts w:asciiTheme="majorHAnsi" w:hAnsiTheme="majorHAnsi" w:cstheme="majorHAnsi"/>
          <w:color w:val="4A86E8"/>
          <w:sz w:val="24"/>
          <w:szCs w:val="24"/>
          <w:lang w:val="it-IT"/>
        </w:rPr>
        <w:t>Inserire tutta la storia della progettazio</w:t>
      </w:r>
      <w:r w:rsidR="00AC0ACE">
        <w:rPr>
          <w:rFonts w:asciiTheme="majorHAnsi" w:hAnsiTheme="majorHAnsi" w:cstheme="majorHAnsi"/>
          <w:color w:val="4A86E8"/>
          <w:sz w:val="24"/>
          <w:szCs w:val="24"/>
          <w:lang w:val="it-IT"/>
        </w:rPr>
        <w:t>ne del componente</w:t>
      </w:r>
      <w:r w:rsidR="00717BDD">
        <w:rPr>
          <w:rFonts w:asciiTheme="majorHAnsi" w:hAnsiTheme="majorHAnsi" w:cstheme="majorHAnsi"/>
          <w:color w:val="4A86E8"/>
          <w:sz w:val="24"/>
          <w:szCs w:val="24"/>
          <w:lang w:val="it-IT"/>
        </w:rPr>
        <w:t xml:space="preserve"> in tutte le sue varie versioni, </w:t>
      </w:r>
      <w:r w:rsidR="004E773B">
        <w:rPr>
          <w:rFonts w:asciiTheme="majorHAnsi" w:hAnsiTheme="majorHAnsi" w:cstheme="majorHAnsi"/>
          <w:color w:val="4A86E8"/>
          <w:sz w:val="24"/>
          <w:szCs w:val="24"/>
          <w:lang w:val="it-IT"/>
        </w:rPr>
        <w:t>spiegando bene i parametri utilizzati nei calcoli/simulazioni</w:t>
      </w:r>
      <w:r w:rsidR="005F084B">
        <w:rPr>
          <w:rFonts w:asciiTheme="majorHAnsi" w:hAnsiTheme="majorHAnsi" w:cstheme="majorHAnsi"/>
          <w:color w:val="4A86E8"/>
          <w:sz w:val="24"/>
          <w:szCs w:val="24"/>
          <w:lang w:val="it-IT"/>
        </w:rPr>
        <w:t>, i software usati, i risultati ottenuti (inserire in modo chiaro i dati</w:t>
      </w:r>
      <w:r w:rsidR="006B3604">
        <w:rPr>
          <w:rFonts w:asciiTheme="majorHAnsi" w:hAnsiTheme="majorHAnsi" w:cstheme="majorHAnsi"/>
          <w:color w:val="4A86E8"/>
          <w:sz w:val="24"/>
          <w:szCs w:val="24"/>
          <w:lang w:val="it-IT"/>
        </w:rPr>
        <w:t xml:space="preserve"> inserendo un foglio excel allegato). In caso di cambiamenti durante la progettazione, spiegar</w:t>
      </w:r>
      <w:r w:rsidR="00C61A3F">
        <w:rPr>
          <w:rFonts w:asciiTheme="majorHAnsi" w:hAnsiTheme="majorHAnsi" w:cstheme="majorHAnsi"/>
          <w:color w:val="4A86E8"/>
          <w:sz w:val="24"/>
          <w:szCs w:val="24"/>
          <w:lang w:val="it-IT"/>
        </w:rPr>
        <w:t xml:space="preserve">ne i motivi. </w:t>
      </w:r>
    </w:p>
    <w:sectPr w:rsidRPr="00AC0ACE" w:rsidR="00AC0ACE" w:rsidSect="009F39EC">
      <w:headerReference w:type="default" r:id="rId12"/>
      <w:footerReference w:type="default" r:id="rId13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09FE" w:rsidRDefault="002C09FE" w14:paraId="631C2F75" w14:textId="77777777">
      <w:pPr>
        <w:spacing w:line="240" w:lineRule="auto"/>
      </w:pPr>
      <w:r>
        <w:separator/>
      </w:r>
    </w:p>
  </w:endnote>
  <w:endnote w:type="continuationSeparator" w:id="0">
    <w:p w:rsidR="002C09FE" w:rsidRDefault="002C09FE" w14:paraId="28F95D57" w14:textId="77777777">
      <w:pPr>
        <w:spacing w:line="240" w:lineRule="auto"/>
      </w:pPr>
      <w:r>
        <w:continuationSeparator/>
      </w:r>
    </w:p>
  </w:endnote>
  <w:endnote w:type="continuationNotice" w:id="1">
    <w:p w:rsidR="00E0286F" w:rsidRDefault="00E0286F" w14:paraId="71461EA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1495912"/>
      <w:docPartObj>
        <w:docPartGallery w:val="Page Numbers (Bottom of Page)"/>
        <w:docPartUnique/>
      </w:docPartObj>
      <w:rPr>
        <w:rFonts w:ascii="Calibri" w:hAnsi="Calibri" w:cs="Calibri" w:asciiTheme="majorAscii" w:hAnsiTheme="majorAscii" w:cstheme="majorAsci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Calibri" w:asciiTheme="majorAscii" w:hAnsiTheme="majorAscii" w:cstheme="majorAscii"/>
            <w:sz w:val="24"/>
            <w:szCs w:val="24"/>
          </w:rPr>
        </w:sdtPr>
        <w:sdtContent>
          <w:p w:rsidRPr="009F6245" w:rsidR="001B4562" w:rsidP="009F39EC" w:rsidRDefault="009F39EC" w14:paraId="1A1A7FD7" w14:textId="1BF21B34">
            <w:pPr>
              <w:pStyle w:val="Footer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D91AB4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02/12/2022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Calibri" w:asciiTheme="majorAscii" w:hAnsiTheme="majorAscii" w:cstheme="majorAscii"/>
            <w:sz w:val="24"/>
            <w:szCs w:val="24"/>
          </w:rPr>
        </w:sdtEndPr>
      </w:sdt>
    </w:sdtContent>
    <w:sdtEndPr>
      <w:rPr>
        <w:rFonts w:ascii="Calibri" w:hAnsi="Calibri" w:cs="Calibri" w:asciiTheme="majorAscii" w:hAnsiTheme="majorAscii" w:cstheme="majorAsci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09FE" w:rsidRDefault="002C09FE" w14:paraId="71189B9A" w14:textId="77777777">
      <w:pPr>
        <w:spacing w:line="240" w:lineRule="auto"/>
      </w:pPr>
      <w:r>
        <w:separator/>
      </w:r>
    </w:p>
  </w:footnote>
  <w:footnote w:type="continuationSeparator" w:id="0">
    <w:p w:rsidR="002C09FE" w:rsidRDefault="002C09FE" w14:paraId="6DC3FC1A" w14:textId="77777777">
      <w:pPr>
        <w:spacing w:line="240" w:lineRule="auto"/>
      </w:pPr>
      <w:r>
        <w:continuationSeparator/>
      </w:r>
    </w:p>
  </w:footnote>
  <w:footnote w:type="continuationNotice" w:id="1">
    <w:p w:rsidR="00E0286F" w:rsidRDefault="00E0286F" w14:paraId="531782F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E0388" w:rsidRDefault="009F39EC" w14:paraId="1D3EFA7C" w14:textId="77777777">
    <w:pPr>
      <w:pStyle w:val="Header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num w:numId="1" w16cid:durableId="763693446">
    <w:abstractNumId w:val="9"/>
  </w:num>
  <w:num w:numId="2" w16cid:durableId="1570924192">
    <w:abstractNumId w:val="7"/>
  </w:num>
  <w:num w:numId="3" w16cid:durableId="161046018">
    <w:abstractNumId w:val="1"/>
  </w:num>
  <w:num w:numId="4" w16cid:durableId="2055541914">
    <w:abstractNumId w:val="2"/>
  </w:num>
  <w:num w:numId="5" w16cid:durableId="1546680547">
    <w:abstractNumId w:val="3"/>
  </w:num>
  <w:num w:numId="6" w16cid:durableId="1994680566">
    <w:abstractNumId w:val="10"/>
  </w:num>
  <w:num w:numId="7" w16cid:durableId="17314637">
    <w:abstractNumId w:val="6"/>
  </w:num>
  <w:num w:numId="8" w16cid:durableId="333727885">
    <w:abstractNumId w:val="4"/>
  </w:num>
  <w:num w:numId="9" w16cid:durableId="1545869958">
    <w:abstractNumId w:val="8"/>
  </w:num>
  <w:num w:numId="10" w16cid:durableId="1728600404">
    <w:abstractNumId w:val="5"/>
  </w:num>
  <w:num w:numId="11" w16cid:durableId="1852377114">
    <w:abstractNumId w:val="11"/>
  </w:num>
  <w:num w:numId="12" w16cid:durableId="12717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563B6"/>
    <w:rsid w:val="000812EB"/>
    <w:rsid w:val="0008415A"/>
    <w:rsid w:val="000F7BF3"/>
    <w:rsid w:val="00107D54"/>
    <w:rsid w:val="00115085"/>
    <w:rsid w:val="00131E66"/>
    <w:rsid w:val="001348D7"/>
    <w:rsid w:val="0015200F"/>
    <w:rsid w:val="00175671"/>
    <w:rsid w:val="00190185"/>
    <w:rsid w:val="00191640"/>
    <w:rsid w:val="00197B17"/>
    <w:rsid w:val="001A4D04"/>
    <w:rsid w:val="001B4562"/>
    <w:rsid w:val="001C0975"/>
    <w:rsid w:val="001C4D38"/>
    <w:rsid w:val="001E6905"/>
    <w:rsid w:val="00206162"/>
    <w:rsid w:val="002430DC"/>
    <w:rsid w:val="00270CC0"/>
    <w:rsid w:val="0027720C"/>
    <w:rsid w:val="00282E8C"/>
    <w:rsid w:val="00290B7A"/>
    <w:rsid w:val="002B250F"/>
    <w:rsid w:val="002C09FE"/>
    <w:rsid w:val="002D0907"/>
    <w:rsid w:val="002D1EAC"/>
    <w:rsid w:val="002D6FC5"/>
    <w:rsid w:val="002E0190"/>
    <w:rsid w:val="002E6EAD"/>
    <w:rsid w:val="002F1E8C"/>
    <w:rsid w:val="0034310E"/>
    <w:rsid w:val="003546CD"/>
    <w:rsid w:val="00390C68"/>
    <w:rsid w:val="0039624B"/>
    <w:rsid w:val="003B7E4A"/>
    <w:rsid w:val="003C0B7B"/>
    <w:rsid w:val="003D0FFA"/>
    <w:rsid w:val="003F04C2"/>
    <w:rsid w:val="00405E08"/>
    <w:rsid w:val="004421D3"/>
    <w:rsid w:val="00491393"/>
    <w:rsid w:val="004930CE"/>
    <w:rsid w:val="0049776F"/>
    <w:rsid w:val="004C6C35"/>
    <w:rsid w:val="004D3EBC"/>
    <w:rsid w:val="004D44B3"/>
    <w:rsid w:val="004E4094"/>
    <w:rsid w:val="004E773B"/>
    <w:rsid w:val="004F1FE8"/>
    <w:rsid w:val="00503B3C"/>
    <w:rsid w:val="005068C4"/>
    <w:rsid w:val="00592BAE"/>
    <w:rsid w:val="00593193"/>
    <w:rsid w:val="0059477C"/>
    <w:rsid w:val="005B1FBA"/>
    <w:rsid w:val="005B3E7C"/>
    <w:rsid w:val="005E2A45"/>
    <w:rsid w:val="005F084B"/>
    <w:rsid w:val="00643332"/>
    <w:rsid w:val="006505E7"/>
    <w:rsid w:val="00673B97"/>
    <w:rsid w:val="00695310"/>
    <w:rsid w:val="006B3604"/>
    <w:rsid w:val="006D6AC2"/>
    <w:rsid w:val="006E3083"/>
    <w:rsid w:val="00704DA0"/>
    <w:rsid w:val="00717BDD"/>
    <w:rsid w:val="0072440F"/>
    <w:rsid w:val="00724FAD"/>
    <w:rsid w:val="00734AE3"/>
    <w:rsid w:val="00737E3A"/>
    <w:rsid w:val="007623AF"/>
    <w:rsid w:val="00767197"/>
    <w:rsid w:val="007C41BA"/>
    <w:rsid w:val="007C5A80"/>
    <w:rsid w:val="00824C6D"/>
    <w:rsid w:val="00834ED7"/>
    <w:rsid w:val="00884853"/>
    <w:rsid w:val="008C1AAD"/>
    <w:rsid w:val="008C3D44"/>
    <w:rsid w:val="008F3EA9"/>
    <w:rsid w:val="00992028"/>
    <w:rsid w:val="009D0762"/>
    <w:rsid w:val="009E75A3"/>
    <w:rsid w:val="009F1948"/>
    <w:rsid w:val="009F39EC"/>
    <w:rsid w:val="009F4D4F"/>
    <w:rsid w:val="009F6245"/>
    <w:rsid w:val="00A0394E"/>
    <w:rsid w:val="00A160E5"/>
    <w:rsid w:val="00A735A7"/>
    <w:rsid w:val="00AA5D1C"/>
    <w:rsid w:val="00AB2F1D"/>
    <w:rsid w:val="00AC0ACE"/>
    <w:rsid w:val="00AD0639"/>
    <w:rsid w:val="00AE0333"/>
    <w:rsid w:val="00B1688E"/>
    <w:rsid w:val="00B25863"/>
    <w:rsid w:val="00B26A7F"/>
    <w:rsid w:val="00B379FC"/>
    <w:rsid w:val="00B4018B"/>
    <w:rsid w:val="00B45E89"/>
    <w:rsid w:val="00B47194"/>
    <w:rsid w:val="00B552B5"/>
    <w:rsid w:val="00BA4167"/>
    <w:rsid w:val="00BB0B26"/>
    <w:rsid w:val="00BC2034"/>
    <w:rsid w:val="00BC6443"/>
    <w:rsid w:val="00BD1DFB"/>
    <w:rsid w:val="00BE7B30"/>
    <w:rsid w:val="00C02BB6"/>
    <w:rsid w:val="00C0383E"/>
    <w:rsid w:val="00C23E8B"/>
    <w:rsid w:val="00C26699"/>
    <w:rsid w:val="00C36D58"/>
    <w:rsid w:val="00C61A3F"/>
    <w:rsid w:val="00CA3244"/>
    <w:rsid w:val="00CB7795"/>
    <w:rsid w:val="00CC530C"/>
    <w:rsid w:val="00D0220A"/>
    <w:rsid w:val="00D17533"/>
    <w:rsid w:val="00D175D0"/>
    <w:rsid w:val="00D3219C"/>
    <w:rsid w:val="00D91AB4"/>
    <w:rsid w:val="00DA06BA"/>
    <w:rsid w:val="00DA7D64"/>
    <w:rsid w:val="00DC086C"/>
    <w:rsid w:val="00DC539A"/>
    <w:rsid w:val="00DC6539"/>
    <w:rsid w:val="00E0286F"/>
    <w:rsid w:val="00E11E7C"/>
    <w:rsid w:val="00E23639"/>
    <w:rsid w:val="00E37B4A"/>
    <w:rsid w:val="00E46C2C"/>
    <w:rsid w:val="00E662DA"/>
    <w:rsid w:val="00E82356"/>
    <w:rsid w:val="00EA55BB"/>
    <w:rsid w:val="00EB6035"/>
    <w:rsid w:val="00F0296E"/>
    <w:rsid w:val="00F50CDD"/>
    <w:rsid w:val="00F578C1"/>
    <w:rsid w:val="00F7592D"/>
    <w:rsid w:val="00FC4526"/>
    <w:rsid w:val="00FE0388"/>
    <w:rsid w:val="07ADC922"/>
    <w:rsid w:val="1442D3C0"/>
    <w:rsid w:val="2EBE5D3F"/>
    <w:rsid w:val="441D7007"/>
    <w:rsid w:val="59A25261"/>
    <w:rsid w:val="6A6F0BFE"/>
    <w:rsid w:val="75EEF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CE3DC"/>
  <w15:docId w15:val="{4C3D298A-F1B0-4D61-95BE-AA5B0151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2C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812EB"/>
  </w:style>
  <w:style w:type="paragraph" w:styleId="Footer">
    <w:name w:val="footer"/>
    <w:basedOn w:val="Normal"/>
    <w:link w:val="FooterChar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812EB"/>
  </w:style>
  <w:style w:type="character" w:styleId="Hyperlink">
    <w:name w:val="Hyperlink"/>
    <w:basedOn w:val="DefaultParagraphFont"/>
    <w:uiPriority w:val="99"/>
    <w:unhideWhenUsed/>
    <w:rsid w:val="000812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27720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160E5"/>
    <w:pPr>
      <w:spacing w:after="100"/>
    </w:pPr>
  </w:style>
  <w:style w:type="character" w:styleId="Heading1Char" w:customStyle="1">
    <w:name w:val="Heading 1 Char"/>
    <w:basedOn w:val="DefaultParagraphFont"/>
    <w:link w:val="Heading1"/>
    <w:uiPriority w:val="9"/>
    <w:rsid w:val="00CC530C"/>
    <w:rPr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D3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D3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E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D3E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7" ma:contentTypeDescription="Creare un nuovo documento." ma:contentTypeScope="" ma:versionID="211c33d4d86005f0f0267f50b4ae0a4c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0154d882b59d2c50fc4179a4b74a9d7b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A2476-6CCC-4ACD-8B23-92066FF69FF5}">
  <ds:schemaRefs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ff5a5868-af0a-410c-839e-8d12f9bbae36"/>
    <ds:schemaRef ds:uri="4e4aeb4f-2755-45de-8429-e3c3045be2d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72BB7A-F5EE-4280-AA5C-33D1598D8D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MICHELI ELISA</cp:lastModifiedBy>
  <cp:revision>8</cp:revision>
  <dcterms:created xsi:type="dcterms:W3CDTF">2022-12-02T19:38:00Z</dcterms:created>
  <dcterms:modified xsi:type="dcterms:W3CDTF">2024-07-03T15:15:36Z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